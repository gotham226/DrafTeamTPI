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0879338"/>
        <w:docPartObj>
          <w:docPartGallery w:val="Cover Pages"/>
          <w:docPartUnique/>
        </w:docPartObj>
      </w:sdtPr>
      <w:sdtEndPr>
        <w:rPr>
          <w:color w:val="161718" w:themeColor="text1"/>
          <w:lang w:bidi="fr-FR"/>
        </w:rPr>
      </w:sdtEndPr>
      <w:sdtContent>
        <w:p w14:paraId="594434E8" w14:textId="737C64DC" w:rsidR="00C1790B" w:rsidRDefault="00C1790B" w:rsidP="00F91748">
          <w:pPr>
            <w:jc w:val="both"/>
          </w:pPr>
          <w:r>
            <w:rPr>
              <w:noProof/>
            </w:rPr>
            <mc:AlternateContent>
              <mc:Choice Requires="wpg">
                <w:drawing>
                  <wp:anchor distT="0" distB="0" distL="114300" distR="114300" simplePos="0" relativeHeight="251662847" behindDoc="0" locked="0" layoutInCell="1" allowOverlap="1" wp14:anchorId="4D3AE8F9" wp14:editId="4BBF6FE1">
                    <wp:simplePos x="0" y="0"/>
                    <wp:positionH relativeFrom="page">
                      <wp:posOffset>4386105</wp:posOffset>
                    </wp:positionH>
                    <wp:positionV relativeFrom="page">
                      <wp:posOffset>0</wp:posOffset>
                    </wp:positionV>
                    <wp:extent cx="3248528" cy="10058400"/>
                    <wp:effectExtent l="0" t="0" r="9525" b="13970"/>
                    <wp:wrapNone/>
                    <wp:docPr id="453" name="Groupe 453"/>
                    <wp:cNvGraphicFramePr/>
                    <a:graphic xmlns:a="http://schemas.openxmlformats.org/drawingml/2006/main">
                      <a:graphicData uri="http://schemas.microsoft.com/office/word/2010/wordprocessingGroup">
                        <wpg:wgp>
                          <wpg:cNvGrpSpPr/>
                          <wpg:grpSpPr>
                            <a:xfrm>
                              <a:off x="0" y="0"/>
                              <a:ext cx="3248528" cy="10058400"/>
                              <a:chOff x="-77638" y="0"/>
                              <a:chExt cx="3174129"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E3261">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E3261"/>
                              </a:solidFill>
                              <a:extLst>
                                <a:ext uri="{91240B29-F687-4F45-9708-019B960494DF}">
                                  <a14:hiddenLine xmlns:a14="http://schemas.microsoft.com/office/drawing/2010/main" w="9525">
                                    <a:solidFill>
                                      <a:srgbClr val="D8D8D8"/>
                                    </a:solidFill>
                                    <a:miter lim="800000"/>
                                    <a:headEnd/>
                                    <a:tailEnd/>
                                  </a14:hiddenLine>
                                </a:ext>
                              </a:extLst>
                            </wps:spPr>
                            <wps:txb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wps:txbx>
                            <wps:bodyPr rot="0" vert="horz" wrap="square" lIns="91440" tIns="45720" rIns="91440" bIns="45720" anchor="t" anchorCtr="0" upright="1">
                              <a:noAutofit/>
                            </wps:bodyPr>
                          </wps:wsp>
                          <wps:wsp>
                            <wps:cNvPr id="462" name="Rectangle 9"/>
                            <wps:cNvSpPr>
                              <a:spLocks noChangeArrowheads="1"/>
                            </wps:cNvSpPr>
                            <wps:spPr bwMode="auto">
                              <a:xfrm>
                                <a:off x="-77638" y="7113500"/>
                                <a:ext cx="317373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End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3AE8F9" id="Groupe 453" o:spid="_x0000_s1026" style="position:absolute;left:0;text-align:left;margin-left:345.35pt;margin-top:0;width:255.8pt;height:11in;z-index:251662847;mso-height-percent:1000;mso-position-horizontal-relative:page;mso-position-vertical-relative:page;mso-height-percent:1000" coordorigin="-776" coordsize="3174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" fillcolor="#3e3261"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" fillcolor="#3e3261" stroked="f" strokecolor="#d8d8d8">
                      <v:textbo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v:textbox>
                    </v:rect>
                    <v:rect id="Rectangle 9" o:spid="_x0000_s1029" style="position:absolute;left:-776;top:71135;width:31736;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End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v:textbox>
                    </v:rect>
                    <w10:wrap anchorx="page" anchory="page"/>
                  </v:group>
                </w:pict>
              </mc:Fallback>
            </mc:AlternateContent>
          </w:r>
        </w:p>
        <w:p w14:paraId="57BB8393" w14:textId="77777777" w:rsidR="00B70DCA" w:rsidRDefault="00B70DCA" w:rsidP="00F91748">
          <w:pPr>
            <w:spacing w:after="200"/>
            <w:jc w:val="both"/>
            <w:rPr>
              <w:noProof/>
              <w:color w:val="161718" w:themeColor="text1"/>
              <w:lang w:bidi="fr-FR"/>
            </w:rPr>
          </w:pPr>
        </w:p>
        <w:p w14:paraId="4E2EE445" w14:textId="77777777" w:rsidR="00B70DCA" w:rsidRDefault="00B70DCA" w:rsidP="00F91748">
          <w:pPr>
            <w:spacing w:after="200"/>
            <w:jc w:val="both"/>
            <w:rPr>
              <w:noProof/>
              <w:color w:val="161718" w:themeColor="text1"/>
              <w:lang w:bidi="fr-FR"/>
            </w:rPr>
          </w:pPr>
        </w:p>
        <w:p w14:paraId="13486EC1" w14:textId="045B3DDF" w:rsidR="00C1790B" w:rsidRPr="00455D6A" w:rsidRDefault="00B70DCA" w:rsidP="00455D6A">
          <w:pPr>
            <w:spacing w:after="200"/>
            <w:jc w:val="both"/>
            <w:rPr>
              <w:color w:val="161718" w:themeColor="text1"/>
              <w:lang w:bidi="fr-FR"/>
            </w:rPr>
          </w:pPr>
          <w:r>
            <w:rPr>
              <w:noProof/>
              <w:color w:val="161718" w:themeColor="text1"/>
              <w:lang w:bidi="fr-FR"/>
            </w:rPr>
            <w:drawing>
              <wp:anchor distT="0" distB="0" distL="114300" distR="114300" simplePos="0" relativeHeight="251665919" behindDoc="0" locked="0" layoutInCell="1" allowOverlap="1" wp14:anchorId="539D7CE5" wp14:editId="57ECC680">
                <wp:simplePos x="0" y="0"/>
                <wp:positionH relativeFrom="column">
                  <wp:posOffset>-2760345</wp:posOffset>
                </wp:positionH>
                <wp:positionV relativeFrom="paragraph">
                  <wp:posOffset>3313430</wp:posOffset>
                </wp:positionV>
                <wp:extent cx="5915025" cy="527763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32500" t="18889" r="31250" b="23611"/>
                        <a:stretch/>
                      </pic:blipFill>
                      <pic:spPr bwMode="auto">
                        <a:xfrm>
                          <a:off x="0" y="0"/>
                          <a:ext cx="5915025" cy="527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5" behindDoc="0" locked="0" layoutInCell="0" allowOverlap="1" wp14:anchorId="25E7CCDD" wp14:editId="39ABB7E4">
                    <wp:simplePos x="0" y="0"/>
                    <wp:positionH relativeFrom="page">
                      <wp:posOffset>-171450</wp:posOffset>
                    </wp:positionH>
                    <wp:positionV relativeFrom="paragraph">
                      <wp:posOffset>1464310</wp:posOffset>
                    </wp:positionV>
                    <wp:extent cx="6804025" cy="70548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705485"/>
                            </a:xfrm>
                            <a:prstGeom prst="rect">
                              <a:avLst/>
                            </a:prstGeom>
                            <a:solidFill>
                              <a:srgbClr val="544F61"/>
                            </a:solidFill>
                            <a:ln w="19050">
                              <a:noFill/>
                              <a:miter lim="800000"/>
                              <a:headEnd/>
                              <a:tailEnd/>
                            </a:ln>
                          </wps:spPr>
                          <wps:txbx>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E7CCDD" id="Rectangle 16" o:spid="_x0000_s1030" style="position:absolute;left:0;text-align:left;margin-left:-13.5pt;margin-top:115.3pt;width:535.75pt;height:55.55pt;z-index:251664895;visibility:visible;mso-wrap-style:square;mso-width-percent:900;mso-height-percent:73;mso-wrap-distance-left:9pt;mso-wrap-distance-top:0;mso-wrap-distance-right:9pt;mso-wrap-distance-bottom:0;mso-position-horizontal:absolute;mso-position-horizontal-relative:page;mso-position-vertical:absolute;mso-position-vertical-relative:text;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" o:allowincell="f" fillcolor="#544f61" stroked="f" strokeweight="1.5pt">
                    <v:textbox style="mso-fit-shape-to-text:t" inset="14.4pt,,14.4pt">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v:textbox>
                    <w10:wrap anchorx="page"/>
                  </v:rect>
                </w:pict>
              </mc:Fallback>
            </mc:AlternateContent>
          </w:r>
          <w:r w:rsidR="00C1790B">
            <w:rPr>
              <w:color w:val="161718" w:themeColor="text1"/>
              <w:lang w:bidi="fr-FR"/>
            </w:rPr>
            <w:br w:type="page"/>
          </w:r>
        </w:p>
      </w:sdtContent>
    </w:sdt>
    <w:sdt>
      <w:sdtPr>
        <w:rPr>
          <w:rFonts w:asciiTheme="minorHAnsi" w:eastAsiaTheme="minorEastAsia" w:hAnsiTheme="minorHAnsi" w:cstheme="minorBidi"/>
          <w:color w:val="FFFFFF" w:themeColor="background1"/>
          <w:sz w:val="24"/>
          <w:szCs w:val="22"/>
          <w:lang w:val="fr-FR" w:eastAsia="en-US"/>
        </w:rPr>
        <w:id w:val="1669366634"/>
        <w:docPartObj>
          <w:docPartGallery w:val="Table of Contents"/>
          <w:docPartUnique/>
        </w:docPartObj>
      </w:sdtPr>
      <w:sdtEndPr>
        <w:rPr>
          <w:b/>
          <w:bCs/>
        </w:rPr>
      </w:sdtEndPr>
      <w:sdtContent>
        <w:p w14:paraId="5CCE46AB" w14:textId="7DE62417" w:rsidR="00455D6A" w:rsidRDefault="00455D6A">
          <w:pPr>
            <w:pStyle w:val="En-ttedetabledesmatires"/>
          </w:pPr>
          <w:r>
            <w:rPr>
              <w:lang w:val="fr-FR"/>
            </w:rPr>
            <w:t>1.Table des matières</w:t>
          </w:r>
        </w:p>
        <w:p w14:paraId="7A8DD9DB" w14:textId="727049FA" w:rsidR="00D12F2D" w:rsidRDefault="00455D6A">
          <w:pPr>
            <w:pStyle w:val="TM1"/>
            <w:tabs>
              <w:tab w:val="right" w:leader="dot" w:pos="959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796776" w:history="1">
            <w:r w:rsidR="00D12F2D" w:rsidRPr="00B83F7F">
              <w:rPr>
                <w:rStyle w:val="Lienhypertexte"/>
                <w:noProof/>
              </w:rPr>
              <w:t>2. Versions</w:t>
            </w:r>
            <w:r w:rsidR="00D12F2D">
              <w:rPr>
                <w:noProof/>
                <w:webHidden/>
              </w:rPr>
              <w:tab/>
            </w:r>
            <w:r w:rsidR="00D12F2D">
              <w:rPr>
                <w:noProof/>
                <w:webHidden/>
              </w:rPr>
              <w:fldChar w:fldCharType="begin"/>
            </w:r>
            <w:r w:rsidR="00D12F2D">
              <w:rPr>
                <w:noProof/>
                <w:webHidden/>
              </w:rPr>
              <w:instrText xml:space="preserve"> PAGEREF _Toc133796776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2EEBAEDB" w14:textId="002ED9BD"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777" w:history="1">
            <w:r w:rsidR="00D12F2D" w:rsidRPr="00B83F7F">
              <w:rPr>
                <w:rStyle w:val="Lienhypertexte"/>
                <w:noProof/>
              </w:rPr>
              <w:t>3. Introduction</w:t>
            </w:r>
            <w:r w:rsidR="00D12F2D">
              <w:rPr>
                <w:noProof/>
                <w:webHidden/>
              </w:rPr>
              <w:tab/>
            </w:r>
            <w:r w:rsidR="00D12F2D">
              <w:rPr>
                <w:noProof/>
                <w:webHidden/>
              </w:rPr>
              <w:fldChar w:fldCharType="begin"/>
            </w:r>
            <w:r w:rsidR="00D12F2D">
              <w:rPr>
                <w:noProof/>
                <w:webHidden/>
              </w:rPr>
              <w:instrText xml:space="preserve"> PAGEREF _Toc133796777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229FCA9F" w14:textId="4CEC031C"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778" w:history="1">
            <w:r w:rsidR="00D12F2D" w:rsidRPr="00B83F7F">
              <w:rPr>
                <w:rStyle w:val="Lienhypertexte"/>
                <w:noProof/>
              </w:rPr>
              <w:t>4. Résumé du cahier des charges</w:t>
            </w:r>
            <w:r w:rsidR="00D12F2D">
              <w:rPr>
                <w:noProof/>
                <w:webHidden/>
              </w:rPr>
              <w:tab/>
            </w:r>
            <w:r w:rsidR="00D12F2D">
              <w:rPr>
                <w:noProof/>
                <w:webHidden/>
              </w:rPr>
              <w:fldChar w:fldCharType="begin"/>
            </w:r>
            <w:r w:rsidR="00D12F2D">
              <w:rPr>
                <w:noProof/>
                <w:webHidden/>
              </w:rPr>
              <w:instrText xml:space="preserve"> PAGEREF _Toc133796778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672CFF0A" w14:textId="79A5C70E"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79" w:history="1">
            <w:r w:rsidR="00D12F2D" w:rsidRPr="00B83F7F">
              <w:rPr>
                <w:rStyle w:val="Lienhypertexte"/>
                <w:noProof/>
              </w:rPr>
              <w:t>4.1 Organisation</w:t>
            </w:r>
            <w:r w:rsidR="00D12F2D">
              <w:rPr>
                <w:noProof/>
                <w:webHidden/>
              </w:rPr>
              <w:tab/>
            </w:r>
            <w:r w:rsidR="00D12F2D">
              <w:rPr>
                <w:noProof/>
                <w:webHidden/>
              </w:rPr>
              <w:fldChar w:fldCharType="begin"/>
            </w:r>
            <w:r w:rsidR="00D12F2D">
              <w:rPr>
                <w:noProof/>
                <w:webHidden/>
              </w:rPr>
              <w:instrText xml:space="preserve"> PAGEREF _Toc133796779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44411533" w14:textId="4C844CED"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80" w:history="1">
            <w:r w:rsidR="00D12F2D" w:rsidRPr="00B83F7F">
              <w:rPr>
                <w:rStyle w:val="Lienhypertexte"/>
                <w:noProof/>
              </w:rPr>
              <w:t>4.2 But de l’application</w:t>
            </w:r>
            <w:r w:rsidR="00D12F2D">
              <w:rPr>
                <w:noProof/>
                <w:webHidden/>
              </w:rPr>
              <w:tab/>
            </w:r>
            <w:r w:rsidR="00D12F2D">
              <w:rPr>
                <w:noProof/>
                <w:webHidden/>
              </w:rPr>
              <w:fldChar w:fldCharType="begin"/>
            </w:r>
            <w:r w:rsidR="00D12F2D">
              <w:rPr>
                <w:noProof/>
                <w:webHidden/>
              </w:rPr>
              <w:instrText xml:space="preserve"> PAGEREF _Toc133796780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0FD714F4" w14:textId="23E3BDC2"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81" w:history="1">
            <w:r w:rsidR="00D12F2D" w:rsidRPr="00B83F7F">
              <w:rPr>
                <w:rStyle w:val="Lienhypertexte"/>
                <w:noProof/>
              </w:rPr>
              <w:t>4.3 Fonctionnalité à réaliser</w:t>
            </w:r>
            <w:r w:rsidR="00D12F2D">
              <w:rPr>
                <w:noProof/>
                <w:webHidden/>
              </w:rPr>
              <w:tab/>
            </w:r>
            <w:r w:rsidR="00D12F2D">
              <w:rPr>
                <w:noProof/>
                <w:webHidden/>
              </w:rPr>
              <w:fldChar w:fldCharType="begin"/>
            </w:r>
            <w:r w:rsidR="00D12F2D">
              <w:rPr>
                <w:noProof/>
                <w:webHidden/>
              </w:rPr>
              <w:instrText xml:space="preserve"> PAGEREF _Toc133796781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494B9CCC" w14:textId="7503BAAD"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82" w:history="1">
            <w:r w:rsidR="00D12F2D" w:rsidRPr="00B83F7F">
              <w:rPr>
                <w:rStyle w:val="Lienhypertexte"/>
                <w:noProof/>
              </w:rPr>
              <w:t>4.4 Matériel et logiciels nécessaires</w:t>
            </w:r>
            <w:r w:rsidR="00D12F2D">
              <w:rPr>
                <w:noProof/>
                <w:webHidden/>
              </w:rPr>
              <w:tab/>
            </w:r>
            <w:r w:rsidR="00D12F2D">
              <w:rPr>
                <w:noProof/>
                <w:webHidden/>
              </w:rPr>
              <w:fldChar w:fldCharType="begin"/>
            </w:r>
            <w:r w:rsidR="00D12F2D">
              <w:rPr>
                <w:noProof/>
                <w:webHidden/>
              </w:rPr>
              <w:instrText xml:space="preserve"> PAGEREF _Toc133796782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74CB14E0" w14:textId="27DBDEBA"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83" w:history="1">
            <w:r w:rsidR="00D12F2D" w:rsidRPr="00B83F7F">
              <w:rPr>
                <w:rStyle w:val="Lienhypertexte"/>
                <w:noProof/>
              </w:rPr>
              <w:t>4.5 Livrables</w:t>
            </w:r>
            <w:r w:rsidR="00D12F2D">
              <w:rPr>
                <w:noProof/>
                <w:webHidden/>
              </w:rPr>
              <w:tab/>
            </w:r>
            <w:r w:rsidR="00D12F2D">
              <w:rPr>
                <w:noProof/>
                <w:webHidden/>
              </w:rPr>
              <w:fldChar w:fldCharType="begin"/>
            </w:r>
            <w:r w:rsidR="00D12F2D">
              <w:rPr>
                <w:noProof/>
                <w:webHidden/>
              </w:rPr>
              <w:instrText xml:space="preserve"> PAGEREF _Toc133796783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2DECBC41" w14:textId="2D3E587E"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784" w:history="1">
            <w:r w:rsidR="00D12F2D" w:rsidRPr="00B83F7F">
              <w:rPr>
                <w:rStyle w:val="Lienhypertexte"/>
                <w:noProof/>
              </w:rPr>
              <w:t>5. Méthodologie</w:t>
            </w:r>
            <w:r w:rsidR="00D12F2D">
              <w:rPr>
                <w:noProof/>
                <w:webHidden/>
              </w:rPr>
              <w:tab/>
            </w:r>
            <w:r w:rsidR="00D12F2D">
              <w:rPr>
                <w:noProof/>
                <w:webHidden/>
              </w:rPr>
              <w:fldChar w:fldCharType="begin"/>
            </w:r>
            <w:r w:rsidR="00D12F2D">
              <w:rPr>
                <w:noProof/>
                <w:webHidden/>
              </w:rPr>
              <w:instrText xml:space="preserve"> PAGEREF _Toc133796784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6DFECC39" w14:textId="4F9E8905"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85" w:history="1">
            <w:r w:rsidR="00D12F2D" w:rsidRPr="00B83F7F">
              <w:rPr>
                <w:rStyle w:val="Lienhypertexte"/>
                <w:noProof/>
              </w:rPr>
              <w:t>1. S’informer</w:t>
            </w:r>
            <w:r w:rsidR="00D12F2D">
              <w:rPr>
                <w:noProof/>
                <w:webHidden/>
              </w:rPr>
              <w:tab/>
            </w:r>
            <w:r w:rsidR="00D12F2D">
              <w:rPr>
                <w:noProof/>
                <w:webHidden/>
              </w:rPr>
              <w:fldChar w:fldCharType="begin"/>
            </w:r>
            <w:r w:rsidR="00D12F2D">
              <w:rPr>
                <w:noProof/>
                <w:webHidden/>
              </w:rPr>
              <w:instrText xml:space="preserve"> PAGEREF _Toc133796785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62ED92E7" w14:textId="3C632A33"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86" w:history="1">
            <w:r w:rsidR="00D12F2D" w:rsidRPr="00B83F7F">
              <w:rPr>
                <w:rStyle w:val="Lienhypertexte"/>
                <w:noProof/>
              </w:rPr>
              <w:t>2. Planifier</w:t>
            </w:r>
            <w:r w:rsidR="00D12F2D">
              <w:rPr>
                <w:noProof/>
                <w:webHidden/>
              </w:rPr>
              <w:tab/>
            </w:r>
            <w:r w:rsidR="00D12F2D">
              <w:rPr>
                <w:noProof/>
                <w:webHidden/>
              </w:rPr>
              <w:fldChar w:fldCharType="begin"/>
            </w:r>
            <w:r w:rsidR="00D12F2D">
              <w:rPr>
                <w:noProof/>
                <w:webHidden/>
              </w:rPr>
              <w:instrText xml:space="preserve"> PAGEREF _Toc133796786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4F298CD9" w14:textId="07CFD8A9"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87" w:history="1">
            <w:r w:rsidR="00D12F2D" w:rsidRPr="00B83F7F">
              <w:rPr>
                <w:rStyle w:val="Lienhypertexte"/>
                <w:noProof/>
              </w:rPr>
              <w:t>3. Décider</w:t>
            </w:r>
            <w:r w:rsidR="00D12F2D">
              <w:rPr>
                <w:noProof/>
                <w:webHidden/>
              </w:rPr>
              <w:tab/>
            </w:r>
            <w:r w:rsidR="00D12F2D">
              <w:rPr>
                <w:noProof/>
                <w:webHidden/>
              </w:rPr>
              <w:fldChar w:fldCharType="begin"/>
            </w:r>
            <w:r w:rsidR="00D12F2D">
              <w:rPr>
                <w:noProof/>
                <w:webHidden/>
              </w:rPr>
              <w:instrText xml:space="preserve"> PAGEREF _Toc133796787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080D2E03" w14:textId="2F8A8BD6"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88" w:history="1">
            <w:r w:rsidR="00D12F2D" w:rsidRPr="00B83F7F">
              <w:rPr>
                <w:rStyle w:val="Lienhypertexte"/>
                <w:noProof/>
              </w:rPr>
              <w:t>4. Réaliser</w:t>
            </w:r>
            <w:r w:rsidR="00D12F2D">
              <w:rPr>
                <w:noProof/>
                <w:webHidden/>
              </w:rPr>
              <w:tab/>
            </w:r>
            <w:r w:rsidR="00D12F2D">
              <w:rPr>
                <w:noProof/>
                <w:webHidden/>
              </w:rPr>
              <w:fldChar w:fldCharType="begin"/>
            </w:r>
            <w:r w:rsidR="00D12F2D">
              <w:rPr>
                <w:noProof/>
                <w:webHidden/>
              </w:rPr>
              <w:instrText xml:space="preserve"> PAGEREF _Toc133796788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7CAAE002" w14:textId="1BA6A241"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89" w:history="1">
            <w:r w:rsidR="00D12F2D" w:rsidRPr="00B83F7F">
              <w:rPr>
                <w:rStyle w:val="Lienhypertexte"/>
                <w:noProof/>
              </w:rPr>
              <w:t>5. Contrôler</w:t>
            </w:r>
            <w:r w:rsidR="00D12F2D">
              <w:rPr>
                <w:noProof/>
                <w:webHidden/>
              </w:rPr>
              <w:tab/>
            </w:r>
            <w:r w:rsidR="00D12F2D">
              <w:rPr>
                <w:noProof/>
                <w:webHidden/>
              </w:rPr>
              <w:fldChar w:fldCharType="begin"/>
            </w:r>
            <w:r w:rsidR="00D12F2D">
              <w:rPr>
                <w:noProof/>
                <w:webHidden/>
              </w:rPr>
              <w:instrText xml:space="preserve"> PAGEREF _Toc133796789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4260B266" w14:textId="7C3D5C41"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90" w:history="1">
            <w:r w:rsidR="00D12F2D" w:rsidRPr="00B83F7F">
              <w:rPr>
                <w:rStyle w:val="Lienhypertexte"/>
                <w:noProof/>
              </w:rPr>
              <w:t>6. Evaluer</w:t>
            </w:r>
            <w:r w:rsidR="00D12F2D">
              <w:rPr>
                <w:noProof/>
                <w:webHidden/>
              </w:rPr>
              <w:tab/>
            </w:r>
            <w:r w:rsidR="00D12F2D">
              <w:rPr>
                <w:noProof/>
                <w:webHidden/>
              </w:rPr>
              <w:fldChar w:fldCharType="begin"/>
            </w:r>
            <w:r w:rsidR="00D12F2D">
              <w:rPr>
                <w:noProof/>
                <w:webHidden/>
              </w:rPr>
              <w:instrText xml:space="preserve"> PAGEREF _Toc133796790 \h </w:instrText>
            </w:r>
            <w:r w:rsidR="00D12F2D">
              <w:rPr>
                <w:noProof/>
                <w:webHidden/>
              </w:rPr>
            </w:r>
            <w:r w:rsidR="00D12F2D">
              <w:rPr>
                <w:noProof/>
                <w:webHidden/>
              </w:rPr>
              <w:fldChar w:fldCharType="separate"/>
            </w:r>
            <w:r w:rsidR="00D12F2D">
              <w:rPr>
                <w:noProof/>
                <w:webHidden/>
              </w:rPr>
              <w:t>6</w:t>
            </w:r>
            <w:r w:rsidR="00D12F2D">
              <w:rPr>
                <w:noProof/>
                <w:webHidden/>
              </w:rPr>
              <w:fldChar w:fldCharType="end"/>
            </w:r>
          </w:hyperlink>
        </w:p>
        <w:p w14:paraId="12A8CEB2" w14:textId="1650967F"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791" w:history="1">
            <w:r w:rsidR="00D12F2D" w:rsidRPr="00B83F7F">
              <w:rPr>
                <w:rStyle w:val="Lienhypertexte"/>
                <w:noProof/>
              </w:rPr>
              <w:t>6. Planification</w:t>
            </w:r>
            <w:r w:rsidR="00D12F2D">
              <w:rPr>
                <w:noProof/>
                <w:webHidden/>
              </w:rPr>
              <w:tab/>
            </w:r>
            <w:r w:rsidR="00D12F2D">
              <w:rPr>
                <w:noProof/>
                <w:webHidden/>
              </w:rPr>
              <w:fldChar w:fldCharType="begin"/>
            </w:r>
            <w:r w:rsidR="00D12F2D">
              <w:rPr>
                <w:noProof/>
                <w:webHidden/>
              </w:rPr>
              <w:instrText xml:space="preserve"> PAGEREF _Toc133796791 \h </w:instrText>
            </w:r>
            <w:r w:rsidR="00D12F2D">
              <w:rPr>
                <w:noProof/>
                <w:webHidden/>
              </w:rPr>
            </w:r>
            <w:r w:rsidR="00D12F2D">
              <w:rPr>
                <w:noProof/>
                <w:webHidden/>
              </w:rPr>
              <w:fldChar w:fldCharType="separate"/>
            </w:r>
            <w:r w:rsidR="00D12F2D">
              <w:rPr>
                <w:noProof/>
                <w:webHidden/>
              </w:rPr>
              <w:t>6</w:t>
            </w:r>
            <w:r w:rsidR="00D12F2D">
              <w:rPr>
                <w:noProof/>
                <w:webHidden/>
              </w:rPr>
              <w:fldChar w:fldCharType="end"/>
            </w:r>
          </w:hyperlink>
        </w:p>
        <w:p w14:paraId="710E3BC2" w14:textId="4E1D52AE"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92" w:history="1">
            <w:r w:rsidR="00D12F2D" w:rsidRPr="00B83F7F">
              <w:rPr>
                <w:rStyle w:val="Lienhypertexte"/>
                <w:noProof/>
              </w:rPr>
              <w:t>6.1 Backlog</w:t>
            </w:r>
            <w:r w:rsidR="00D12F2D">
              <w:rPr>
                <w:noProof/>
                <w:webHidden/>
              </w:rPr>
              <w:tab/>
            </w:r>
            <w:r w:rsidR="00D12F2D">
              <w:rPr>
                <w:noProof/>
                <w:webHidden/>
              </w:rPr>
              <w:fldChar w:fldCharType="begin"/>
            </w:r>
            <w:r w:rsidR="00D12F2D">
              <w:rPr>
                <w:noProof/>
                <w:webHidden/>
              </w:rPr>
              <w:instrText xml:space="preserve"> PAGEREF _Toc133796792 \h </w:instrText>
            </w:r>
            <w:r w:rsidR="00D12F2D">
              <w:rPr>
                <w:noProof/>
                <w:webHidden/>
              </w:rPr>
            </w:r>
            <w:r w:rsidR="00D12F2D">
              <w:rPr>
                <w:noProof/>
                <w:webHidden/>
              </w:rPr>
              <w:fldChar w:fldCharType="separate"/>
            </w:r>
            <w:r w:rsidR="00D12F2D">
              <w:rPr>
                <w:noProof/>
                <w:webHidden/>
              </w:rPr>
              <w:t>6</w:t>
            </w:r>
            <w:r w:rsidR="00D12F2D">
              <w:rPr>
                <w:noProof/>
                <w:webHidden/>
              </w:rPr>
              <w:fldChar w:fldCharType="end"/>
            </w:r>
          </w:hyperlink>
        </w:p>
        <w:p w14:paraId="4A176B0D" w14:textId="16131CB4"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93" w:history="1">
            <w:r w:rsidR="00D12F2D" w:rsidRPr="00B83F7F">
              <w:rPr>
                <w:rStyle w:val="Lienhypertexte"/>
                <w:noProof/>
              </w:rPr>
              <w:t>6.2 Planning prévisionnel</w:t>
            </w:r>
            <w:r w:rsidR="00D12F2D">
              <w:rPr>
                <w:noProof/>
                <w:webHidden/>
              </w:rPr>
              <w:tab/>
            </w:r>
            <w:r w:rsidR="00D12F2D">
              <w:rPr>
                <w:noProof/>
                <w:webHidden/>
              </w:rPr>
              <w:fldChar w:fldCharType="begin"/>
            </w:r>
            <w:r w:rsidR="00D12F2D">
              <w:rPr>
                <w:noProof/>
                <w:webHidden/>
              </w:rPr>
              <w:instrText xml:space="preserve"> PAGEREF _Toc133796793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7F72A903" w14:textId="20E24054"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94" w:history="1">
            <w:r w:rsidR="00D12F2D" w:rsidRPr="00B83F7F">
              <w:rPr>
                <w:rStyle w:val="Lienhypertexte"/>
                <w:noProof/>
              </w:rPr>
              <w:t>6.3 Planning réel</w:t>
            </w:r>
            <w:r w:rsidR="00D12F2D">
              <w:rPr>
                <w:noProof/>
                <w:webHidden/>
              </w:rPr>
              <w:tab/>
            </w:r>
            <w:r w:rsidR="00D12F2D">
              <w:rPr>
                <w:noProof/>
                <w:webHidden/>
              </w:rPr>
              <w:fldChar w:fldCharType="begin"/>
            </w:r>
            <w:r w:rsidR="00D12F2D">
              <w:rPr>
                <w:noProof/>
                <w:webHidden/>
              </w:rPr>
              <w:instrText xml:space="preserve"> PAGEREF _Toc133796794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6CCAC961" w14:textId="2893A8EC"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795" w:history="1">
            <w:r w:rsidR="00D12F2D" w:rsidRPr="00B83F7F">
              <w:rPr>
                <w:rStyle w:val="Lienhypertexte"/>
                <w:noProof/>
              </w:rPr>
              <w:t>7. Analyse fonctionnelle</w:t>
            </w:r>
            <w:r w:rsidR="00D12F2D">
              <w:rPr>
                <w:noProof/>
                <w:webHidden/>
              </w:rPr>
              <w:tab/>
            </w:r>
            <w:r w:rsidR="00D12F2D">
              <w:rPr>
                <w:noProof/>
                <w:webHidden/>
              </w:rPr>
              <w:fldChar w:fldCharType="begin"/>
            </w:r>
            <w:r w:rsidR="00D12F2D">
              <w:rPr>
                <w:noProof/>
                <w:webHidden/>
              </w:rPr>
              <w:instrText xml:space="preserve"> PAGEREF _Toc133796795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3A9C80A8" w14:textId="29EC854B"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96" w:history="1">
            <w:r w:rsidR="00D12F2D" w:rsidRPr="00B83F7F">
              <w:rPr>
                <w:rStyle w:val="Lienhypertexte"/>
                <w:noProof/>
              </w:rPr>
              <w:t>7.1 Fonctionnalités</w:t>
            </w:r>
            <w:r w:rsidR="00D12F2D">
              <w:rPr>
                <w:noProof/>
                <w:webHidden/>
              </w:rPr>
              <w:tab/>
            </w:r>
            <w:r w:rsidR="00D12F2D">
              <w:rPr>
                <w:noProof/>
                <w:webHidden/>
              </w:rPr>
              <w:fldChar w:fldCharType="begin"/>
            </w:r>
            <w:r w:rsidR="00D12F2D">
              <w:rPr>
                <w:noProof/>
                <w:webHidden/>
              </w:rPr>
              <w:instrText xml:space="preserve"> PAGEREF _Toc133796796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21006E99" w14:textId="28140A29"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97" w:history="1">
            <w:r w:rsidR="00D12F2D" w:rsidRPr="00B83F7F">
              <w:rPr>
                <w:rStyle w:val="Lienhypertexte"/>
                <w:noProof/>
              </w:rPr>
              <w:t>7.2 Interfaces</w:t>
            </w:r>
            <w:r w:rsidR="00D12F2D">
              <w:rPr>
                <w:noProof/>
                <w:webHidden/>
              </w:rPr>
              <w:tab/>
            </w:r>
            <w:r w:rsidR="00D12F2D">
              <w:rPr>
                <w:noProof/>
                <w:webHidden/>
              </w:rPr>
              <w:fldChar w:fldCharType="begin"/>
            </w:r>
            <w:r w:rsidR="00D12F2D">
              <w:rPr>
                <w:noProof/>
                <w:webHidden/>
              </w:rPr>
              <w:instrText xml:space="preserve"> PAGEREF _Toc133796797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289F9496" w14:textId="7548A503"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798" w:history="1">
            <w:r w:rsidR="00D12F2D" w:rsidRPr="00B83F7F">
              <w:rPr>
                <w:rStyle w:val="Lienhypertexte"/>
                <w:noProof/>
              </w:rPr>
              <w:t>7.3 Analyse de l’existant</w:t>
            </w:r>
            <w:r w:rsidR="00D12F2D">
              <w:rPr>
                <w:noProof/>
                <w:webHidden/>
              </w:rPr>
              <w:tab/>
            </w:r>
            <w:r w:rsidR="00D12F2D">
              <w:rPr>
                <w:noProof/>
                <w:webHidden/>
              </w:rPr>
              <w:fldChar w:fldCharType="begin"/>
            </w:r>
            <w:r w:rsidR="00D12F2D">
              <w:rPr>
                <w:noProof/>
                <w:webHidden/>
              </w:rPr>
              <w:instrText xml:space="preserve"> PAGEREF _Toc133796798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0D141064" w14:textId="21800865"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799" w:history="1">
            <w:r w:rsidR="00D12F2D" w:rsidRPr="00B83F7F">
              <w:rPr>
                <w:rStyle w:val="Lienhypertexte"/>
                <w:noProof/>
              </w:rPr>
              <w:t>8. Analyse organique</w:t>
            </w:r>
            <w:r w:rsidR="00D12F2D">
              <w:rPr>
                <w:noProof/>
                <w:webHidden/>
              </w:rPr>
              <w:tab/>
            </w:r>
            <w:r w:rsidR="00D12F2D">
              <w:rPr>
                <w:noProof/>
                <w:webHidden/>
              </w:rPr>
              <w:fldChar w:fldCharType="begin"/>
            </w:r>
            <w:r w:rsidR="00D12F2D">
              <w:rPr>
                <w:noProof/>
                <w:webHidden/>
              </w:rPr>
              <w:instrText xml:space="preserve"> PAGEREF _Toc133796799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55C59442" w14:textId="39C472E0"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00" w:history="1">
            <w:r w:rsidR="00D12F2D" w:rsidRPr="00B83F7F">
              <w:rPr>
                <w:rStyle w:val="Lienhypertexte"/>
                <w:noProof/>
              </w:rPr>
              <w:t>8.1 Structure du projet</w:t>
            </w:r>
            <w:r w:rsidR="00D12F2D">
              <w:rPr>
                <w:noProof/>
                <w:webHidden/>
              </w:rPr>
              <w:tab/>
            </w:r>
            <w:r w:rsidR="00D12F2D">
              <w:rPr>
                <w:noProof/>
                <w:webHidden/>
              </w:rPr>
              <w:fldChar w:fldCharType="begin"/>
            </w:r>
            <w:r w:rsidR="00D12F2D">
              <w:rPr>
                <w:noProof/>
                <w:webHidden/>
              </w:rPr>
              <w:instrText xml:space="preserve"> PAGEREF _Toc133796800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17D59034" w14:textId="0590DF30"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01" w:history="1">
            <w:r w:rsidR="00D12F2D" w:rsidRPr="00B83F7F">
              <w:rPr>
                <w:rStyle w:val="Lienhypertexte"/>
                <w:noProof/>
              </w:rPr>
              <w:t>8.2 Base de données</w:t>
            </w:r>
            <w:r w:rsidR="00D12F2D">
              <w:rPr>
                <w:noProof/>
                <w:webHidden/>
              </w:rPr>
              <w:tab/>
            </w:r>
            <w:r w:rsidR="00D12F2D">
              <w:rPr>
                <w:noProof/>
                <w:webHidden/>
              </w:rPr>
              <w:fldChar w:fldCharType="begin"/>
            </w:r>
            <w:r w:rsidR="00D12F2D">
              <w:rPr>
                <w:noProof/>
                <w:webHidden/>
              </w:rPr>
              <w:instrText xml:space="preserve"> PAGEREF _Toc133796801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7709E7C4" w14:textId="3274D42D"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802" w:history="1">
            <w:r w:rsidR="00D12F2D" w:rsidRPr="00B83F7F">
              <w:rPr>
                <w:rStyle w:val="Lienhypertexte"/>
                <w:noProof/>
              </w:rPr>
              <w:t>9. Librairies et outils externes</w:t>
            </w:r>
            <w:r w:rsidR="00D12F2D">
              <w:rPr>
                <w:noProof/>
                <w:webHidden/>
              </w:rPr>
              <w:tab/>
            </w:r>
            <w:r w:rsidR="00D12F2D">
              <w:rPr>
                <w:noProof/>
                <w:webHidden/>
              </w:rPr>
              <w:fldChar w:fldCharType="begin"/>
            </w:r>
            <w:r w:rsidR="00D12F2D">
              <w:rPr>
                <w:noProof/>
                <w:webHidden/>
              </w:rPr>
              <w:instrText xml:space="preserve"> PAGEREF _Toc133796802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520D31FA" w14:textId="21547266"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03" w:history="1">
            <w:r w:rsidR="00D12F2D" w:rsidRPr="00B83F7F">
              <w:rPr>
                <w:rStyle w:val="Lienhypertexte"/>
                <w:noProof/>
              </w:rPr>
              <w:t>9.1 Git</w:t>
            </w:r>
            <w:r w:rsidR="00D12F2D">
              <w:rPr>
                <w:noProof/>
                <w:webHidden/>
              </w:rPr>
              <w:tab/>
            </w:r>
            <w:r w:rsidR="00D12F2D">
              <w:rPr>
                <w:noProof/>
                <w:webHidden/>
              </w:rPr>
              <w:fldChar w:fldCharType="begin"/>
            </w:r>
            <w:r w:rsidR="00D12F2D">
              <w:rPr>
                <w:noProof/>
                <w:webHidden/>
              </w:rPr>
              <w:instrText xml:space="preserve"> PAGEREF _Toc133796803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5F4333B0" w14:textId="4976D3D6"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04" w:history="1">
            <w:r w:rsidR="00D12F2D" w:rsidRPr="00B83F7F">
              <w:rPr>
                <w:rStyle w:val="Lienhypertexte"/>
                <w:noProof/>
              </w:rPr>
              <w:t>9.2 Visual Studio Code</w:t>
            </w:r>
            <w:r w:rsidR="00D12F2D">
              <w:rPr>
                <w:noProof/>
                <w:webHidden/>
              </w:rPr>
              <w:tab/>
            </w:r>
            <w:r w:rsidR="00D12F2D">
              <w:rPr>
                <w:noProof/>
                <w:webHidden/>
              </w:rPr>
              <w:fldChar w:fldCharType="begin"/>
            </w:r>
            <w:r w:rsidR="00D12F2D">
              <w:rPr>
                <w:noProof/>
                <w:webHidden/>
              </w:rPr>
              <w:instrText xml:space="preserve"> PAGEREF _Toc133796804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3022C80C" w14:textId="1445CED7"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05" w:history="1">
            <w:r w:rsidR="00D12F2D" w:rsidRPr="00B83F7F">
              <w:rPr>
                <w:rStyle w:val="Lienhypertexte"/>
                <w:noProof/>
              </w:rPr>
              <w:t>9.3 WSL 2 (Ubuntu)</w:t>
            </w:r>
            <w:r w:rsidR="00D12F2D">
              <w:rPr>
                <w:noProof/>
                <w:webHidden/>
              </w:rPr>
              <w:tab/>
            </w:r>
            <w:r w:rsidR="00D12F2D">
              <w:rPr>
                <w:noProof/>
                <w:webHidden/>
              </w:rPr>
              <w:fldChar w:fldCharType="begin"/>
            </w:r>
            <w:r w:rsidR="00D12F2D">
              <w:rPr>
                <w:noProof/>
                <w:webHidden/>
              </w:rPr>
              <w:instrText xml:space="preserve"> PAGEREF _Toc133796805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4161376C" w14:textId="5163416B"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06" w:history="1">
            <w:r w:rsidR="00D12F2D" w:rsidRPr="00B83F7F">
              <w:rPr>
                <w:rStyle w:val="Lienhypertexte"/>
                <w:noProof/>
              </w:rPr>
              <w:t>9.4 FullCalendar</w:t>
            </w:r>
            <w:r w:rsidR="00D12F2D">
              <w:rPr>
                <w:noProof/>
                <w:webHidden/>
              </w:rPr>
              <w:tab/>
            </w:r>
            <w:r w:rsidR="00D12F2D">
              <w:rPr>
                <w:noProof/>
                <w:webHidden/>
              </w:rPr>
              <w:fldChar w:fldCharType="begin"/>
            </w:r>
            <w:r w:rsidR="00D12F2D">
              <w:rPr>
                <w:noProof/>
                <w:webHidden/>
              </w:rPr>
              <w:instrText xml:space="preserve"> PAGEREF _Toc133796806 \h </w:instrText>
            </w:r>
            <w:r w:rsidR="00D12F2D">
              <w:rPr>
                <w:noProof/>
                <w:webHidden/>
              </w:rPr>
            </w:r>
            <w:r w:rsidR="00D12F2D">
              <w:rPr>
                <w:noProof/>
                <w:webHidden/>
              </w:rPr>
              <w:fldChar w:fldCharType="separate"/>
            </w:r>
            <w:r w:rsidR="00D12F2D">
              <w:rPr>
                <w:noProof/>
                <w:webHidden/>
              </w:rPr>
              <w:t>17</w:t>
            </w:r>
            <w:r w:rsidR="00D12F2D">
              <w:rPr>
                <w:noProof/>
                <w:webHidden/>
              </w:rPr>
              <w:fldChar w:fldCharType="end"/>
            </w:r>
          </w:hyperlink>
        </w:p>
        <w:p w14:paraId="4997F384" w14:textId="1DE22F8D"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07" w:history="1">
            <w:r w:rsidR="00D12F2D" w:rsidRPr="00B83F7F">
              <w:rPr>
                <w:rStyle w:val="Lienhypertexte"/>
                <w:noProof/>
              </w:rPr>
              <w:t>9.5 JQuery</w:t>
            </w:r>
            <w:r w:rsidR="00D12F2D">
              <w:rPr>
                <w:noProof/>
                <w:webHidden/>
              </w:rPr>
              <w:tab/>
            </w:r>
            <w:r w:rsidR="00D12F2D">
              <w:rPr>
                <w:noProof/>
                <w:webHidden/>
              </w:rPr>
              <w:fldChar w:fldCharType="begin"/>
            </w:r>
            <w:r w:rsidR="00D12F2D">
              <w:rPr>
                <w:noProof/>
                <w:webHidden/>
              </w:rPr>
              <w:instrText xml:space="preserve"> PAGEREF _Toc133796807 \h </w:instrText>
            </w:r>
            <w:r w:rsidR="00D12F2D">
              <w:rPr>
                <w:noProof/>
                <w:webHidden/>
              </w:rPr>
            </w:r>
            <w:r w:rsidR="00D12F2D">
              <w:rPr>
                <w:noProof/>
                <w:webHidden/>
              </w:rPr>
              <w:fldChar w:fldCharType="separate"/>
            </w:r>
            <w:r w:rsidR="00D12F2D">
              <w:rPr>
                <w:noProof/>
                <w:webHidden/>
              </w:rPr>
              <w:t>17</w:t>
            </w:r>
            <w:r w:rsidR="00D12F2D">
              <w:rPr>
                <w:noProof/>
                <w:webHidden/>
              </w:rPr>
              <w:fldChar w:fldCharType="end"/>
            </w:r>
          </w:hyperlink>
        </w:p>
        <w:p w14:paraId="6565DB27" w14:textId="1FD0BFFC"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08" w:history="1">
            <w:r w:rsidR="00D12F2D" w:rsidRPr="00B83F7F">
              <w:rPr>
                <w:rStyle w:val="Lienhypertexte"/>
                <w:noProof/>
              </w:rPr>
              <w:t>9.6 Composer</w:t>
            </w:r>
            <w:r w:rsidR="00D12F2D">
              <w:rPr>
                <w:noProof/>
                <w:webHidden/>
              </w:rPr>
              <w:tab/>
            </w:r>
            <w:r w:rsidR="00D12F2D">
              <w:rPr>
                <w:noProof/>
                <w:webHidden/>
              </w:rPr>
              <w:fldChar w:fldCharType="begin"/>
            </w:r>
            <w:r w:rsidR="00D12F2D">
              <w:rPr>
                <w:noProof/>
                <w:webHidden/>
              </w:rPr>
              <w:instrText xml:space="preserve"> PAGEREF _Toc133796808 \h </w:instrText>
            </w:r>
            <w:r w:rsidR="00D12F2D">
              <w:rPr>
                <w:noProof/>
                <w:webHidden/>
              </w:rPr>
            </w:r>
            <w:r w:rsidR="00D12F2D">
              <w:rPr>
                <w:noProof/>
                <w:webHidden/>
              </w:rPr>
              <w:fldChar w:fldCharType="separate"/>
            </w:r>
            <w:r w:rsidR="00D12F2D">
              <w:rPr>
                <w:noProof/>
                <w:webHidden/>
              </w:rPr>
              <w:t>17</w:t>
            </w:r>
            <w:r w:rsidR="00D12F2D">
              <w:rPr>
                <w:noProof/>
                <w:webHidden/>
              </w:rPr>
              <w:fldChar w:fldCharType="end"/>
            </w:r>
          </w:hyperlink>
        </w:p>
        <w:p w14:paraId="0F955CF5" w14:textId="31B4EB82"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09" w:history="1">
            <w:r w:rsidR="00D12F2D" w:rsidRPr="00B83F7F">
              <w:rPr>
                <w:rStyle w:val="Lienhypertexte"/>
                <w:noProof/>
              </w:rPr>
              <w:t>9.7 Pecee Simple Router</w:t>
            </w:r>
            <w:r w:rsidR="00D12F2D">
              <w:rPr>
                <w:noProof/>
                <w:webHidden/>
              </w:rPr>
              <w:tab/>
            </w:r>
            <w:r w:rsidR="00D12F2D">
              <w:rPr>
                <w:noProof/>
                <w:webHidden/>
              </w:rPr>
              <w:fldChar w:fldCharType="begin"/>
            </w:r>
            <w:r w:rsidR="00D12F2D">
              <w:rPr>
                <w:noProof/>
                <w:webHidden/>
              </w:rPr>
              <w:instrText xml:space="preserve"> PAGEREF _Toc133796809 \h </w:instrText>
            </w:r>
            <w:r w:rsidR="00D12F2D">
              <w:rPr>
                <w:noProof/>
                <w:webHidden/>
              </w:rPr>
            </w:r>
            <w:r w:rsidR="00D12F2D">
              <w:rPr>
                <w:noProof/>
                <w:webHidden/>
              </w:rPr>
              <w:fldChar w:fldCharType="separate"/>
            </w:r>
            <w:r w:rsidR="00D12F2D">
              <w:rPr>
                <w:noProof/>
                <w:webHidden/>
              </w:rPr>
              <w:t>18</w:t>
            </w:r>
            <w:r w:rsidR="00D12F2D">
              <w:rPr>
                <w:noProof/>
                <w:webHidden/>
              </w:rPr>
              <w:fldChar w:fldCharType="end"/>
            </w:r>
          </w:hyperlink>
        </w:p>
        <w:p w14:paraId="701BEB28" w14:textId="437AB164"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10" w:history="1">
            <w:r w:rsidR="00D12F2D" w:rsidRPr="00B83F7F">
              <w:rPr>
                <w:rStyle w:val="Lienhypertexte"/>
                <w:noProof/>
              </w:rPr>
              <w:t>9.8 Autoload</w:t>
            </w:r>
            <w:r w:rsidR="00D12F2D">
              <w:rPr>
                <w:noProof/>
                <w:webHidden/>
              </w:rPr>
              <w:tab/>
            </w:r>
            <w:r w:rsidR="00D12F2D">
              <w:rPr>
                <w:noProof/>
                <w:webHidden/>
              </w:rPr>
              <w:fldChar w:fldCharType="begin"/>
            </w:r>
            <w:r w:rsidR="00D12F2D">
              <w:rPr>
                <w:noProof/>
                <w:webHidden/>
              </w:rPr>
              <w:instrText xml:space="preserve"> PAGEREF _Toc133796810 \h </w:instrText>
            </w:r>
            <w:r w:rsidR="00D12F2D">
              <w:rPr>
                <w:noProof/>
                <w:webHidden/>
              </w:rPr>
            </w:r>
            <w:r w:rsidR="00D12F2D">
              <w:rPr>
                <w:noProof/>
                <w:webHidden/>
              </w:rPr>
              <w:fldChar w:fldCharType="separate"/>
            </w:r>
            <w:r w:rsidR="00D12F2D">
              <w:rPr>
                <w:noProof/>
                <w:webHidden/>
              </w:rPr>
              <w:t>18</w:t>
            </w:r>
            <w:r w:rsidR="00D12F2D">
              <w:rPr>
                <w:noProof/>
                <w:webHidden/>
              </w:rPr>
              <w:fldChar w:fldCharType="end"/>
            </w:r>
          </w:hyperlink>
        </w:p>
        <w:p w14:paraId="7A195AA9" w14:textId="04A6C290"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811" w:history="1">
            <w:r w:rsidR="00D12F2D" w:rsidRPr="00B83F7F">
              <w:rPr>
                <w:rStyle w:val="Lienhypertexte"/>
                <w:noProof/>
              </w:rPr>
              <w:t>10. Plan de test et tests</w:t>
            </w:r>
            <w:r w:rsidR="00D12F2D">
              <w:rPr>
                <w:noProof/>
                <w:webHidden/>
              </w:rPr>
              <w:tab/>
            </w:r>
            <w:r w:rsidR="00D12F2D">
              <w:rPr>
                <w:noProof/>
                <w:webHidden/>
              </w:rPr>
              <w:fldChar w:fldCharType="begin"/>
            </w:r>
            <w:r w:rsidR="00D12F2D">
              <w:rPr>
                <w:noProof/>
                <w:webHidden/>
              </w:rPr>
              <w:instrText xml:space="preserve"> PAGEREF _Toc133796811 \h </w:instrText>
            </w:r>
            <w:r w:rsidR="00D12F2D">
              <w:rPr>
                <w:noProof/>
                <w:webHidden/>
              </w:rPr>
            </w:r>
            <w:r w:rsidR="00D12F2D">
              <w:rPr>
                <w:noProof/>
                <w:webHidden/>
              </w:rPr>
              <w:fldChar w:fldCharType="separate"/>
            </w:r>
            <w:r w:rsidR="00D12F2D">
              <w:rPr>
                <w:noProof/>
                <w:webHidden/>
              </w:rPr>
              <w:t>19</w:t>
            </w:r>
            <w:r w:rsidR="00D12F2D">
              <w:rPr>
                <w:noProof/>
                <w:webHidden/>
              </w:rPr>
              <w:fldChar w:fldCharType="end"/>
            </w:r>
          </w:hyperlink>
        </w:p>
        <w:p w14:paraId="39B7EC6C" w14:textId="4770DEAC"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12" w:history="1">
            <w:r w:rsidR="00D12F2D" w:rsidRPr="00B83F7F">
              <w:rPr>
                <w:rStyle w:val="Lienhypertexte"/>
                <w:noProof/>
              </w:rPr>
              <w:t>10.1 Périmètre des tests</w:t>
            </w:r>
            <w:r w:rsidR="00D12F2D">
              <w:rPr>
                <w:noProof/>
                <w:webHidden/>
              </w:rPr>
              <w:tab/>
            </w:r>
            <w:r w:rsidR="00D12F2D">
              <w:rPr>
                <w:noProof/>
                <w:webHidden/>
              </w:rPr>
              <w:fldChar w:fldCharType="begin"/>
            </w:r>
            <w:r w:rsidR="00D12F2D">
              <w:rPr>
                <w:noProof/>
                <w:webHidden/>
              </w:rPr>
              <w:instrText xml:space="preserve"> PAGEREF _Toc133796812 \h </w:instrText>
            </w:r>
            <w:r w:rsidR="00D12F2D">
              <w:rPr>
                <w:noProof/>
                <w:webHidden/>
              </w:rPr>
            </w:r>
            <w:r w:rsidR="00D12F2D">
              <w:rPr>
                <w:noProof/>
                <w:webHidden/>
              </w:rPr>
              <w:fldChar w:fldCharType="separate"/>
            </w:r>
            <w:r w:rsidR="00D12F2D">
              <w:rPr>
                <w:noProof/>
                <w:webHidden/>
              </w:rPr>
              <w:t>19</w:t>
            </w:r>
            <w:r w:rsidR="00D12F2D">
              <w:rPr>
                <w:noProof/>
                <w:webHidden/>
              </w:rPr>
              <w:fldChar w:fldCharType="end"/>
            </w:r>
          </w:hyperlink>
        </w:p>
        <w:p w14:paraId="5FF5BBC8" w14:textId="10EEA702"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13" w:history="1">
            <w:r w:rsidR="00D12F2D" w:rsidRPr="00B83F7F">
              <w:rPr>
                <w:rStyle w:val="Lienhypertexte"/>
                <w:noProof/>
              </w:rPr>
              <w:t>10.2 Equipement de test</w:t>
            </w:r>
            <w:r w:rsidR="00D12F2D">
              <w:rPr>
                <w:noProof/>
                <w:webHidden/>
              </w:rPr>
              <w:tab/>
            </w:r>
            <w:r w:rsidR="00D12F2D">
              <w:rPr>
                <w:noProof/>
                <w:webHidden/>
              </w:rPr>
              <w:fldChar w:fldCharType="begin"/>
            </w:r>
            <w:r w:rsidR="00D12F2D">
              <w:rPr>
                <w:noProof/>
                <w:webHidden/>
              </w:rPr>
              <w:instrText xml:space="preserve"> PAGEREF _Toc133796813 \h </w:instrText>
            </w:r>
            <w:r w:rsidR="00D12F2D">
              <w:rPr>
                <w:noProof/>
                <w:webHidden/>
              </w:rPr>
            </w:r>
            <w:r w:rsidR="00D12F2D">
              <w:rPr>
                <w:noProof/>
                <w:webHidden/>
              </w:rPr>
              <w:fldChar w:fldCharType="separate"/>
            </w:r>
            <w:r w:rsidR="00D12F2D">
              <w:rPr>
                <w:noProof/>
                <w:webHidden/>
              </w:rPr>
              <w:t>19</w:t>
            </w:r>
            <w:r w:rsidR="00D12F2D">
              <w:rPr>
                <w:noProof/>
                <w:webHidden/>
              </w:rPr>
              <w:fldChar w:fldCharType="end"/>
            </w:r>
          </w:hyperlink>
        </w:p>
        <w:p w14:paraId="7131CB9C" w14:textId="2358DB82"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14" w:history="1">
            <w:r w:rsidR="00D12F2D" w:rsidRPr="00B83F7F">
              <w:rPr>
                <w:rStyle w:val="Lienhypertexte"/>
                <w:noProof/>
              </w:rPr>
              <w:t>10.3 Scénarios de test</w:t>
            </w:r>
            <w:r w:rsidR="00D12F2D">
              <w:rPr>
                <w:noProof/>
                <w:webHidden/>
              </w:rPr>
              <w:tab/>
            </w:r>
            <w:r w:rsidR="00D12F2D">
              <w:rPr>
                <w:noProof/>
                <w:webHidden/>
              </w:rPr>
              <w:fldChar w:fldCharType="begin"/>
            </w:r>
            <w:r w:rsidR="00D12F2D">
              <w:rPr>
                <w:noProof/>
                <w:webHidden/>
              </w:rPr>
              <w:instrText xml:space="preserve"> PAGEREF _Toc133796814 \h </w:instrText>
            </w:r>
            <w:r w:rsidR="00D12F2D">
              <w:rPr>
                <w:noProof/>
                <w:webHidden/>
              </w:rPr>
            </w:r>
            <w:r w:rsidR="00D12F2D">
              <w:rPr>
                <w:noProof/>
                <w:webHidden/>
              </w:rPr>
              <w:fldChar w:fldCharType="separate"/>
            </w:r>
            <w:r w:rsidR="00D12F2D">
              <w:rPr>
                <w:noProof/>
                <w:webHidden/>
              </w:rPr>
              <w:t>20</w:t>
            </w:r>
            <w:r w:rsidR="00D12F2D">
              <w:rPr>
                <w:noProof/>
                <w:webHidden/>
              </w:rPr>
              <w:fldChar w:fldCharType="end"/>
            </w:r>
          </w:hyperlink>
        </w:p>
        <w:p w14:paraId="1E5D055A" w14:textId="6D67F823"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15" w:history="1">
            <w:r w:rsidR="00D12F2D" w:rsidRPr="00B83F7F">
              <w:rPr>
                <w:rStyle w:val="Lienhypertexte"/>
                <w:noProof/>
              </w:rPr>
              <w:t>10.4 Evolution des tests</w:t>
            </w:r>
            <w:r w:rsidR="00D12F2D">
              <w:rPr>
                <w:noProof/>
                <w:webHidden/>
              </w:rPr>
              <w:tab/>
            </w:r>
            <w:r w:rsidR="00D12F2D">
              <w:rPr>
                <w:noProof/>
                <w:webHidden/>
              </w:rPr>
              <w:fldChar w:fldCharType="begin"/>
            </w:r>
            <w:r w:rsidR="00D12F2D">
              <w:rPr>
                <w:noProof/>
                <w:webHidden/>
              </w:rPr>
              <w:instrText xml:space="preserve"> PAGEREF _Toc133796815 \h </w:instrText>
            </w:r>
            <w:r w:rsidR="00D12F2D">
              <w:rPr>
                <w:noProof/>
                <w:webHidden/>
              </w:rPr>
            </w:r>
            <w:r w:rsidR="00D12F2D">
              <w:rPr>
                <w:noProof/>
                <w:webHidden/>
              </w:rPr>
              <w:fldChar w:fldCharType="separate"/>
            </w:r>
            <w:r w:rsidR="00D12F2D">
              <w:rPr>
                <w:noProof/>
                <w:webHidden/>
              </w:rPr>
              <w:t>22</w:t>
            </w:r>
            <w:r w:rsidR="00D12F2D">
              <w:rPr>
                <w:noProof/>
                <w:webHidden/>
              </w:rPr>
              <w:fldChar w:fldCharType="end"/>
            </w:r>
          </w:hyperlink>
        </w:p>
        <w:p w14:paraId="71A313E7" w14:textId="54E15FC9"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16" w:history="1">
            <w:r w:rsidR="00D12F2D" w:rsidRPr="00B83F7F">
              <w:rPr>
                <w:rStyle w:val="Lienhypertexte"/>
                <w:noProof/>
              </w:rPr>
              <w:t>10.5 Echec des tests et raison</w:t>
            </w:r>
            <w:r w:rsidR="00D12F2D">
              <w:rPr>
                <w:noProof/>
                <w:webHidden/>
              </w:rPr>
              <w:tab/>
            </w:r>
            <w:r w:rsidR="00D12F2D">
              <w:rPr>
                <w:noProof/>
                <w:webHidden/>
              </w:rPr>
              <w:fldChar w:fldCharType="begin"/>
            </w:r>
            <w:r w:rsidR="00D12F2D">
              <w:rPr>
                <w:noProof/>
                <w:webHidden/>
              </w:rPr>
              <w:instrText xml:space="preserve"> PAGEREF _Toc133796816 \h </w:instrText>
            </w:r>
            <w:r w:rsidR="00D12F2D">
              <w:rPr>
                <w:noProof/>
                <w:webHidden/>
              </w:rPr>
            </w:r>
            <w:r w:rsidR="00D12F2D">
              <w:rPr>
                <w:noProof/>
                <w:webHidden/>
              </w:rPr>
              <w:fldChar w:fldCharType="separate"/>
            </w:r>
            <w:r w:rsidR="00D12F2D">
              <w:rPr>
                <w:noProof/>
                <w:webHidden/>
              </w:rPr>
              <w:t>22</w:t>
            </w:r>
            <w:r w:rsidR="00D12F2D">
              <w:rPr>
                <w:noProof/>
                <w:webHidden/>
              </w:rPr>
              <w:fldChar w:fldCharType="end"/>
            </w:r>
          </w:hyperlink>
        </w:p>
        <w:p w14:paraId="183F6654" w14:textId="53DF2F3E"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817" w:history="1">
            <w:r w:rsidR="00D12F2D" w:rsidRPr="00B83F7F">
              <w:rPr>
                <w:rStyle w:val="Lienhypertexte"/>
                <w:noProof/>
              </w:rPr>
              <w:t>11. Conclusion</w:t>
            </w:r>
            <w:r w:rsidR="00D12F2D">
              <w:rPr>
                <w:noProof/>
                <w:webHidden/>
              </w:rPr>
              <w:tab/>
            </w:r>
            <w:r w:rsidR="00D12F2D">
              <w:rPr>
                <w:noProof/>
                <w:webHidden/>
              </w:rPr>
              <w:fldChar w:fldCharType="begin"/>
            </w:r>
            <w:r w:rsidR="00D12F2D">
              <w:rPr>
                <w:noProof/>
                <w:webHidden/>
              </w:rPr>
              <w:instrText xml:space="preserve"> PAGEREF _Toc133796817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53455D16" w14:textId="734CD1F8"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18" w:history="1">
            <w:r w:rsidR="00D12F2D" w:rsidRPr="00B83F7F">
              <w:rPr>
                <w:rStyle w:val="Lienhypertexte"/>
                <w:noProof/>
              </w:rPr>
              <w:t>11.1 Difficultés rencontrées</w:t>
            </w:r>
            <w:r w:rsidR="00D12F2D">
              <w:rPr>
                <w:noProof/>
                <w:webHidden/>
              </w:rPr>
              <w:tab/>
            </w:r>
            <w:r w:rsidR="00D12F2D">
              <w:rPr>
                <w:noProof/>
                <w:webHidden/>
              </w:rPr>
              <w:fldChar w:fldCharType="begin"/>
            </w:r>
            <w:r w:rsidR="00D12F2D">
              <w:rPr>
                <w:noProof/>
                <w:webHidden/>
              </w:rPr>
              <w:instrText xml:space="preserve"> PAGEREF _Toc133796818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2710F427" w14:textId="76BA3E87"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19" w:history="1">
            <w:r w:rsidR="00D12F2D" w:rsidRPr="00B83F7F">
              <w:rPr>
                <w:rStyle w:val="Lienhypertexte"/>
                <w:noProof/>
              </w:rPr>
              <w:t>11.2 Planification</w:t>
            </w:r>
            <w:r w:rsidR="00D12F2D">
              <w:rPr>
                <w:noProof/>
                <w:webHidden/>
              </w:rPr>
              <w:tab/>
            </w:r>
            <w:r w:rsidR="00D12F2D">
              <w:rPr>
                <w:noProof/>
                <w:webHidden/>
              </w:rPr>
              <w:fldChar w:fldCharType="begin"/>
            </w:r>
            <w:r w:rsidR="00D12F2D">
              <w:rPr>
                <w:noProof/>
                <w:webHidden/>
              </w:rPr>
              <w:instrText xml:space="preserve"> PAGEREF _Toc133796819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507349DE" w14:textId="12683CCF"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20" w:history="1">
            <w:r w:rsidR="00D12F2D" w:rsidRPr="00B83F7F">
              <w:rPr>
                <w:rStyle w:val="Lienhypertexte"/>
                <w:noProof/>
              </w:rPr>
              <w:t>11.3 Améliorations possibles</w:t>
            </w:r>
            <w:r w:rsidR="00D12F2D">
              <w:rPr>
                <w:noProof/>
                <w:webHidden/>
              </w:rPr>
              <w:tab/>
            </w:r>
            <w:r w:rsidR="00D12F2D">
              <w:rPr>
                <w:noProof/>
                <w:webHidden/>
              </w:rPr>
              <w:fldChar w:fldCharType="begin"/>
            </w:r>
            <w:r w:rsidR="00D12F2D">
              <w:rPr>
                <w:noProof/>
                <w:webHidden/>
              </w:rPr>
              <w:instrText xml:space="preserve"> PAGEREF _Toc133796820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71E5B159" w14:textId="1FFF71A7"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21" w:history="1">
            <w:r w:rsidR="00D12F2D" w:rsidRPr="00B83F7F">
              <w:rPr>
                <w:rStyle w:val="Lienhypertexte"/>
                <w:noProof/>
              </w:rPr>
              <w:t>11.4 Bilan personnel</w:t>
            </w:r>
            <w:r w:rsidR="00D12F2D">
              <w:rPr>
                <w:noProof/>
                <w:webHidden/>
              </w:rPr>
              <w:tab/>
            </w:r>
            <w:r w:rsidR="00D12F2D">
              <w:rPr>
                <w:noProof/>
                <w:webHidden/>
              </w:rPr>
              <w:fldChar w:fldCharType="begin"/>
            </w:r>
            <w:r w:rsidR="00D12F2D">
              <w:rPr>
                <w:noProof/>
                <w:webHidden/>
              </w:rPr>
              <w:instrText xml:space="preserve"> PAGEREF _Toc133796821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13D18C29" w14:textId="73DA5494" w:rsidR="00D12F2D" w:rsidRDefault="002773AA">
          <w:pPr>
            <w:pStyle w:val="TM1"/>
            <w:tabs>
              <w:tab w:val="right" w:leader="dot" w:pos="9592"/>
            </w:tabs>
            <w:rPr>
              <w:rFonts w:asciiTheme="minorHAnsi" w:eastAsiaTheme="minorEastAsia" w:hAnsiTheme="minorHAnsi" w:cstheme="minorBidi"/>
              <w:noProof/>
              <w:color w:val="auto"/>
              <w:sz w:val="22"/>
            </w:rPr>
          </w:pPr>
          <w:hyperlink w:anchor="_Toc133796822" w:history="1">
            <w:r w:rsidR="00D12F2D" w:rsidRPr="00B83F7F">
              <w:rPr>
                <w:rStyle w:val="Lienhypertexte"/>
                <w:noProof/>
              </w:rPr>
              <w:t>12. Annexes</w:t>
            </w:r>
            <w:r w:rsidR="00D12F2D">
              <w:rPr>
                <w:noProof/>
                <w:webHidden/>
              </w:rPr>
              <w:tab/>
            </w:r>
            <w:r w:rsidR="00D12F2D">
              <w:rPr>
                <w:noProof/>
                <w:webHidden/>
              </w:rPr>
              <w:fldChar w:fldCharType="begin"/>
            </w:r>
            <w:r w:rsidR="00D12F2D">
              <w:rPr>
                <w:noProof/>
                <w:webHidden/>
              </w:rPr>
              <w:instrText xml:space="preserve"> PAGEREF _Toc133796822 \h </w:instrText>
            </w:r>
            <w:r w:rsidR="00D12F2D">
              <w:rPr>
                <w:noProof/>
                <w:webHidden/>
              </w:rPr>
            </w:r>
            <w:r w:rsidR="00D12F2D">
              <w:rPr>
                <w:noProof/>
                <w:webHidden/>
              </w:rPr>
              <w:fldChar w:fldCharType="separate"/>
            </w:r>
            <w:r w:rsidR="00D12F2D">
              <w:rPr>
                <w:noProof/>
                <w:webHidden/>
              </w:rPr>
              <w:t>24</w:t>
            </w:r>
            <w:r w:rsidR="00D12F2D">
              <w:rPr>
                <w:noProof/>
                <w:webHidden/>
              </w:rPr>
              <w:fldChar w:fldCharType="end"/>
            </w:r>
          </w:hyperlink>
        </w:p>
        <w:p w14:paraId="68FAB8DD" w14:textId="73DE889D" w:rsidR="00D12F2D" w:rsidRDefault="002773AA">
          <w:pPr>
            <w:pStyle w:val="TM2"/>
            <w:tabs>
              <w:tab w:val="right" w:leader="dot" w:pos="9592"/>
            </w:tabs>
            <w:rPr>
              <w:rFonts w:asciiTheme="minorHAnsi" w:eastAsiaTheme="minorEastAsia" w:hAnsiTheme="minorHAnsi" w:cstheme="minorBidi"/>
              <w:noProof/>
              <w:color w:val="auto"/>
              <w:sz w:val="22"/>
            </w:rPr>
          </w:pPr>
          <w:hyperlink w:anchor="_Toc133796823" w:history="1">
            <w:r w:rsidR="00D12F2D" w:rsidRPr="00B83F7F">
              <w:rPr>
                <w:rStyle w:val="Lienhypertexte"/>
                <w:noProof/>
              </w:rPr>
              <w:t>12.1 Bibliographie</w:t>
            </w:r>
            <w:r w:rsidR="00D12F2D">
              <w:rPr>
                <w:noProof/>
                <w:webHidden/>
              </w:rPr>
              <w:tab/>
            </w:r>
            <w:r w:rsidR="00D12F2D">
              <w:rPr>
                <w:noProof/>
                <w:webHidden/>
              </w:rPr>
              <w:fldChar w:fldCharType="begin"/>
            </w:r>
            <w:r w:rsidR="00D12F2D">
              <w:rPr>
                <w:noProof/>
                <w:webHidden/>
              </w:rPr>
              <w:instrText xml:space="preserve"> PAGEREF _Toc133796823 \h </w:instrText>
            </w:r>
            <w:r w:rsidR="00D12F2D">
              <w:rPr>
                <w:noProof/>
                <w:webHidden/>
              </w:rPr>
            </w:r>
            <w:r w:rsidR="00D12F2D">
              <w:rPr>
                <w:noProof/>
                <w:webHidden/>
              </w:rPr>
              <w:fldChar w:fldCharType="separate"/>
            </w:r>
            <w:r w:rsidR="00D12F2D">
              <w:rPr>
                <w:noProof/>
                <w:webHidden/>
              </w:rPr>
              <w:t>24</w:t>
            </w:r>
            <w:r w:rsidR="00D12F2D">
              <w:rPr>
                <w:noProof/>
                <w:webHidden/>
              </w:rPr>
              <w:fldChar w:fldCharType="end"/>
            </w:r>
          </w:hyperlink>
        </w:p>
        <w:p w14:paraId="7079FBE3" w14:textId="7592EA6C" w:rsidR="00455D6A" w:rsidRDefault="00455D6A">
          <w:r>
            <w:rPr>
              <w:b/>
              <w:bCs/>
            </w:rPr>
            <w:fldChar w:fldCharType="end"/>
          </w:r>
        </w:p>
      </w:sdtContent>
    </w:sdt>
    <w:p w14:paraId="234010D0" w14:textId="77777777" w:rsidR="00015B9E" w:rsidRDefault="00015B9E" w:rsidP="00F91748">
      <w:pPr>
        <w:spacing w:after="200"/>
        <w:jc w:val="both"/>
        <w:rPr>
          <w:color w:val="161718" w:themeColor="text1"/>
        </w:rPr>
      </w:pPr>
    </w:p>
    <w:p w14:paraId="69AFFC36" w14:textId="77777777" w:rsidR="00015B9E" w:rsidRPr="00015B9E" w:rsidRDefault="00015B9E" w:rsidP="00F91748">
      <w:pPr>
        <w:jc w:val="both"/>
      </w:pPr>
    </w:p>
    <w:p w14:paraId="7DAC95A6" w14:textId="77777777" w:rsidR="00015B9E" w:rsidRPr="00015B9E" w:rsidRDefault="00015B9E" w:rsidP="00F91748">
      <w:pPr>
        <w:jc w:val="both"/>
      </w:pPr>
    </w:p>
    <w:p w14:paraId="59A75E55" w14:textId="77777777" w:rsidR="00015B9E" w:rsidRPr="00015B9E" w:rsidRDefault="00015B9E" w:rsidP="00F91748">
      <w:pPr>
        <w:jc w:val="both"/>
      </w:pPr>
    </w:p>
    <w:p w14:paraId="59696F47" w14:textId="77777777" w:rsidR="00015B9E" w:rsidRPr="00015B9E" w:rsidRDefault="00015B9E" w:rsidP="00F91748">
      <w:pPr>
        <w:jc w:val="both"/>
      </w:pPr>
    </w:p>
    <w:p w14:paraId="4D272F4E" w14:textId="2BD9C78D" w:rsidR="00015B9E" w:rsidRDefault="00520A6E" w:rsidP="00520A6E">
      <w:pPr>
        <w:tabs>
          <w:tab w:val="left" w:pos="2478"/>
        </w:tabs>
        <w:spacing w:after="200"/>
        <w:jc w:val="both"/>
        <w:rPr>
          <w:color w:val="161718" w:themeColor="text1"/>
        </w:rPr>
      </w:pPr>
      <w:r>
        <w:rPr>
          <w:color w:val="161718" w:themeColor="text1"/>
        </w:rPr>
        <w:tab/>
      </w:r>
    </w:p>
    <w:p w14:paraId="2A2CF64E" w14:textId="77777777" w:rsidR="00015B9E" w:rsidRPr="00015B9E" w:rsidRDefault="00015B9E" w:rsidP="00F91748">
      <w:pPr>
        <w:jc w:val="both"/>
      </w:pPr>
    </w:p>
    <w:p w14:paraId="6EDDE99B" w14:textId="77777777" w:rsidR="00015B9E" w:rsidRDefault="00015B9E" w:rsidP="00F91748">
      <w:pPr>
        <w:spacing w:after="200"/>
        <w:jc w:val="both"/>
        <w:rPr>
          <w:color w:val="161718" w:themeColor="text1"/>
        </w:rPr>
      </w:pPr>
    </w:p>
    <w:p w14:paraId="4C8B38B5" w14:textId="6C772020" w:rsidR="00EC5301" w:rsidRDefault="00D962E5" w:rsidP="00C23685">
      <w:pPr>
        <w:tabs>
          <w:tab w:val="left" w:pos="3345"/>
        </w:tabs>
        <w:spacing w:after="200"/>
        <w:jc w:val="both"/>
        <w:rPr>
          <w:color w:val="161718" w:themeColor="text1"/>
        </w:rPr>
      </w:pPr>
      <w:r>
        <w:rPr>
          <w:color w:val="161718" w:themeColor="text1"/>
        </w:rPr>
        <w:t xml:space="preserve"> </w:t>
      </w:r>
      <w:r w:rsidR="00662588">
        <w:rPr>
          <w:color w:val="161718" w:themeColor="text1"/>
        </w:rPr>
        <w:t xml:space="preserve">    </w:t>
      </w:r>
    </w:p>
    <w:p w14:paraId="31186037" w14:textId="77777777" w:rsidR="00EC5301" w:rsidRDefault="00EC5301">
      <w:pPr>
        <w:spacing w:after="200"/>
        <w:rPr>
          <w:color w:val="161718" w:themeColor="text1"/>
        </w:rPr>
      </w:pPr>
      <w:r>
        <w:rPr>
          <w:color w:val="161718" w:themeColor="text1"/>
        </w:rPr>
        <w:br w:type="page"/>
      </w:r>
    </w:p>
    <w:p w14:paraId="1CE3DBE2" w14:textId="77777777" w:rsidR="009906B8" w:rsidRPr="00C23685" w:rsidRDefault="009906B8" w:rsidP="00C23685">
      <w:pPr>
        <w:tabs>
          <w:tab w:val="left" w:pos="3345"/>
        </w:tabs>
        <w:spacing w:after="200"/>
        <w:jc w:val="both"/>
        <w:rPr>
          <w:color w:val="161718" w:themeColor="text1"/>
        </w:rPr>
      </w:pPr>
    </w:p>
    <w:p w14:paraId="1068AFDA" w14:textId="382F367E" w:rsidR="009906B8" w:rsidRDefault="00455D6A" w:rsidP="00F91748">
      <w:pPr>
        <w:pStyle w:val="Titre1"/>
        <w:jc w:val="both"/>
        <w:rPr>
          <w:color w:val="161718" w:themeColor="text1"/>
        </w:rPr>
      </w:pPr>
      <w:bookmarkStart w:id="0" w:name="_Toc133409338"/>
      <w:bookmarkStart w:id="1" w:name="_Toc133796776"/>
      <w:r>
        <w:rPr>
          <w:color w:val="161718" w:themeColor="text1"/>
        </w:rPr>
        <w:t xml:space="preserve">2. </w:t>
      </w:r>
      <w:r w:rsidR="009906B8">
        <w:rPr>
          <w:color w:val="161718" w:themeColor="text1"/>
        </w:rPr>
        <w:t>Versions</w:t>
      </w:r>
      <w:bookmarkEnd w:id="0"/>
      <w:bookmarkEnd w:id="1"/>
    </w:p>
    <w:tbl>
      <w:tblPr>
        <w:tblStyle w:val="TableGrid"/>
        <w:tblW w:w="8760" w:type="dxa"/>
        <w:tblInd w:w="24" w:type="dxa"/>
        <w:tblCellMar>
          <w:top w:w="50" w:type="dxa"/>
          <w:left w:w="108" w:type="dxa"/>
          <w:right w:w="42" w:type="dxa"/>
        </w:tblCellMar>
        <w:tblLook w:val="04A0" w:firstRow="1" w:lastRow="0" w:firstColumn="1" w:lastColumn="0" w:noHBand="0" w:noVBand="1"/>
      </w:tblPr>
      <w:tblGrid>
        <w:gridCol w:w="1836"/>
        <w:gridCol w:w="2127"/>
        <w:gridCol w:w="1820"/>
        <w:gridCol w:w="2977"/>
      </w:tblGrid>
      <w:tr w:rsidR="001558A0" w14:paraId="6B4CE737" w14:textId="77777777" w:rsidTr="008E0570">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3E3261"/>
          </w:tcPr>
          <w:p w14:paraId="4FE49DDC" w14:textId="77777777" w:rsidR="001558A0" w:rsidRDefault="001558A0" w:rsidP="00F91748">
            <w:pPr>
              <w:jc w:val="both"/>
            </w:pPr>
            <w:r>
              <w:rPr>
                <w:rFonts w:ascii="Microsoft Sans Serif" w:eastAsia="Microsoft Sans Serif" w:hAnsi="Microsoft Sans Serif" w:cs="Microsoft Sans Serif"/>
                <w:color w:val="FFFFFF"/>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3E3261"/>
          </w:tcPr>
          <w:p w14:paraId="1088E5C7" w14:textId="6247F3AB" w:rsidR="001558A0" w:rsidRDefault="001558A0" w:rsidP="00F91748">
            <w:pPr>
              <w:tabs>
                <w:tab w:val="left" w:pos="1010"/>
              </w:tabs>
              <w:jc w:val="both"/>
            </w:pPr>
            <w:r>
              <w:rPr>
                <w:rFonts w:ascii="Microsoft Sans Serif" w:eastAsia="Microsoft Sans Serif" w:hAnsi="Microsoft Sans Serif" w:cs="Microsoft Sans Serif"/>
                <w:color w:val="FFFFFF"/>
              </w:rPr>
              <w:t xml:space="preserve">Date </w:t>
            </w:r>
            <w:r w:rsidR="00214024">
              <w:rPr>
                <w:rFonts w:ascii="Microsoft Sans Serif" w:eastAsia="Microsoft Sans Serif" w:hAnsi="Microsoft Sans Serif" w:cs="Microsoft Sans Serif"/>
                <w:color w:val="FFFFFF"/>
              </w:rPr>
              <w:tab/>
            </w:r>
          </w:p>
        </w:tc>
        <w:tc>
          <w:tcPr>
            <w:tcW w:w="1820" w:type="dxa"/>
            <w:tcBorders>
              <w:top w:val="single" w:sz="4" w:space="0" w:color="000000"/>
              <w:left w:val="single" w:sz="4" w:space="0" w:color="000000"/>
              <w:bottom w:val="single" w:sz="4" w:space="0" w:color="000000"/>
              <w:right w:val="single" w:sz="4" w:space="0" w:color="000000"/>
            </w:tcBorders>
            <w:shd w:val="clear" w:color="auto" w:fill="3E3261"/>
          </w:tcPr>
          <w:p w14:paraId="6EE3C980" w14:textId="77777777" w:rsidR="001558A0" w:rsidRDefault="001558A0" w:rsidP="00F91748">
            <w:pPr>
              <w:jc w:val="both"/>
            </w:pPr>
            <w:r>
              <w:rPr>
                <w:rFonts w:ascii="Microsoft Sans Serif" w:eastAsia="Microsoft Sans Serif" w:hAnsi="Microsoft Sans Serif" w:cs="Microsoft Sans Serif"/>
                <w:color w:val="FFFFFF"/>
              </w:rPr>
              <w:t xml:space="preserve">Auteur </w:t>
            </w:r>
          </w:p>
        </w:tc>
        <w:tc>
          <w:tcPr>
            <w:tcW w:w="2977" w:type="dxa"/>
            <w:tcBorders>
              <w:top w:val="single" w:sz="4" w:space="0" w:color="000000"/>
              <w:left w:val="single" w:sz="4" w:space="0" w:color="000000"/>
              <w:bottom w:val="single" w:sz="4" w:space="0" w:color="000000"/>
              <w:right w:val="single" w:sz="4" w:space="0" w:color="000000"/>
            </w:tcBorders>
            <w:shd w:val="clear" w:color="auto" w:fill="3E3261"/>
          </w:tcPr>
          <w:p w14:paraId="33B614E8" w14:textId="77777777" w:rsidR="001558A0" w:rsidRDefault="001558A0" w:rsidP="00F91748">
            <w:pPr>
              <w:jc w:val="both"/>
            </w:pPr>
            <w:r>
              <w:rPr>
                <w:rFonts w:ascii="Microsoft Sans Serif" w:eastAsia="Microsoft Sans Serif" w:hAnsi="Microsoft Sans Serif" w:cs="Microsoft Sans Serif"/>
                <w:color w:val="FFFFFF"/>
              </w:rPr>
              <w:t xml:space="preserve">Changements apportés </w:t>
            </w:r>
          </w:p>
        </w:tc>
      </w:tr>
      <w:tr w:rsidR="001558A0" w:rsidRPr="001558A0" w14:paraId="7D945CEA" w14:textId="77777777" w:rsidTr="008E0570">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004F0825" w14:textId="77777777" w:rsidR="001558A0" w:rsidRDefault="001558A0" w:rsidP="00F91748">
            <w:pPr>
              <w:ind w:right="63"/>
              <w:jc w:val="both"/>
            </w:pPr>
            <w:r w:rsidRPr="001558A0">
              <w:rPr>
                <w:rFonts w:ascii="Microsoft Sans Serif" w:eastAsia="Microsoft Sans Serif" w:hAnsi="Microsoft Sans Serif" w:cs="Microsoft Sans Serif"/>
                <w:color w:val="161718" w:themeColor="text1"/>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72F81AED" w14:textId="77777777" w:rsidR="001558A0" w:rsidRDefault="001558A0" w:rsidP="00F91748">
            <w:pPr>
              <w:jc w:val="both"/>
            </w:pPr>
            <w:r>
              <w:rPr>
                <w:rFonts w:ascii="Microsoft Sans Serif" w:eastAsia="Microsoft Sans Serif" w:hAnsi="Microsoft Sans Serif" w:cs="Microsoft Sans Serif"/>
              </w:rPr>
              <w:t xml:space="preserve">21.03.2023 </w:t>
            </w:r>
          </w:p>
        </w:tc>
        <w:tc>
          <w:tcPr>
            <w:tcW w:w="1820" w:type="dxa"/>
            <w:tcBorders>
              <w:top w:val="single" w:sz="4" w:space="0" w:color="000000"/>
              <w:left w:val="single" w:sz="4" w:space="0" w:color="000000"/>
              <w:bottom w:val="single" w:sz="4" w:space="0" w:color="000000"/>
              <w:right w:val="single" w:sz="4" w:space="0" w:color="000000"/>
            </w:tcBorders>
          </w:tcPr>
          <w:p w14:paraId="332DEBBD" w14:textId="47AA216D" w:rsidR="001558A0" w:rsidRDefault="001558A0" w:rsidP="00F91748">
            <w:pPr>
              <w:jc w:val="both"/>
            </w:pPr>
            <w:r>
              <w:rPr>
                <w:rFonts w:ascii="Microsoft Sans Serif" w:eastAsia="Microsoft Sans Serif" w:hAnsi="Microsoft Sans Serif" w:cs="Microsoft Sans Serif"/>
                <w:color w:val="161718" w:themeColor="text1"/>
              </w:rPr>
              <w:t>Gabriel Martin</w:t>
            </w:r>
          </w:p>
        </w:tc>
        <w:tc>
          <w:tcPr>
            <w:tcW w:w="2977" w:type="dxa"/>
            <w:tcBorders>
              <w:top w:val="single" w:sz="4" w:space="0" w:color="000000"/>
              <w:left w:val="single" w:sz="4" w:space="0" w:color="000000"/>
              <w:bottom w:val="single" w:sz="4" w:space="0" w:color="000000"/>
              <w:right w:val="single" w:sz="4" w:space="0" w:color="000000"/>
            </w:tcBorders>
          </w:tcPr>
          <w:p w14:paraId="03B97A45" w14:textId="64D12A69" w:rsidR="001558A0" w:rsidRDefault="001558A0" w:rsidP="00F91748">
            <w:pPr>
              <w:jc w:val="both"/>
            </w:pPr>
            <w:r>
              <w:rPr>
                <w:rFonts w:ascii="Microsoft Sans Serif" w:eastAsia="Microsoft Sans Serif" w:hAnsi="Microsoft Sans Serif" w:cs="Microsoft Sans Serif"/>
                <w:color w:val="161718" w:themeColor="text1"/>
              </w:rPr>
              <w:t>Version finale de la documentation du TPI</w:t>
            </w:r>
            <w:r>
              <w:rPr>
                <w:rFonts w:ascii="Microsoft Sans Serif" w:eastAsia="Microsoft Sans Serif" w:hAnsi="Microsoft Sans Serif" w:cs="Microsoft Sans Serif"/>
              </w:rPr>
              <w:t xml:space="preserve"> finale du document pour le rendu du TPI </w:t>
            </w:r>
          </w:p>
        </w:tc>
      </w:tr>
    </w:tbl>
    <w:p w14:paraId="380F22F7" w14:textId="77777777" w:rsidR="00B54C68" w:rsidRDefault="00B54C68" w:rsidP="00F91748">
      <w:pPr>
        <w:pStyle w:val="Titre1"/>
        <w:jc w:val="both"/>
        <w:rPr>
          <w:color w:val="161718" w:themeColor="text1"/>
        </w:rPr>
      </w:pPr>
    </w:p>
    <w:p w14:paraId="5A831A45" w14:textId="4E755B6E" w:rsidR="00BB1AFE" w:rsidRDefault="00455D6A" w:rsidP="00F91748">
      <w:pPr>
        <w:pStyle w:val="Titre1"/>
        <w:jc w:val="both"/>
        <w:rPr>
          <w:color w:val="161718" w:themeColor="text1"/>
        </w:rPr>
      </w:pPr>
      <w:bookmarkStart w:id="2" w:name="_Toc133409339"/>
      <w:bookmarkStart w:id="3" w:name="_Toc133796777"/>
      <w:r>
        <w:rPr>
          <w:color w:val="161718" w:themeColor="text1"/>
        </w:rPr>
        <w:t xml:space="preserve">3. </w:t>
      </w:r>
      <w:r w:rsidR="00BB1AFE" w:rsidRPr="00BB1AFE">
        <w:rPr>
          <w:color w:val="161718" w:themeColor="text1"/>
        </w:rPr>
        <w:t>Introduction</w:t>
      </w:r>
      <w:bookmarkEnd w:id="2"/>
      <w:bookmarkEnd w:id="3"/>
    </w:p>
    <w:p w14:paraId="53E96916" w14:textId="7843F057" w:rsidR="00BB1AFE" w:rsidRDefault="00BB1AFE" w:rsidP="00F91748">
      <w:pPr>
        <w:jc w:val="both"/>
        <w:rPr>
          <w:color w:val="161718" w:themeColor="text1"/>
        </w:rPr>
      </w:pPr>
    </w:p>
    <w:p w14:paraId="616840D9" w14:textId="5DC5A903" w:rsidR="005D40C8" w:rsidRDefault="001558A0" w:rsidP="00F91748">
      <w:pPr>
        <w:jc w:val="both"/>
        <w:rPr>
          <w:color w:val="161718" w:themeColor="text1"/>
          <w:szCs w:val="24"/>
        </w:rPr>
      </w:pPr>
      <w:r>
        <w:rPr>
          <w:color w:val="161718" w:themeColor="text1"/>
          <w:szCs w:val="24"/>
        </w:rPr>
        <w:t>Voici la documentation technique du projet</w:t>
      </w:r>
      <w:r w:rsidRPr="001558A0">
        <w:rPr>
          <w:i/>
          <w:iCs/>
          <w:color w:val="161718" w:themeColor="text1"/>
          <w:szCs w:val="24"/>
        </w:rPr>
        <w:t xml:space="preserve"> </w:t>
      </w:r>
      <w:proofErr w:type="spellStart"/>
      <w:r w:rsidRPr="001558A0">
        <w:rPr>
          <w:i/>
          <w:iCs/>
          <w:color w:val="161718" w:themeColor="text1"/>
          <w:szCs w:val="24"/>
        </w:rPr>
        <w:t>Drafteam</w:t>
      </w:r>
      <w:proofErr w:type="spellEnd"/>
      <w:r>
        <w:rPr>
          <w:i/>
          <w:iCs/>
          <w:color w:val="161718" w:themeColor="text1"/>
          <w:szCs w:val="24"/>
        </w:rPr>
        <w:t xml:space="preserve"> </w:t>
      </w:r>
      <w:r>
        <w:rPr>
          <w:color w:val="161718" w:themeColor="text1"/>
          <w:szCs w:val="24"/>
        </w:rPr>
        <w:t>réalis</w:t>
      </w:r>
      <w:r w:rsidR="0099332A">
        <w:rPr>
          <w:color w:val="161718" w:themeColor="text1"/>
          <w:szCs w:val="24"/>
        </w:rPr>
        <w:t>é</w:t>
      </w:r>
      <w:r>
        <w:rPr>
          <w:color w:val="161718" w:themeColor="text1"/>
          <w:szCs w:val="24"/>
        </w:rPr>
        <w:t xml:space="preserve"> dans le cadre du </w:t>
      </w:r>
      <w:r w:rsidRPr="008E0570">
        <w:rPr>
          <w:i/>
          <w:iCs/>
          <w:color w:val="161718" w:themeColor="text1"/>
          <w:szCs w:val="24"/>
        </w:rPr>
        <w:t>Travail pratique individuel</w:t>
      </w:r>
      <w:r>
        <w:rPr>
          <w:color w:val="161718" w:themeColor="text1"/>
          <w:szCs w:val="24"/>
        </w:rPr>
        <w:t xml:space="preserve"> (TPI)</w:t>
      </w:r>
      <w:r w:rsidR="008E0570">
        <w:rPr>
          <w:color w:val="161718" w:themeColor="text1"/>
          <w:szCs w:val="24"/>
        </w:rPr>
        <w:t xml:space="preserve"> débutant le jeudi 27 avril 2023 et se terminant le mercredi 17 mai 2023. Ce travail a pour but de valider ma formation CFC effectu</w:t>
      </w:r>
      <w:r w:rsidR="0099332A">
        <w:rPr>
          <w:color w:val="161718" w:themeColor="text1"/>
          <w:szCs w:val="24"/>
        </w:rPr>
        <w:t>ée</w:t>
      </w:r>
      <w:r w:rsidR="008E0570">
        <w:rPr>
          <w:color w:val="161718" w:themeColor="text1"/>
          <w:szCs w:val="24"/>
        </w:rPr>
        <w:t xml:space="preserve"> au </w:t>
      </w:r>
      <w:r w:rsidR="008E0570" w:rsidRPr="008E0570">
        <w:rPr>
          <w:i/>
          <w:iCs/>
          <w:color w:val="161718" w:themeColor="text1"/>
          <w:szCs w:val="24"/>
        </w:rPr>
        <w:t>Centre de Formation Professionnelle Technique</w:t>
      </w:r>
      <w:r w:rsidR="008E0570">
        <w:rPr>
          <w:color w:val="161718" w:themeColor="text1"/>
          <w:szCs w:val="24"/>
        </w:rPr>
        <w:t xml:space="preserve"> du Petit-Lancy à Genève.</w:t>
      </w:r>
    </w:p>
    <w:p w14:paraId="1474A16B" w14:textId="5961537F" w:rsidR="008E0570" w:rsidRDefault="008E0570" w:rsidP="00F91748">
      <w:pPr>
        <w:jc w:val="both"/>
        <w:rPr>
          <w:color w:val="161718" w:themeColor="text1"/>
          <w:szCs w:val="24"/>
        </w:rPr>
      </w:pPr>
    </w:p>
    <w:p w14:paraId="05CD0FDF" w14:textId="6717A1EE" w:rsidR="008E0570" w:rsidRPr="001558A0" w:rsidRDefault="008E0570" w:rsidP="00F91748">
      <w:pPr>
        <w:jc w:val="both"/>
        <w:rPr>
          <w:color w:val="161718" w:themeColor="text1"/>
          <w:szCs w:val="24"/>
        </w:rPr>
      </w:pPr>
      <w:r>
        <w:rPr>
          <w:color w:val="161718" w:themeColor="text1"/>
          <w:szCs w:val="24"/>
        </w:rPr>
        <w:t xml:space="preserve">Cette application web a pour but de gérer des équipes de football. Elle permet la création d’équipe, l’ajout de joueurs, la gestion d’entrainement et de match. </w:t>
      </w:r>
      <w:r w:rsidR="0099332A">
        <w:rPr>
          <w:color w:val="161718" w:themeColor="text1"/>
          <w:szCs w:val="24"/>
        </w:rPr>
        <w:t>Le tout peut être géré</w:t>
      </w:r>
      <w:r>
        <w:rPr>
          <w:color w:val="161718" w:themeColor="text1"/>
          <w:szCs w:val="24"/>
        </w:rPr>
        <w:t xml:space="preserve"> par un </w:t>
      </w:r>
      <w:r w:rsidR="00722FBD">
        <w:rPr>
          <w:color w:val="161718" w:themeColor="text1"/>
          <w:szCs w:val="24"/>
        </w:rPr>
        <w:t>entraîneur</w:t>
      </w:r>
      <w:r>
        <w:rPr>
          <w:color w:val="161718" w:themeColor="text1"/>
          <w:szCs w:val="24"/>
        </w:rPr>
        <w:t xml:space="preserve"> qui a la possibilité de voir les absences et de mettre à jour lui-même le calendrier de l’équipe.</w:t>
      </w:r>
    </w:p>
    <w:p w14:paraId="4B9FCFA2" w14:textId="27E50F6C" w:rsidR="00B70DCA" w:rsidRDefault="00B70DCA" w:rsidP="00F91748">
      <w:pPr>
        <w:jc w:val="both"/>
        <w:rPr>
          <w:color w:val="161718" w:themeColor="text1"/>
          <w:szCs w:val="24"/>
        </w:rPr>
      </w:pPr>
    </w:p>
    <w:p w14:paraId="198D787B" w14:textId="35223E13" w:rsidR="00B70DCA" w:rsidRDefault="00455D6A" w:rsidP="00F91748">
      <w:pPr>
        <w:pStyle w:val="Titre1"/>
        <w:jc w:val="both"/>
        <w:rPr>
          <w:color w:val="161718" w:themeColor="text1"/>
        </w:rPr>
      </w:pPr>
      <w:bookmarkStart w:id="4" w:name="_Toc133409340"/>
      <w:bookmarkStart w:id="5" w:name="_Toc133796778"/>
      <w:r>
        <w:rPr>
          <w:color w:val="161718" w:themeColor="text1"/>
        </w:rPr>
        <w:t xml:space="preserve">4. </w:t>
      </w:r>
      <w:r w:rsidR="00B70DCA">
        <w:rPr>
          <w:color w:val="161718" w:themeColor="text1"/>
        </w:rPr>
        <w:t>Résumé du cahier des charges</w:t>
      </w:r>
      <w:bookmarkEnd w:id="4"/>
      <w:bookmarkEnd w:id="5"/>
    </w:p>
    <w:p w14:paraId="4FFDEBA0" w14:textId="22A5A549" w:rsidR="006836C8" w:rsidRDefault="00455D6A" w:rsidP="00F91748">
      <w:pPr>
        <w:pStyle w:val="Titre2"/>
        <w:jc w:val="both"/>
      </w:pPr>
      <w:bookmarkStart w:id="6" w:name="_Toc133409341"/>
      <w:bookmarkStart w:id="7" w:name="_Toc133796779"/>
      <w:r>
        <w:t xml:space="preserve">4.1 </w:t>
      </w:r>
      <w:r w:rsidR="006836C8">
        <w:t>Organisation</w:t>
      </w:r>
      <w:bookmarkEnd w:id="6"/>
      <w:bookmarkEnd w:id="7"/>
    </w:p>
    <w:p w14:paraId="79AD31D3" w14:textId="3D56E954" w:rsidR="006836C8" w:rsidRDefault="003741B2" w:rsidP="00F91748">
      <w:pPr>
        <w:jc w:val="both"/>
        <w:rPr>
          <w:color w:val="161718" w:themeColor="text1"/>
        </w:rPr>
      </w:pPr>
      <w:r>
        <w:t>T</w:t>
      </w:r>
    </w:p>
    <w:p w14:paraId="0C5350E3" w14:textId="16B69AD3" w:rsidR="003741B2" w:rsidRDefault="003741B2" w:rsidP="00F91748">
      <w:pPr>
        <w:jc w:val="both"/>
        <w:rPr>
          <w:color w:val="161718" w:themeColor="text1"/>
        </w:rPr>
      </w:pPr>
      <w:r>
        <w:rPr>
          <w:color w:val="161718" w:themeColor="text1"/>
        </w:rPr>
        <w:t>Les informations qui vont suivre sont extraite du cahier des charges.</w:t>
      </w:r>
    </w:p>
    <w:p w14:paraId="2FE70D6B" w14:textId="77777777" w:rsidR="003741B2" w:rsidRPr="003741B2" w:rsidRDefault="003741B2" w:rsidP="00F91748">
      <w:pPr>
        <w:jc w:val="both"/>
        <w:rPr>
          <w:color w:val="161718" w:themeColor="text1"/>
        </w:rPr>
      </w:pP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517"/>
        <w:gridCol w:w="1958"/>
        <w:gridCol w:w="3589"/>
      </w:tblGrid>
      <w:tr w:rsidR="003741B2" w:rsidRPr="003741B2" w14:paraId="60AAB701" w14:textId="77777777" w:rsidTr="003741B2">
        <w:trPr>
          <w:trHeight w:val="418"/>
        </w:trPr>
        <w:tc>
          <w:tcPr>
            <w:tcW w:w="3517" w:type="dxa"/>
            <w:tcBorders>
              <w:top w:val="single" w:sz="4" w:space="0" w:color="000000"/>
              <w:left w:val="single" w:sz="4" w:space="0" w:color="000000"/>
              <w:bottom w:val="single" w:sz="4" w:space="0" w:color="000000"/>
              <w:right w:val="single" w:sz="4" w:space="0" w:color="000000"/>
            </w:tcBorders>
          </w:tcPr>
          <w:p w14:paraId="4DFA7E6A"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Élève </w:t>
            </w:r>
          </w:p>
        </w:tc>
        <w:tc>
          <w:tcPr>
            <w:tcW w:w="1958" w:type="dxa"/>
            <w:vMerge w:val="restart"/>
            <w:tcBorders>
              <w:top w:val="nil"/>
              <w:left w:val="single" w:sz="4" w:space="0" w:color="000000"/>
              <w:bottom w:val="nil"/>
              <w:right w:val="single" w:sz="4" w:space="0" w:color="000000"/>
            </w:tcBorders>
          </w:tcPr>
          <w:p w14:paraId="1DD0795C" w14:textId="77777777" w:rsidR="003741B2" w:rsidRPr="003741B2" w:rsidRDefault="003741B2" w:rsidP="00F91748">
            <w:pPr>
              <w:spacing w:after="153"/>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p w14:paraId="61CC718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B2BF6DF"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Maître d’apprentissage </w:t>
            </w:r>
          </w:p>
        </w:tc>
      </w:tr>
      <w:tr w:rsidR="003741B2" w:rsidRPr="003741B2" w14:paraId="626B46EF" w14:textId="77777777" w:rsidTr="003741B2">
        <w:trPr>
          <w:trHeight w:val="367"/>
        </w:trPr>
        <w:tc>
          <w:tcPr>
            <w:tcW w:w="3517" w:type="dxa"/>
            <w:tcBorders>
              <w:top w:val="single" w:sz="4" w:space="0" w:color="000000"/>
              <w:left w:val="single" w:sz="4" w:space="0" w:color="000000"/>
              <w:bottom w:val="nil"/>
              <w:right w:val="single" w:sz="4" w:space="0" w:color="000000"/>
            </w:tcBorders>
          </w:tcPr>
          <w:p w14:paraId="103B94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Gabriel Martin </w:t>
            </w:r>
          </w:p>
        </w:tc>
        <w:tc>
          <w:tcPr>
            <w:tcW w:w="1958" w:type="dxa"/>
            <w:vMerge/>
            <w:tcBorders>
              <w:top w:val="nil"/>
              <w:left w:val="single" w:sz="4" w:space="0" w:color="000000"/>
              <w:bottom w:val="nil"/>
              <w:right w:val="single" w:sz="4" w:space="0" w:color="000000"/>
            </w:tcBorders>
          </w:tcPr>
          <w:p w14:paraId="58ACA0A0" w14:textId="77777777" w:rsidR="003741B2" w:rsidRPr="003741B2" w:rsidRDefault="003741B2" w:rsidP="00F91748">
            <w:pPr>
              <w:jc w:val="both"/>
              <w:rPr>
                <w:color w:val="161718" w:themeColor="text1"/>
              </w:rPr>
            </w:pPr>
          </w:p>
        </w:tc>
        <w:tc>
          <w:tcPr>
            <w:tcW w:w="3589" w:type="dxa"/>
            <w:tcBorders>
              <w:top w:val="single" w:sz="4" w:space="0" w:color="000000"/>
              <w:left w:val="single" w:sz="4" w:space="0" w:color="000000"/>
              <w:bottom w:val="nil"/>
              <w:right w:val="single" w:sz="4" w:space="0" w:color="000000"/>
            </w:tcBorders>
          </w:tcPr>
          <w:p w14:paraId="719B0066" w14:textId="32A4C1DA" w:rsidR="003741B2" w:rsidRPr="003741B2" w:rsidRDefault="003741B2" w:rsidP="00F91748">
            <w:pPr>
              <w:jc w:val="both"/>
              <w:rPr>
                <w:color w:val="161718" w:themeColor="text1"/>
              </w:rPr>
            </w:pPr>
            <w:r>
              <w:rPr>
                <w:color w:val="161718" w:themeColor="text1"/>
              </w:rPr>
              <w:t>Anne Terrier</w:t>
            </w:r>
          </w:p>
        </w:tc>
      </w:tr>
      <w:tr w:rsidR="003741B2" w:rsidRPr="003741B2" w14:paraId="502A9724" w14:textId="77777777" w:rsidTr="003741B2">
        <w:trPr>
          <w:trHeight w:val="371"/>
        </w:trPr>
        <w:tc>
          <w:tcPr>
            <w:tcW w:w="3517" w:type="dxa"/>
            <w:tcBorders>
              <w:top w:val="nil"/>
              <w:left w:val="single" w:sz="4" w:space="0" w:color="000000"/>
              <w:bottom w:val="single" w:sz="4" w:space="0" w:color="000000"/>
              <w:right w:val="single" w:sz="4" w:space="0" w:color="000000"/>
            </w:tcBorders>
          </w:tcPr>
          <w:p w14:paraId="4DDC8870" w14:textId="2A78ADEF" w:rsidR="003741B2" w:rsidRPr="003741B2" w:rsidRDefault="002773AA" w:rsidP="00F91748">
            <w:pPr>
              <w:ind w:left="2"/>
              <w:jc w:val="both"/>
              <w:rPr>
                <w:rFonts w:ascii="Microsoft Sans Serif" w:eastAsia="Microsoft Sans Serif" w:hAnsi="Microsoft Sans Serif" w:cs="Microsoft Sans Serif"/>
                <w:color w:val="161718" w:themeColor="text1"/>
                <w:u w:val="single"/>
              </w:rPr>
            </w:pPr>
            <w:hyperlink r:id="rId10" w:history="1">
              <w:r w:rsidR="003741B2" w:rsidRPr="003741B2">
                <w:rPr>
                  <w:rStyle w:val="Lienhypertexte"/>
                  <w:rFonts w:ascii="Microsoft Sans Serif" w:eastAsia="Microsoft Sans Serif" w:hAnsi="Microsoft Sans Serif" w:cs="Microsoft Sans Serif"/>
                  <w:color w:val="161718" w:themeColor="text1"/>
                </w:rPr>
                <w:t>gabriel-henri.mrtn@eduge.ch</w:t>
              </w:r>
            </w:hyperlink>
          </w:p>
          <w:p w14:paraId="488D1EA8" w14:textId="4471692C" w:rsidR="003741B2" w:rsidRPr="003741B2" w:rsidRDefault="003741B2" w:rsidP="00F91748">
            <w:pPr>
              <w:ind w:left="2"/>
              <w:jc w:val="both"/>
              <w:rPr>
                <w:color w:val="161718" w:themeColor="text1"/>
                <w:u w:val="single"/>
              </w:rPr>
            </w:pPr>
            <w:r w:rsidRPr="003741B2">
              <w:rPr>
                <w:rFonts w:ascii="Microsoft Sans Serif" w:eastAsia="Microsoft Sans Serif" w:hAnsi="Microsoft Sans Serif" w:cs="Microsoft Sans Serif"/>
                <w:color w:val="161718" w:themeColor="text1"/>
                <w:u w:val="single"/>
              </w:rPr>
              <w:t xml:space="preserve"> </w:t>
            </w:r>
          </w:p>
        </w:tc>
        <w:tc>
          <w:tcPr>
            <w:tcW w:w="1958" w:type="dxa"/>
            <w:tcBorders>
              <w:top w:val="nil"/>
              <w:left w:val="single" w:sz="4" w:space="0" w:color="000000"/>
              <w:bottom w:val="nil"/>
              <w:right w:val="single" w:sz="4" w:space="0" w:color="000000"/>
            </w:tcBorders>
          </w:tcPr>
          <w:p w14:paraId="68DDF9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nil"/>
              <w:left w:val="single" w:sz="4" w:space="0" w:color="000000"/>
              <w:bottom w:val="single" w:sz="4" w:space="0" w:color="000000"/>
              <w:right w:val="single" w:sz="4" w:space="0" w:color="000000"/>
            </w:tcBorders>
          </w:tcPr>
          <w:p w14:paraId="1F4C6500" w14:textId="57764116" w:rsidR="003741B2" w:rsidRPr="003741B2" w:rsidRDefault="002773AA" w:rsidP="00F91748">
            <w:pPr>
              <w:jc w:val="both"/>
              <w:rPr>
                <w:rStyle w:val="gi"/>
                <w:rFonts w:cstheme="minorHAnsi"/>
                <w:color w:val="161718" w:themeColor="text1"/>
                <w:szCs w:val="24"/>
              </w:rPr>
            </w:pPr>
            <w:hyperlink r:id="rId11" w:history="1">
              <w:r w:rsidR="003741B2" w:rsidRPr="003741B2">
                <w:rPr>
                  <w:rStyle w:val="Lienhypertexte"/>
                  <w:rFonts w:cstheme="minorHAnsi"/>
                  <w:color w:val="161718" w:themeColor="text1"/>
                  <w:szCs w:val="24"/>
                </w:rPr>
                <w:t>anne.terrier@edu.ge.ch</w:t>
              </w:r>
            </w:hyperlink>
          </w:p>
          <w:p w14:paraId="26A9839B" w14:textId="7D514C59" w:rsidR="003741B2" w:rsidRPr="003741B2" w:rsidRDefault="003741B2" w:rsidP="00F91748">
            <w:pPr>
              <w:jc w:val="both"/>
              <w:rPr>
                <w:color w:val="161718" w:themeColor="text1"/>
              </w:rPr>
            </w:pPr>
          </w:p>
        </w:tc>
      </w:tr>
    </w:tbl>
    <w:p w14:paraId="0CF52503" w14:textId="77777777" w:rsidR="003741B2" w:rsidRPr="003741B2" w:rsidRDefault="003741B2" w:rsidP="00F91748">
      <w:pPr>
        <w:ind w:left="13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3741B2" w:rsidRPr="003741B2" w14:paraId="5C05B333" w14:textId="77777777" w:rsidTr="00D5714A">
        <w:trPr>
          <w:trHeight w:val="418"/>
        </w:trPr>
        <w:tc>
          <w:tcPr>
            <w:tcW w:w="4412" w:type="dxa"/>
            <w:tcBorders>
              <w:top w:val="single" w:sz="4" w:space="0" w:color="000000"/>
              <w:left w:val="single" w:sz="4" w:space="0" w:color="000000"/>
              <w:bottom w:val="single" w:sz="4" w:space="0" w:color="000000"/>
              <w:right w:val="nil"/>
            </w:tcBorders>
          </w:tcPr>
          <w:p w14:paraId="33998AE7" w14:textId="77777777" w:rsidR="003741B2" w:rsidRPr="003741B2" w:rsidRDefault="003741B2" w:rsidP="00F91748">
            <w:pPr>
              <w:tabs>
                <w:tab w:val="center" w:pos="3349"/>
              </w:tabs>
              <w:jc w:val="both"/>
              <w:rPr>
                <w:color w:val="161718" w:themeColor="text1"/>
              </w:rPr>
            </w:pPr>
            <w:r w:rsidRPr="003741B2">
              <w:rPr>
                <w:rFonts w:ascii="Microsoft Sans Serif" w:eastAsia="Microsoft Sans Serif" w:hAnsi="Microsoft Sans Serif" w:cs="Microsoft Sans Serif"/>
                <w:color w:val="161718" w:themeColor="text1"/>
              </w:rPr>
              <w:t xml:space="preserve">Experts </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nil"/>
              <w:bottom w:val="single" w:sz="4" w:space="0" w:color="000000"/>
              <w:right w:val="single" w:sz="4" w:space="0" w:color="000000"/>
            </w:tcBorders>
          </w:tcPr>
          <w:p w14:paraId="24729D35"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r>
      <w:tr w:rsidR="003741B2" w:rsidRPr="003741B2" w14:paraId="77E7970D" w14:textId="77777777" w:rsidTr="00D5714A">
        <w:trPr>
          <w:trHeight w:val="367"/>
        </w:trPr>
        <w:tc>
          <w:tcPr>
            <w:tcW w:w="4412" w:type="dxa"/>
            <w:tcBorders>
              <w:top w:val="single" w:sz="4" w:space="0" w:color="000000"/>
              <w:left w:val="single" w:sz="4" w:space="0" w:color="000000"/>
              <w:bottom w:val="nil"/>
              <w:right w:val="single" w:sz="4" w:space="0" w:color="000000"/>
            </w:tcBorders>
          </w:tcPr>
          <w:p w14:paraId="61B8872A" w14:textId="2E06ACC5" w:rsidR="003741B2" w:rsidRPr="003741B2" w:rsidRDefault="003741B2" w:rsidP="00F91748">
            <w:pPr>
              <w:tabs>
                <w:tab w:val="center" w:pos="3349"/>
              </w:tabs>
              <w:jc w:val="both"/>
              <w:rPr>
                <w:color w:val="161718" w:themeColor="text1"/>
              </w:rPr>
            </w:pPr>
            <w:r>
              <w:rPr>
                <w:rFonts w:ascii="Microsoft Sans Serif" w:eastAsia="Microsoft Sans Serif" w:hAnsi="Microsoft Sans Serif" w:cs="Microsoft Sans Serif"/>
                <w:color w:val="161718" w:themeColor="text1"/>
              </w:rPr>
              <w:t>Jean-Pierre Garnier</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single" w:sz="4" w:space="0" w:color="000000"/>
              <w:bottom w:val="nil"/>
              <w:right w:val="single" w:sz="4" w:space="0" w:color="000000"/>
            </w:tcBorders>
          </w:tcPr>
          <w:p w14:paraId="7F2635B7" w14:textId="17FD55E0" w:rsidR="003741B2" w:rsidRPr="003741B2" w:rsidRDefault="003741B2" w:rsidP="00F91748">
            <w:pPr>
              <w:tabs>
                <w:tab w:val="center" w:pos="1857"/>
              </w:tabs>
              <w:jc w:val="both"/>
              <w:rPr>
                <w:color w:val="161718" w:themeColor="text1"/>
              </w:rPr>
            </w:pPr>
            <w:r>
              <w:rPr>
                <w:color w:val="161718" w:themeColor="text1"/>
              </w:rPr>
              <w:t xml:space="preserve">Thomas </w:t>
            </w:r>
            <w:proofErr w:type="spellStart"/>
            <w:r>
              <w:rPr>
                <w:color w:val="161718" w:themeColor="text1"/>
              </w:rPr>
              <w:t>Tetart</w:t>
            </w:r>
            <w:proofErr w:type="spellEnd"/>
          </w:p>
        </w:tc>
      </w:tr>
      <w:tr w:rsidR="003741B2" w:rsidRPr="003741B2" w14:paraId="12E4048C" w14:textId="77777777" w:rsidTr="00D5714A">
        <w:trPr>
          <w:trHeight w:val="458"/>
        </w:trPr>
        <w:tc>
          <w:tcPr>
            <w:tcW w:w="4412" w:type="dxa"/>
            <w:tcBorders>
              <w:top w:val="nil"/>
              <w:left w:val="single" w:sz="4" w:space="0" w:color="000000"/>
              <w:bottom w:val="single" w:sz="4" w:space="0" w:color="000000"/>
              <w:right w:val="single" w:sz="4" w:space="0" w:color="000000"/>
            </w:tcBorders>
          </w:tcPr>
          <w:p w14:paraId="15F755A0" w14:textId="4C9CA5D4" w:rsidR="003741B2" w:rsidRPr="003741B2" w:rsidRDefault="002773AA" w:rsidP="00F91748">
            <w:pPr>
              <w:jc w:val="both"/>
              <w:rPr>
                <w:color w:val="161718" w:themeColor="text1"/>
                <w:shd w:val="clear" w:color="auto" w:fill="FFFFFF"/>
              </w:rPr>
            </w:pPr>
            <w:hyperlink r:id="rId12" w:history="1">
              <w:r w:rsidR="003741B2" w:rsidRPr="003741B2">
                <w:rPr>
                  <w:rStyle w:val="Lienhypertexte"/>
                  <w:color w:val="161718" w:themeColor="text1"/>
                  <w:shd w:val="clear" w:color="auto" w:fill="FFFFFF"/>
                </w:rPr>
                <w:t>jpg@gsinfo.ch</w:t>
              </w:r>
            </w:hyperlink>
          </w:p>
          <w:p w14:paraId="0A9ACB62" w14:textId="0CFBC548" w:rsidR="003741B2" w:rsidRPr="003741B2" w:rsidRDefault="003741B2" w:rsidP="00F91748">
            <w:pPr>
              <w:jc w:val="both"/>
              <w:rPr>
                <w:color w:val="161718" w:themeColor="text1"/>
              </w:rPr>
            </w:pPr>
          </w:p>
        </w:tc>
        <w:tc>
          <w:tcPr>
            <w:tcW w:w="4652" w:type="dxa"/>
            <w:tcBorders>
              <w:top w:val="nil"/>
              <w:left w:val="single" w:sz="4" w:space="0" w:color="000000"/>
              <w:bottom w:val="single" w:sz="4" w:space="0" w:color="000000"/>
              <w:right w:val="single" w:sz="4" w:space="0" w:color="000000"/>
            </w:tcBorders>
          </w:tcPr>
          <w:p w14:paraId="03F41AB1" w14:textId="70C7DD7D" w:rsidR="003741B2" w:rsidRPr="003741B2" w:rsidRDefault="003741B2" w:rsidP="00F91748">
            <w:pPr>
              <w:jc w:val="both"/>
              <w:rPr>
                <w:rFonts w:cstheme="minorHAnsi"/>
                <w:color w:val="161718" w:themeColor="text1"/>
                <w:szCs w:val="24"/>
                <w:shd w:val="clear" w:color="auto" w:fill="FFFFFF"/>
              </w:rPr>
            </w:pPr>
            <w:r w:rsidRPr="003741B2">
              <w:rPr>
                <w:rFonts w:ascii="Microsoft Sans Serif" w:eastAsia="Microsoft Sans Serif" w:hAnsi="Microsoft Sans Serif" w:cs="Microsoft Sans Serif"/>
                <w:color w:val="161718" w:themeColor="text1"/>
              </w:rPr>
              <w:t xml:space="preserve"> </w:t>
            </w:r>
            <w:hyperlink r:id="rId13" w:history="1">
              <w:r w:rsidRPr="003741B2">
                <w:rPr>
                  <w:rStyle w:val="Lienhypertexte"/>
                  <w:rFonts w:cstheme="minorHAnsi"/>
                  <w:color w:val="161718" w:themeColor="text1"/>
                  <w:szCs w:val="24"/>
                  <w:shd w:val="clear" w:color="auto" w:fill="FFFFFF"/>
                </w:rPr>
                <w:t>thomas.tetart@laposte.net</w:t>
              </w:r>
            </w:hyperlink>
          </w:p>
          <w:p w14:paraId="6F79133D" w14:textId="1CF5275F" w:rsidR="003741B2" w:rsidRPr="003741B2" w:rsidRDefault="003741B2" w:rsidP="00F91748">
            <w:pPr>
              <w:jc w:val="both"/>
              <w:rPr>
                <w:color w:val="161718" w:themeColor="text1"/>
              </w:rPr>
            </w:pPr>
          </w:p>
        </w:tc>
      </w:tr>
    </w:tbl>
    <w:p w14:paraId="508F2C3A" w14:textId="77777777" w:rsidR="003741B2" w:rsidRDefault="003741B2" w:rsidP="00F91748">
      <w:pPr>
        <w:ind w:left="17"/>
        <w:jc w:val="both"/>
      </w:pPr>
      <w:r>
        <w:rPr>
          <w:rFonts w:ascii="Microsoft Sans Serif" w:eastAsia="Microsoft Sans Serif" w:hAnsi="Microsoft Sans Serif" w:cs="Microsoft Sans Serif"/>
        </w:rPr>
        <w:t xml:space="preserve"> </w:t>
      </w:r>
    </w:p>
    <w:p w14:paraId="765E3CA2" w14:textId="163C72C7" w:rsidR="000336F3" w:rsidRDefault="000336F3">
      <w:pPr>
        <w:spacing w:after="200"/>
        <w:rPr>
          <w:color w:val="161718" w:themeColor="text1"/>
        </w:rPr>
      </w:pPr>
      <w:r>
        <w:rPr>
          <w:color w:val="161718" w:themeColor="text1"/>
        </w:rPr>
        <w:br w:type="page"/>
      </w:r>
    </w:p>
    <w:p w14:paraId="280BE92D" w14:textId="77777777" w:rsidR="003741B2" w:rsidRPr="006836C8" w:rsidRDefault="003741B2" w:rsidP="00F91748">
      <w:pPr>
        <w:jc w:val="both"/>
        <w:rPr>
          <w:color w:val="161718" w:themeColor="text1"/>
        </w:rPr>
      </w:pPr>
    </w:p>
    <w:p w14:paraId="293C14B2" w14:textId="259EB5C3" w:rsidR="00B70DCA" w:rsidRDefault="00455D6A" w:rsidP="00F91748">
      <w:pPr>
        <w:pStyle w:val="Titre2"/>
        <w:jc w:val="both"/>
      </w:pPr>
      <w:bookmarkStart w:id="8" w:name="_Toc133409342"/>
      <w:bookmarkStart w:id="9" w:name="_Toc133796780"/>
      <w:r>
        <w:t xml:space="preserve">4.2 </w:t>
      </w:r>
      <w:r w:rsidR="005F0B13">
        <w:t>But de l’application</w:t>
      </w:r>
      <w:bookmarkEnd w:id="8"/>
      <w:bookmarkEnd w:id="9"/>
    </w:p>
    <w:p w14:paraId="2B642901" w14:textId="77777777" w:rsidR="000336F3" w:rsidRDefault="000336F3" w:rsidP="000336F3"/>
    <w:p w14:paraId="23D19D12" w14:textId="43804010" w:rsidR="000336F3" w:rsidRDefault="000336F3" w:rsidP="000336F3">
      <w:pPr>
        <w:jc w:val="both"/>
        <w:rPr>
          <w:color w:val="161718" w:themeColor="text1"/>
        </w:rPr>
      </w:pPr>
      <w:r w:rsidRPr="000336F3">
        <w:rPr>
          <w:color w:val="161718" w:themeColor="text1"/>
        </w:rPr>
        <w:t>Le but de ce projet est de proposer une application web dédiée aux clubs de football. Cette application de gestion</w:t>
      </w:r>
      <w:r>
        <w:rPr>
          <w:color w:val="161718" w:themeColor="text1"/>
        </w:rPr>
        <w:t xml:space="preserve"> </w:t>
      </w:r>
      <w:r w:rsidRPr="000336F3">
        <w:rPr>
          <w:color w:val="161718" w:themeColor="text1"/>
        </w:rPr>
        <w:t>d’équipes vous propose une interface simple permettant de créer et d’organiser vos équipes et vos entraînements.</w:t>
      </w:r>
    </w:p>
    <w:p w14:paraId="27FB4656" w14:textId="77777777" w:rsidR="000336F3" w:rsidRPr="000336F3" w:rsidRDefault="000336F3" w:rsidP="000336F3">
      <w:pPr>
        <w:jc w:val="both"/>
        <w:rPr>
          <w:color w:val="161718" w:themeColor="text1"/>
        </w:rPr>
      </w:pPr>
    </w:p>
    <w:p w14:paraId="3D942F20" w14:textId="23776A45" w:rsidR="000336F3" w:rsidRDefault="000336F3" w:rsidP="000336F3">
      <w:pPr>
        <w:jc w:val="both"/>
        <w:rPr>
          <w:color w:val="161718" w:themeColor="text1"/>
        </w:rPr>
      </w:pPr>
      <w:r w:rsidRPr="000336F3">
        <w:rPr>
          <w:color w:val="161718" w:themeColor="text1"/>
        </w:rPr>
        <w:t>Afin d’utiliser l’application, l’entraîneur doit tout d’abord se créer son compte en ligne. Cela étant fait, il se connecte</w:t>
      </w:r>
      <w:r>
        <w:rPr>
          <w:color w:val="161718" w:themeColor="text1"/>
        </w:rPr>
        <w:t xml:space="preserve"> </w:t>
      </w:r>
      <w:r w:rsidRPr="000336F3">
        <w:rPr>
          <w:color w:val="161718" w:themeColor="text1"/>
        </w:rPr>
        <w:t>et accède à différentes fonctionnalités :</w:t>
      </w:r>
    </w:p>
    <w:p w14:paraId="49FDEBDD" w14:textId="77777777" w:rsidR="005415FA" w:rsidRPr="000336F3" w:rsidRDefault="005415FA" w:rsidP="000336F3">
      <w:pPr>
        <w:jc w:val="both"/>
        <w:rPr>
          <w:color w:val="161718" w:themeColor="text1"/>
        </w:rPr>
      </w:pPr>
    </w:p>
    <w:p w14:paraId="78E0A654" w14:textId="77777777" w:rsidR="000336F3" w:rsidRPr="000336F3" w:rsidRDefault="000336F3" w:rsidP="000336F3">
      <w:pPr>
        <w:ind w:left="720"/>
        <w:jc w:val="both"/>
        <w:rPr>
          <w:color w:val="161718" w:themeColor="text1"/>
        </w:rPr>
      </w:pPr>
      <w:r w:rsidRPr="000336F3">
        <w:rPr>
          <w:color w:val="161718" w:themeColor="text1"/>
        </w:rPr>
        <w:t xml:space="preserve">• Création d’une équipe, ajout de joueurs ou de personnes faisant partie du staff grâce à leurs </w:t>
      </w:r>
      <w:proofErr w:type="gramStart"/>
      <w:r w:rsidRPr="000336F3">
        <w:rPr>
          <w:color w:val="161718" w:themeColor="text1"/>
        </w:rPr>
        <w:t>e-mails</w:t>
      </w:r>
      <w:proofErr w:type="gramEnd"/>
      <w:r w:rsidRPr="000336F3">
        <w:rPr>
          <w:color w:val="161718" w:themeColor="text1"/>
        </w:rPr>
        <w:t>.</w:t>
      </w:r>
    </w:p>
    <w:p w14:paraId="5D59DE33" w14:textId="77777777" w:rsidR="000336F3" w:rsidRPr="000336F3" w:rsidRDefault="000336F3" w:rsidP="000336F3">
      <w:pPr>
        <w:ind w:left="720"/>
        <w:jc w:val="both"/>
        <w:rPr>
          <w:color w:val="161718" w:themeColor="text1"/>
        </w:rPr>
      </w:pPr>
      <w:r w:rsidRPr="000336F3">
        <w:rPr>
          <w:color w:val="161718" w:themeColor="text1"/>
        </w:rPr>
        <w:t>• Création des championnats auxquels participe l’équipe</w:t>
      </w:r>
    </w:p>
    <w:p w14:paraId="5BAE23C4" w14:textId="77777777" w:rsidR="000336F3" w:rsidRDefault="000336F3" w:rsidP="000336F3">
      <w:pPr>
        <w:ind w:left="720"/>
        <w:jc w:val="both"/>
        <w:rPr>
          <w:color w:val="161718" w:themeColor="text1"/>
        </w:rPr>
      </w:pPr>
      <w:r w:rsidRPr="000336F3">
        <w:rPr>
          <w:color w:val="161718" w:themeColor="text1"/>
        </w:rPr>
        <w:t>• Création des événements (entraînement par exemple) et envoi d’invitations</w:t>
      </w:r>
    </w:p>
    <w:p w14:paraId="3462566A" w14:textId="77777777" w:rsidR="005415FA" w:rsidRPr="000336F3" w:rsidRDefault="005415FA" w:rsidP="000336F3">
      <w:pPr>
        <w:ind w:left="720"/>
        <w:jc w:val="both"/>
        <w:rPr>
          <w:color w:val="161718" w:themeColor="text1"/>
        </w:rPr>
      </w:pPr>
    </w:p>
    <w:p w14:paraId="6857318D" w14:textId="7AA68CA0" w:rsidR="000336F3" w:rsidRDefault="000336F3" w:rsidP="000336F3">
      <w:pPr>
        <w:jc w:val="both"/>
        <w:rPr>
          <w:color w:val="161718" w:themeColor="text1"/>
        </w:rPr>
      </w:pPr>
      <w:r w:rsidRPr="000336F3">
        <w:rPr>
          <w:color w:val="161718" w:themeColor="text1"/>
        </w:rPr>
        <w:t>Les joueurs reçoivent, de leur entraîneur, une invitation et un mot de passe par défaut. Une fois connectés à</w:t>
      </w:r>
      <w:r>
        <w:rPr>
          <w:color w:val="161718" w:themeColor="text1"/>
        </w:rPr>
        <w:t xml:space="preserve"> </w:t>
      </w:r>
      <w:r w:rsidRPr="000336F3">
        <w:rPr>
          <w:color w:val="161718" w:themeColor="text1"/>
        </w:rPr>
        <w:t>l’application, ils peuvent :</w:t>
      </w:r>
    </w:p>
    <w:p w14:paraId="1C40045A" w14:textId="77777777" w:rsidR="005415FA" w:rsidRPr="000336F3" w:rsidRDefault="005415FA" w:rsidP="000336F3">
      <w:pPr>
        <w:jc w:val="both"/>
        <w:rPr>
          <w:color w:val="161718" w:themeColor="text1"/>
        </w:rPr>
      </w:pPr>
    </w:p>
    <w:p w14:paraId="7414DFD0" w14:textId="77777777" w:rsidR="000336F3" w:rsidRPr="000336F3" w:rsidRDefault="000336F3" w:rsidP="000336F3">
      <w:pPr>
        <w:ind w:left="720"/>
        <w:jc w:val="both"/>
        <w:rPr>
          <w:color w:val="161718" w:themeColor="text1"/>
        </w:rPr>
      </w:pPr>
      <w:r w:rsidRPr="000336F3">
        <w:rPr>
          <w:color w:val="161718" w:themeColor="text1"/>
        </w:rPr>
        <w:t>• Configurer leur profil</w:t>
      </w:r>
    </w:p>
    <w:p w14:paraId="5FDB167D" w14:textId="77777777" w:rsidR="000336F3" w:rsidRPr="000336F3" w:rsidRDefault="000336F3" w:rsidP="000336F3">
      <w:pPr>
        <w:ind w:left="720"/>
        <w:jc w:val="both"/>
        <w:rPr>
          <w:color w:val="161718" w:themeColor="text1"/>
        </w:rPr>
      </w:pPr>
      <w:r w:rsidRPr="000336F3">
        <w:rPr>
          <w:color w:val="161718" w:themeColor="text1"/>
        </w:rPr>
        <w:t>• Annoncer leurs présences ou leurs absences aux évènements auxquels ils ont été invités</w:t>
      </w:r>
    </w:p>
    <w:p w14:paraId="72FA90D9" w14:textId="77777777" w:rsidR="000336F3" w:rsidRPr="000336F3" w:rsidRDefault="000336F3" w:rsidP="000336F3">
      <w:pPr>
        <w:jc w:val="both"/>
        <w:rPr>
          <w:color w:val="161718" w:themeColor="text1"/>
        </w:rPr>
      </w:pPr>
      <w:r w:rsidRPr="000336F3">
        <w:rPr>
          <w:color w:val="161718" w:themeColor="text1"/>
        </w:rPr>
        <w:t>Le site web est développé en HTML/CSS/PHP/JS</w:t>
      </w:r>
    </w:p>
    <w:p w14:paraId="72951D44" w14:textId="65FE4574" w:rsidR="00105DB7" w:rsidRDefault="000336F3" w:rsidP="000336F3">
      <w:pPr>
        <w:jc w:val="both"/>
        <w:rPr>
          <w:color w:val="161718" w:themeColor="text1"/>
        </w:rPr>
      </w:pPr>
      <w:r w:rsidRPr="000336F3">
        <w:rPr>
          <w:color w:val="161718" w:themeColor="text1"/>
        </w:rPr>
        <w:t>Les données sont stockées dans une base de données relationnelle</w:t>
      </w:r>
      <w:r w:rsidR="002B6B59">
        <w:rPr>
          <w:color w:val="161718" w:themeColor="text1"/>
        </w:rPr>
        <w:t xml:space="preserve"> </w:t>
      </w:r>
      <w:proofErr w:type="spellStart"/>
      <w:r w:rsidRPr="000336F3">
        <w:rPr>
          <w:color w:val="161718" w:themeColor="text1"/>
        </w:rPr>
        <w:t>MariaDB</w:t>
      </w:r>
      <w:proofErr w:type="spellEnd"/>
      <w:r w:rsidR="002B6B59">
        <w:rPr>
          <w:color w:val="161718" w:themeColor="text1"/>
        </w:rPr>
        <w:t>.</w:t>
      </w:r>
      <w:r w:rsidRPr="000336F3">
        <w:rPr>
          <w:color w:val="161718" w:themeColor="text1"/>
        </w:rPr>
        <w:t xml:space="preserve"> </w:t>
      </w:r>
    </w:p>
    <w:p w14:paraId="4746971E" w14:textId="77777777" w:rsidR="005415FA" w:rsidRPr="000336F3" w:rsidRDefault="005415FA" w:rsidP="000336F3">
      <w:pPr>
        <w:jc w:val="both"/>
        <w:rPr>
          <w:color w:val="161718" w:themeColor="text1"/>
        </w:rPr>
      </w:pPr>
    </w:p>
    <w:p w14:paraId="7E9B9BD7" w14:textId="32B67759" w:rsidR="002B6B59" w:rsidRDefault="00455D6A" w:rsidP="00F91748">
      <w:pPr>
        <w:pStyle w:val="Titre2"/>
        <w:jc w:val="both"/>
      </w:pPr>
      <w:bookmarkStart w:id="10" w:name="_Toc133409343"/>
      <w:bookmarkStart w:id="11" w:name="_Toc133796781"/>
      <w:r>
        <w:t xml:space="preserve">4.3 </w:t>
      </w:r>
      <w:r w:rsidR="005F0B13">
        <w:t>Fonctionnalité à réaliser</w:t>
      </w:r>
      <w:bookmarkEnd w:id="10"/>
      <w:bookmarkEnd w:id="11"/>
    </w:p>
    <w:p w14:paraId="6D3D10A8" w14:textId="77777777" w:rsidR="00483506" w:rsidRDefault="00483506" w:rsidP="00F91748">
      <w:pPr>
        <w:pStyle w:val="Titre2"/>
        <w:jc w:val="both"/>
      </w:pPr>
    </w:p>
    <w:p w14:paraId="213A54A9" w14:textId="77777777" w:rsidR="002B6B59" w:rsidRPr="002B6B59" w:rsidRDefault="002B6B59" w:rsidP="002B6B59">
      <w:pPr>
        <w:rPr>
          <w:color w:val="9593D4" w:themeColor="text2" w:themeTint="66"/>
        </w:rPr>
      </w:pPr>
      <w:r w:rsidRPr="002B6B59">
        <w:rPr>
          <w:color w:val="9593D4" w:themeColor="text2" w:themeTint="66"/>
        </w:rPr>
        <w:t>Visiteurs</w:t>
      </w:r>
    </w:p>
    <w:p w14:paraId="72F3F92D" w14:textId="6B7AE0A0" w:rsidR="002B6B59" w:rsidRPr="002B6B59" w:rsidRDefault="002B6B59" w:rsidP="002B6B59">
      <w:pPr>
        <w:rPr>
          <w:color w:val="161718" w:themeColor="text1"/>
        </w:rPr>
      </w:pPr>
      <w:r w:rsidRPr="002B6B59">
        <w:rPr>
          <w:color w:val="161718" w:themeColor="text1"/>
        </w:rPr>
        <w:t>Un visiteur accède à la page d’accueil du site. Il peut créer un compte (s’il est entraîneur et qu’il souhaite utiliser</w:t>
      </w:r>
      <w:r>
        <w:rPr>
          <w:color w:val="161718" w:themeColor="text1"/>
        </w:rPr>
        <w:t xml:space="preserve"> </w:t>
      </w:r>
      <w:r w:rsidRPr="002B6B59">
        <w:rPr>
          <w:color w:val="161718" w:themeColor="text1"/>
        </w:rPr>
        <w:t>l’application pour gérer son équipe) ou se connecter.</w:t>
      </w:r>
    </w:p>
    <w:p w14:paraId="14AB2D42" w14:textId="77777777" w:rsidR="002B6B59" w:rsidRPr="002B6B59" w:rsidRDefault="002B6B59" w:rsidP="002B6B59">
      <w:pPr>
        <w:rPr>
          <w:color w:val="161718" w:themeColor="text1"/>
        </w:rPr>
      </w:pPr>
    </w:p>
    <w:p w14:paraId="05F404D6" w14:textId="77777777" w:rsidR="002B6B59" w:rsidRPr="007A17FD" w:rsidRDefault="002B6B59" w:rsidP="002B6B59">
      <w:pPr>
        <w:rPr>
          <w:color w:val="9593D4" w:themeColor="text2" w:themeTint="66"/>
        </w:rPr>
      </w:pPr>
      <w:r w:rsidRPr="007A17FD">
        <w:rPr>
          <w:color w:val="9593D4" w:themeColor="text2" w:themeTint="66"/>
        </w:rPr>
        <w:t>Entraîneurs et administrateurs</w:t>
      </w:r>
    </w:p>
    <w:p w14:paraId="7D6A40A2" w14:textId="77777777" w:rsidR="002B6B59" w:rsidRDefault="002B6B59" w:rsidP="002B6B59">
      <w:pPr>
        <w:rPr>
          <w:color w:val="161718" w:themeColor="text1"/>
        </w:rPr>
      </w:pPr>
      <w:r w:rsidRPr="002B6B59">
        <w:rPr>
          <w:color w:val="161718" w:themeColor="text1"/>
        </w:rPr>
        <w:t>Dans ce chapitre le terme entraîneur inclut également le terme administrateur.</w:t>
      </w:r>
    </w:p>
    <w:p w14:paraId="5325C8F1" w14:textId="77777777" w:rsidR="007A17FD" w:rsidRPr="002B6B59" w:rsidRDefault="007A17FD" w:rsidP="002B6B59">
      <w:pPr>
        <w:rPr>
          <w:color w:val="161718" w:themeColor="text1"/>
        </w:rPr>
      </w:pPr>
    </w:p>
    <w:p w14:paraId="703E7E36" w14:textId="77777777" w:rsidR="002B6B59" w:rsidRDefault="002B6B59" w:rsidP="002B6B59">
      <w:pPr>
        <w:rPr>
          <w:color w:val="161718" w:themeColor="text1"/>
        </w:rPr>
      </w:pPr>
      <w:r w:rsidRPr="002B6B59">
        <w:rPr>
          <w:color w:val="161718" w:themeColor="text1"/>
        </w:rPr>
        <w:t>Une fois son compte créé, l’entraîneur dispose des fonctionnalités administrateur. Il peut :</w:t>
      </w:r>
    </w:p>
    <w:p w14:paraId="29B2E508" w14:textId="77777777" w:rsidR="007A17FD" w:rsidRPr="002B6B59" w:rsidRDefault="007A17FD" w:rsidP="002B6B59">
      <w:pPr>
        <w:rPr>
          <w:color w:val="161718" w:themeColor="text1"/>
        </w:rPr>
      </w:pPr>
    </w:p>
    <w:p w14:paraId="287CC518" w14:textId="77777777" w:rsidR="002B6B59" w:rsidRPr="002B6B59" w:rsidRDefault="002B6B59" w:rsidP="007A17FD">
      <w:pPr>
        <w:ind w:left="720"/>
        <w:rPr>
          <w:color w:val="161718" w:themeColor="text1"/>
        </w:rPr>
      </w:pPr>
      <w:r w:rsidRPr="002B6B59">
        <w:rPr>
          <w:color w:val="161718" w:themeColor="text1"/>
        </w:rPr>
        <w:t>• Créer une équipe.</w:t>
      </w:r>
    </w:p>
    <w:p w14:paraId="07E6A7AF" w14:textId="27EE7263" w:rsidR="002B6B59" w:rsidRPr="002B6B59" w:rsidRDefault="002B6B59" w:rsidP="007A17FD">
      <w:pPr>
        <w:ind w:left="720"/>
        <w:rPr>
          <w:color w:val="161718" w:themeColor="text1"/>
        </w:rPr>
      </w:pPr>
      <w:r w:rsidRPr="002B6B59">
        <w:rPr>
          <w:color w:val="161718" w:themeColor="text1"/>
        </w:rPr>
        <w:t>• Ajouter des sportifs à son équipe (joueurs ou personnels encadrants). Il doit renseigner au minimum, le</w:t>
      </w:r>
      <w:r>
        <w:rPr>
          <w:color w:val="161718" w:themeColor="text1"/>
        </w:rPr>
        <w:t xml:space="preserve"> </w:t>
      </w:r>
      <w:r w:rsidRPr="002B6B59">
        <w:rPr>
          <w:color w:val="161718" w:themeColor="text1"/>
        </w:rPr>
        <w:t xml:space="preserve">nom, le prénom, la fonction (via une liste déroulante), </w:t>
      </w:r>
      <w:proofErr w:type="gramStart"/>
      <w:r w:rsidRPr="002B6B59">
        <w:rPr>
          <w:color w:val="161718" w:themeColor="text1"/>
        </w:rPr>
        <w:t>l’email</w:t>
      </w:r>
      <w:proofErr w:type="gramEnd"/>
      <w:r w:rsidRPr="002B6B59">
        <w:rPr>
          <w:color w:val="161718" w:themeColor="text1"/>
        </w:rPr>
        <w:t xml:space="preserve"> et un mot de passe par défaut. Les</w:t>
      </w:r>
      <w:r>
        <w:rPr>
          <w:color w:val="161718" w:themeColor="text1"/>
        </w:rPr>
        <w:t xml:space="preserve"> </w:t>
      </w:r>
      <w:r w:rsidRPr="002B6B59">
        <w:rPr>
          <w:color w:val="161718" w:themeColor="text1"/>
        </w:rPr>
        <w:t>informations de compte seront communiquées au sportif afin qu’il puisse se connecter dans l’application.</w:t>
      </w:r>
    </w:p>
    <w:p w14:paraId="36BB9594" w14:textId="77777777" w:rsidR="002B6B59" w:rsidRPr="002B6B59" w:rsidRDefault="002B6B59" w:rsidP="007A17FD">
      <w:pPr>
        <w:ind w:left="720"/>
        <w:rPr>
          <w:color w:val="161718" w:themeColor="text1"/>
        </w:rPr>
      </w:pPr>
      <w:r w:rsidRPr="002B6B59">
        <w:rPr>
          <w:color w:val="161718" w:themeColor="text1"/>
        </w:rPr>
        <w:t>• Créer des championnats.</w:t>
      </w:r>
    </w:p>
    <w:p w14:paraId="78820529" w14:textId="110BECC1" w:rsidR="002B6B59" w:rsidRPr="002B6B59" w:rsidRDefault="002B6B59" w:rsidP="007A17FD">
      <w:pPr>
        <w:ind w:left="720"/>
        <w:rPr>
          <w:color w:val="161718" w:themeColor="text1"/>
        </w:rPr>
      </w:pPr>
      <w:r w:rsidRPr="002B6B59">
        <w:rPr>
          <w:color w:val="161718" w:themeColor="text1"/>
        </w:rPr>
        <w:t>• Ajouter des évènements. Pour chaque évènement, le nom, la date, l’heure de début, l’heure de fin ainsi que</w:t>
      </w:r>
      <w:r>
        <w:rPr>
          <w:color w:val="161718" w:themeColor="text1"/>
        </w:rPr>
        <w:t xml:space="preserve"> </w:t>
      </w:r>
      <w:r w:rsidRPr="002B6B59">
        <w:rPr>
          <w:color w:val="161718" w:themeColor="text1"/>
        </w:rPr>
        <w:t>le type d’événement (liste déroulante) et le lieu (liste déroulante) doivent être renseignés. Les champs</w:t>
      </w:r>
      <w:r>
        <w:rPr>
          <w:color w:val="161718" w:themeColor="text1"/>
        </w:rPr>
        <w:t xml:space="preserve"> </w:t>
      </w:r>
      <w:r w:rsidRPr="002B6B59">
        <w:rPr>
          <w:color w:val="161718" w:themeColor="text1"/>
        </w:rPr>
        <w:t>image et score sont facultatifs. Ils permettent d’ajouter des informations complémentaires.</w:t>
      </w:r>
    </w:p>
    <w:p w14:paraId="1D58A548" w14:textId="6D57404A" w:rsidR="002B6B59" w:rsidRPr="002B6B59" w:rsidRDefault="002B6B59" w:rsidP="007A17FD">
      <w:pPr>
        <w:ind w:left="720"/>
        <w:rPr>
          <w:color w:val="161718" w:themeColor="text1"/>
        </w:rPr>
      </w:pPr>
      <w:r w:rsidRPr="002B6B59">
        <w:rPr>
          <w:color w:val="161718" w:themeColor="text1"/>
        </w:rPr>
        <w:lastRenderedPageBreak/>
        <w:t>• Inviter, pour chaque évènement créé, les membres de l’équipe. Il pourra choisir si l’invitation est envoyée</w:t>
      </w:r>
      <w:r>
        <w:rPr>
          <w:color w:val="161718" w:themeColor="text1"/>
        </w:rPr>
        <w:t xml:space="preserve"> </w:t>
      </w:r>
      <w:r w:rsidRPr="002B6B59">
        <w:rPr>
          <w:color w:val="161718" w:themeColor="text1"/>
        </w:rPr>
        <w:t>à toutes les personnes de l’équipe, aux joueurs seulement ou aux membres encadrants seulement.</w:t>
      </w:r>
    </w:p>
    <w:p w14:paraId="6CC96C28" w14:textId="77777777" w:rsidR="002B6B59" w:rsidRPr="002B6B59" w:rsidRDefault="002B6B59" w:rsidP="007A17FD">
      <w:pPr>
        <w:ind w:left="720"/>
        <w:rPr>
          <w:color w:val="161718" w:themeColor="text1"/>
        </w:rPr>
      </w:pPr>
      <w:r w:rsidRPr="002B6B59">
        <w:rPr>
          <w:color w:val="161718" w:themeColor="text1"/>
        </w:rPr>
        <w:t>• Visualiser les confirmations de présences ou d’absences avec les commentaires liés.</w:t>
      </w:r>
    </w:p>
    <w:p w14:paraId="064732CC" w14:textId="77777777" w:rsidR="002B6B59" w:rsidRPr="002B6B59" w:rsidRDefault="002B6B59" w:rsidP="007A17FD">
      <w:pPr>
        <w:ind w:left="720"/>
        <w:rPr>
          <w:color w:val="161718" w:themeColor="text1"/>
        </w:rPr>
      </w:pPr>
      <w:r w:rsidRPr="002B6B59">
        <w:rPr>
          <w:color w:val="161718" w:themeColor="text1"/>
        </w:rPr>
        <w:t>• Ajouter une information sur le résultat de l’évènement en utilisant le champ score.</w:t>
      </w:r>
    </w:p>
    <w:p w14:paraId="651575AB" w14:textId="3B9F7F57" w:rsidR="002B6B59" w:rsidRPr="002B6B59" w:rsidRDefault="002B6B59" w:rsidP="003C1898">
      <w:pPr>
        <w:ind w:left="720"/>
        <w:rPr>
          <w:color w:val="161718" w:themeColor="text1"/>
        </w:rPr>
      </w:pPr>
      <w:r w:rsidRPr="002B6B59">
        <w:rPr>
          <w:color w:val="161718" w:themeColor="text1"/>
        </w:rPr>
        <w:t>• Visualiser, modifier ou supprimer les équipes, sportifs, championnats et évènements liés à l’équipe dont il</w:t>
      </w:r>
      <w:r w:rsidR="003C1898">
        <w:rPr>
          <w:color w:val="161718" w:themeColor="text1"/>
        </w:rPr>
        <w:t xml:space="preserve"> </w:t>
      </w:r>
      <w:r w:rsidRPr="002B6B59">
        <w:rPr>
          <w:color w:val="161718" w:themeColor="text1"/>
        </w:rPr>
        <w:t>fait partie.</w:t>
      </w:r>
    </w:p>
    <w:p w14:paraId="03500947" w14:textId="77777777" w:rsidR="002B6B59" w:rsidRPr="002B6B59" w:rsidRDefault="002B6B59" w:rsidP="007A17FD">
      <w:pPr>
        <w:ind w:left="720"/>
        <w:rPr>
          <w:color w:val="161718" w:themeColor="text1"/>
        </w:rPr>
      </w:pPr>
      <w:r w:rsidRPr="002B6B59">
        <w:rPr>
          <w:color w:val="161718" w:themeColor="text1"/>
        </w:rPr>
        <w:t>• Il est le seul à pouvoir modifier le rôle d’un sportif.</w:t>
      </w:r>
    </w:p>
    <w:p w14:paraId="4DFB3724" w14:textId="77777777" w:rsidR="002B6B59" w:rsidRPr="002B6B59" w:rsidRDefault="002B6B59" w:rsidP="002B6B59">
      <w:pPr>
        <w:rPr>
          <w:color w:val="161718" w:themeColor="text1"/>
        </w:rPr>
      </w:pPr>
    </w:p>
    <w:p w14:paraId="397F4023" w14:textId="77777777" w:rsidR="002B6B59" w:rsidRPr="007A17FD" w:rsidRDefault="002B6B59" w:rsidP="002B6B59">
      <w:pPr>
        <w:rPr>
          <w:color w:val="9593D4" w:themeColor="text2" w:themeTint="66"/>
        </w:rPr>
      </w:pPr>
      <w:r w:rsidRPr="007A17FD">
        <w:rPr>
          <w:color w:val="9593D4" w:themeColor="text2" w:themeTint="66"/>
        </w:rPr>
        <w:t>Joueurs</w:t>
      </w:r>
    </w:p>
    <w:p w14:paraId="61CC534F" w14:textId="77777777" w:rsidR="002B6B59" w:rsidRPr="002B6B59" w:rsidRDefault="002B6B59" w:rsidP="002B6B59">
      <w:pPr>
        <w:rPr>
          <w:color w:val="161718" w:themeColor="text1"/>
        </w:rPr>
      </w:pPr>
      <w:r w:rsidRPr="002B6B59">
        <w:rPr>
          <w:color w:val="161718" w:themeColor="text1"/>
        </w:rPr>
        <w:t>Le joueur reçoit les informations de connexion de son entraîneur. Lorsqu’il se connecte sur le site, il peut :</w:t>
      </w:r>
    </w:p>
    <w:p w14:paraId="76A4DA4F" w14:textId="77777777" w:rsidR="002B6B59" w:rsidRPr="002B6B59" w:rsidRDefault="002B6B59" w:rsidP="007A17FD">
      <w:pPr>
        <w:ind w:left="720"/>
        <w:rPr>
          <w:color w:val="161718" w:themeColor="text1"/>
        </w:rPr>
      </w:pPr>
      <w:r w:rsidRPr="002B6B59">
        <w:rPr>
          <w:color w:val="161718" w:themeColor="text1"/>
        </w:rPr>
        <w:t>• Compléter ses informations personnelles ou les modifier. Il ne peut pas changer son rôle.</w:t>
      </w:r>
    </w:p>
    <w:p w14:paraId="2285F842" w14:textId="2D84BD3D" w:rsidR="002B6B59" w:rsidRPr="002B6B59" w:rsidRDefault="002B6B59" w:rsidP="007A17FD">
      <w:pPr>
        <w:ind w:left="720"/>
        <w:rPr>
          <w:color w:val="161718" w:themeColor="text1"/>
        </w:rPr>
      </w:pPr>
      <w:r w:rsidRPr="002B6B59">
        <w:rPr>
          <w:color w:val="161718" w:themeColor="text1"/>
        </w:rPr>
        <w:t>• Voir les informations de son équipe, des championnats auxquels il participe, les autres membres de son</w:t>
      </w:r>
      <w:r w:rsidR="007A17FD">
        <w:rPr>
          <w:color w:val="161718" w:themeColor="text1"/>
        </w:rPr>
        <w:t xml:space="preserve"> </w:t>
      </w:r>
      <w:r w:rsidRPr="002B6B59">
        <w:rPr>
          <w:color w:val="161718" w:themeColor="text1"/>
        </w:rPr>
        <w:t>équipe.</w:t>
      </w:r>
    </w:p>
    <w:p w14:paraId="596656E7" w14:textId="5C6D4C5A" w:rsidR="002B6B59" w:rsidRPr="002B6B59" w:rsidRDefault="002B6B59" w:rsidP="007A17FD">
      <w:pPr>
        <w:ind w:left="720"/>
        <w:rPr>
          <w:color w:val="161718" w:themeColor="text1"/>
        </w:rPr>
      </w:pPr>
      <w:r w:rsidRPr="002B6B59">
        <w:rPr>
          <w:color w:val="161718" w:themeColor="text1"/>
        </w:rPr>
        <w:t>• Voir les évènements futurs auxquels il est invité. Il peut confirmer sa présence ou dire qu’il sera absent. E</w:t>
      </w:r>
      <w:r w:rsidR="007A17FD">
        <w:rPr>
          <w:color w:val="161718" w:themeColor="text1"/>
        </w:rPr>
        <w:t xml:space="preserve">n </w:t>
      </w:r>
      <w:r w:rsidRPr="002B6B59">
        <w:rPr>
          <w:color w:val="161718" w:themeColor="text1"/>
        </w:rPr>
        <w:t>cas d’absence, il devra justifier de la raison de son absence.</w:t>
      </w:r>
    </w:p>
    <w:p w14:paraId="3BD83B98" w14:textId="1D79153E" w:rsidR="002B6B59" w:rsidRDefault="002B6B59" w:rsidP="007A17FD">
      <w:pPr>
        <w:ind w:left="720"/>
        <w:rPr>
          <w:color w:val="161718" w:themeColor="text1"/>
        </w:rPr>
      </w:pPr>
      <w:r w:rsidRPr="002B6B59">
        <w:rPr>
          <w:color w:val="161718" w:themeColor="text1"/>
        </w:rPr>
        <w:t>• Voir les évènements passés. Dans ce cas, il ne pourra plus indiquer sa présence mais verra le résultat qui</w:t>
      </w:r>
      <w:r w:rsidR="007A17FD">
        <w:rPr>
          <w:color w:val="161718" w:themeColor="text1"/>
        </w:rPr>
        <w:t xml:space="preserve"> </w:t>
      </w:r>
      <w:r w:rsidRPr="002B6B59">
        <w:rPr>
          <w:color w:val="161718" w:themeColor="text1"/>
        </w:rPr>
        <w:t>aura été mis par l’entraîneur.</w:t>
      </w:r>
    </w:p>
    <w:p w14:paraId="6DC5C154" w14:textId="77777777" w:rsidR="007A17FD" w:rsidRPr="002B6B59" w:rsidRDefault="007A17FD" w:rsidP="007A17FD">
      <w:pPr>
        <w:ind w:left="720"/>
        <w:rPr>
          <w:color w:val="161718" w:themeColor="text1"/>
        </w:rPr>
      </w:pPr>
    </w:p>
    <w:p w14:paraId="5887F972" w14:textId="42799DE4" w:rsidR="005F0B13" w:rsidRDefault="00455D6A" w:rsidP="00F91748">
      <w:pPr>
        <w:pStyle w:val="Titre2"/>
        <w:jc w:val="both"/>
      </w:pPr>
      <w:bookmarkStart w:id="12" w:name="_Toc133409344"/>
      <w:bookmarkStart w:id="13" w:name="_Toc133796782"/>
      <w:r>
        <w:t xml:space="preserve">4.4 </w:t>
      </w:r>
      <w:r w:rsidR="005F0B13">
        <w:t>Matériel et logiciels nécessaires</w:t>
      </w:r>
      <w:bookmarkEnd w:id="12"/>
      <w:bookmarkEnd w:id="13"/>
    </w:p>
    <w:p w14:paraId="392B8612" w14:textId="77777777" w:rsidR="0016711C" w:rsidRPr="0016711C" w:rsidRDefault="0016711C" w:rsidP="0016711C">
      <w:pPr>
        <w:rPr>
          <w:color w:val="161718" w:themeColor="text1"/>
        </w:rPr>
      </w:pPr>
      <w:bookmarkStart w:id="14" w:name="_Toc133409345"/>
      <w:bookmarkStart w:id="15" w:name="_Toc133796783"/>
      <w:r w:rsidRPr="0016711C">
        <w:rPr>
          <w:color w:val="161718" w:themeColor="text1"/>
        </w:rPr>
        <w:t>• Un PC standard école, un écran</w:t>
      </w:r>
    </w:p>
    <w:p w14:paraId="55C3294B" w14:textId="77777777" w:rsidR="0016711C" w:rsidRPr="0016711C" w:rsidRDefault="0016711C" w:rsidP="0016711C">
      <w:pPr>
        <w:rPr>
          <w:color w:val="161718" w:themeColor="text1"/>
          <w:lang w:val="en-US"/>
        </w:rPr>
      </w:pPr>
      <w:r w:rsidRPr="0016711C">
        <w:rPr>
          <w:color w:val="161718" w:themeColor="text1"/>
          <w:lang w:val="en-US"/>
        </w:rPr>
        <w:t>• Windows 10</w:t>
      </w:r>
    </w:p>
    <w:p w14:paraId="3B140A66" w14:textId="77777777" w:rsidR="0016711C" w:rsidRPr="0016711C" w:rsidRDefault="0016711C" w:rsidP="0016711C">
      <w:pPr>
        <w:rPr>
          <w:color w:val="161718" w:themeColor="text1"/>
          <w:lang w:val="en-US"/>
        </w:rPr>
      </w:pPr>
      <w:r w:rsidRPr="0016711C">
        <w:rPr>
          <w:color w:val="161718" w:themeColor="text1"/>
          <w:lang w:val="en-US"/>
        </w:rPr>
        <w:t>• Visual Studio Code</w:t>
      </w:r>
    </w:p>
    <w:p w14:paraId="0ADFB0F7" w14:textId="77777777" w:rsidR="0016711C" w:rsidRPr="0016711C" w:rsidRDefault="0016711C" w:rsidP="0016711C">
      <w:pPr>
        <w:rPr>
          <w:color w:val="161718" w:themeColor="text1"/>
          <w:lang w:val="en-US"/>
        </w:rPr>
      </w:pPr>
      <w:r w:rsidRPr="0016711C">
        <w:rPr>
          <w:color w:val="161718" w:themeColor="text1"/>
          <w:lang w:val="en-US"/>
        </w:rPr>
        <w:t>• Suite Office</w:t>
      </w:r>
    </w:p>
    <w:p w14:paraId="4294B944" w14:textId="77777777" w:rsidR="0016711C" w:rsidRPr="0016711C" w:rsidRDefault="0016711C" w:rsidP="0016711C">
      <w:pPr>
        <w:rPr>
          <w:color w:val="161718" w:themeColor="text1"/>
        </w:rPr>
      </w:pPr>
      <w:r w:rsidRPr="0016711C">
        <w:rPr>
          <w:color w:val="161718" w:themeColor="text1"/>
        </w:rPr>
        <w:t>• Suite AMP à choix</w:t>
      </w:r>
    </w:p>
    <w:p w14:paraId="5E942EC2" w14:textId="77777777" w:rsidR="0016711C" w:rsidRPr="0016711C" w:rsidRDefault="0016711C" w:rsidP="0016711C">
      <w:pPr>
        <w:rPr>
          <w:color w:val="161718" w:themeColor="text1"/>
        </w:rPr>
      </w:pPr>
      <w:r w:rsidRPr="0016711C">
        <w:rPr>
          <w:color w:val="161718" w:themeColor="text1"/>
        </w:rPr>
        <w:t>• Outil de versioning (Type Git)</w:t>
      </w:r>
    </w:p>
    <w:p w14:paraId="201291AD" w14:textId="3AF20A65" w:rsidR="0016711C" w:rsidRDefault="0016711C" w:rsidP="0016711C">
      <w:pPr>
        <w:rPr>
          <w:color w:val="161718" w:themeColor="text1"/>
        </w:rPr>
      </w:pPr>
      <w:r w:rsidRPr="0016711C">
        <w:rPr>
          <w:color w:val="161718" w:themeColor="text1"/>
        </w:rPr>
        <w:t xml:space="preserve">• Outil de création de maquette (outil proposé </w:t>
      </w:r>
      <w:proofErr w:type="spellStart"/>
      <w:r w:rsidRPr="0016711C">
        <w:rPr>
          <w:color w:val="161718" w:themeColor="text1"/>
        </w:rPr>
        <w:t>Evolus</w:t>
      </w:r>
      <w:proofErr w:type="spellEnd"/>
      <w:r w:rsidRPr="0016711C">
        <w:rPr>
          <w:color w:val="161718" w:themeColor="text1"/>
        </w:rPr>
        <w:t xml:space="preserve"> Pencil : </w:t>
      </w:r>
      <w:hyperlink r:id="rId14" w:history="1">
        <w:r w:rsidR="00483506" w:rsidRPr="00483506">
          <w:rPr>
            <w:rStyle w:val="Lienhypertexte"/>
            <w:color w:val="9593D4" w:themeColor="text2" w:themeTint="66"/>
          </w:rPr>
          <w:t>https://pencil.evolus.vn/</w:t>
        </w:r>
      </w:hyperlink>
      <w:r w:rsidRPr="0016711C">
        <w:rPr>
          <w:color w:val="161718" w:themeColor="text1"/>
        </w:rPr>
        <w:t>)</w:t>
      </w:r>
    </w:p>
    <w:p w14:paraId="469788EE" w14:textId="77777777" w:rsidR="00483506" w:rsidRPr="0016711C" w:rsidRDefault="00483506" w:rsidP="0016711C">
      <w:pPr>
        <w:rPr>
          <w:color w:val="161718" w:themeColor="text1"/>
        </w:rPr>
      </w:pPr>
    </w:p>
    <w:p w14:paraId="4BC986B1" w14:textId="75E0E503" w:rsidR="005F0B13" w:rsidRDefault="00455D6A" w:rsidP="00F91748">
      <w:pPr>
        <w:pStyle w:val="Titre2"/>
        <w:jc w:val="both"/>
      </w:pPr>
      <w:r>
        <w:t xml:space="preserve">4.5 </w:t>
      </w:r>
      <w:r w:rsidR="005F0B13">
        <w:t>Livrables</w:t>
      </w:r>
      <w:bookmarkEnd w:id="14"/>
      <w:bookmarkEnd w:id="15"/>
    </w:p>
    <w:p w14:paraId="23822C68"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et aux deux experts :</w:t>
      </w:r>
    </w:p>
    <w:p w14:paraId="53EE4D93"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Une planification initiale dès le premier jour</w:t>
      </w:r>
    </w:p>
    <w:p w14:paraId="7822D84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 exemplaire PDF de son mémoire avec annexe</w:t>
      </w:r>
    </w:p>
    <w:p w14:paraId="6BD0918E"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Documentation technique</w:t>
      </w:r>
    </w:p>
    <w:p w14:paraId="3B6CEC66"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Manuel utilisateur</w:t>
      </w:r>
    </w:p>
    <w:p w14:paraId="5CB5C99D"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Les rapports de tests</w:t>
      </w:r>
    </w:p>
    <w:p w14:paraId="45046D98"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Code source</w:t>
      </w:r>
    </w:p>
    <w:p w14:paraId="55ED26B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Le résumé du TPI</w:t>
      </w:r>
    </w:p>
    <w:p w14:paraId="05F3847E" w14:textId="77777777" w:rsidR="0016711C" w:rsidRDefault="0016711C" w:rsidP="0016711C">
      <w:pPr>
        <w:pStyle w:val="Paragraphedeliste"/>
        <w:numPr>
          <w:ilvl w:val="0"/>
          <w:numId w:val="8"/>
        </w:numPr>
        <w:jc w:val="both"/>
        <w:rPr>
          <w:color w:val="161718" w:themeColor="text1"/>
        </w:rPr>
      </w:pPr>
      <w:r w:rsidRPr="0016711C">
        <w:rPr>
          <w:color w:val="161718" w:themeColor="text1"/>
        </w:rPr>
        <w:t>Son journal de bord</w:t>
      </w:r>
    </w:p>
    <w:p w14:paraId="6A2E7DDC" w14:textId="77777777" w:rsidR="0016711C" w:rsidRPr="0016711C" w:rsidRDefault="0016711C" w:rsidP="0016711C">
      <w:pPr>
        <w:jc w:val="both"/>
        <w:rPr>
          <w:color w:val="161718" w:themeColor="text1"/>
        </w:rPr>
      </w:pPr>
    </w:p>
    <w:p w14:paraId="149F4195"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w:t>
      </w:r>
    </w:p>
    <w:p w14:paraId="3CA3B0BE" w14:textId="77777777" w:rsidR="0016711C" w:rsidRPr="0016711C" w:rsidRDefault="0016711C" w:rsidP="0016711C">
      <w:pPr>
        <w:pStyle w:val="Paragraphedeliste"/>
        <w:numPr>
          <w:ilvl w:val="0"/>
          <w:numId w:val="13"/>
        </w:numPr>
        <w:jc w:val="both"/>
        <w:rPr>
          <w:color w:val="161718" w:themeColor="text1"/>
        </w:rPr>
      </w:pPr>
      <w:r w:rsidRPr="0016711C">
        <w:rPr>
          <w:color w:val="161718" w:themeColor="text1"/>
        </w:rPr>
        <w:t>Un accès aux sources du projet</w:t>
      </w:r>
    </w:p>
    <w:p w14:paraId="59961975" w14:textId="334D10FE" w:rsidR="005E2D9C" w:rsidRPr="005E2D9C" w:rsidRDefault="005F76BE" w:rsidP="0078666A">
      <w:pPr>
        <w:spacing w:after="200"/>
        <w:jc w:val="both"/>
        <w:rPr>
          <w:color w:val="161718" w:themeColor="text1"/>
        </w:rPr>
      </w:pPr>
      <w:r>
        <w:rPr>
          <w:color w:val="161718" w:themeColor="text1"/>
        </w:rPr>
        <w:br w:type="page"/>
      </w:r>
    </w:p>
    <w:p w14:paraId="276CDE68" w14:textId="77777777" w:rsidR="0078666A" w:rsidRDefault="0078666A" w:rsidP="0078666A"/>
    <w:p w14:paraId="612D73AF" w14:textId="2EC51622" w:rsidR="003B0E0B" w:rsidRPr="00462308" w:rsidRDefault="00455D6A" w:rsidP="00F91748">
      <w:pPr>
        <w:pStyle w:val="Titre1"/>
        <w:jc w:val="both"/>
        <w:rPr>
          <w:color w:val="161718" w:themeColor="text1"/>
        </w:rPr>
      </w:pPr>
      <w:bookmarkStart w:id="16" w:name="_Toc133409346"/>
      <w:bookmarkStart w:id="17" w:name="_Toc133796784"/>
      <w:r>
        <w:rPr>
          <w:color w:val="161718" w:themeColor="text1"/>
        </w:rPr>
        <w:t xml:space="preserve">5. </w:t>
      </w:r>
      <w:r w:rsidR="005F0B13">
        <w:rPr>
          <w:color w:val="161718" w:themeColor="text1"/>
        </w:rPr>
        <w:t>Méthodologie</w:t>
      </w:r>
      <w:bookmarkEnd w:id="16"/>
      <w:bookmarkEnd w:id="17"/>
    </w:p>
    <w:p w14:paraId="273A72CD" w14:textId="2CA8DAED" w:rsidR="00462308" w:rsidRDefault="00462308" w:rsidP="00501F2E">
      <w:pPr>
        <w:rPr>
          <w:color w:val="161718" w:themeColor="text1"/>
        </w:rPr>
      </w:pPr>
      <w:bookmarkStart w:id="18" w:name="_Toc131672879"/>
      <w:bookmarkStart w:id="19" w:name="_Toc133217394"/>
      <w:bookmarkStart w:id="20" w:name="_Toc133303395"/>
      <w:bookmarkStart w:id="21" w:name="_Toc133304081"/>
      <w:bookmarkStart w:id="22" w:name="_Toc129615931"/>
      <w:bookmarkStart w:id="23" w:name="_Toc129679275"/>
      <w:bookmarkStart w:id="24" w:name="_Toc131672239"/>
      <w:r>
        <w:rPr>
          <w:noProof/>
        </w:rPr>
        <w:drawing>
          <wp:anchor distT="0" distB="0" distL="114300" distR="114300" simplePos="0" relativeHeight="251666943" behindDoc="1" locked="0" layoutInCell="1" allowOverlap="1" wp14:anchorId="48240CE4" wp14:editId="064FC57E">
            <wp:simplePos x="0" y="0"/>
            <wp:positionH relativeFrom="column">
              <wp:posOffset>892175</wp:posOffset>
            </wp:positionH>
            <wp:positionV relativeFrom="paragraph">
              <wp:posOffset>38100</wp:posOffset>
            </wp:positionV>
            <wp:extent cx="4055110" cy="2257425"/>
            <wp:effectExtent l="0" t="0" r="2540" b="9525"/>
            <wp:wrapSquare wrapText="bothSides"/>
            <wp:docPr id="1" name="Image 1" descr="Optimiser la productivité d'un projet grâce à la gestion de projet intég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ser la productivité d'un projet grâce à la gestion de projet intégrée"/>
                    <pic:cNvPicPr>
                      <a:picLocks noChangeAspect="1" noChangeArrowheads="1"/>
                    </pic:cNvPicPr>
                  </pic:nvPicPr>
                  <pic:blipFill rotWithShape="1">
                    <a:blip r:embed="rId15">
                      <a:extLst>
                        <a:ext uri="{28A0092B-C50C-407E-A947-70E740481C1C}">
                          <a14:useLocalDpi xmlns:a14="http://schemas.microsoft.com/office/drawing/2010/main" val="0"/>
                        </a:ext>
                      </a:extLst>
                    </a:blip>
                    <a:srcRect l="5815" t="6098" r="4319" b="7314"/>
                    <a:stretch/>
                  </pic:blipFill>
                  <pic:spPr bwMode="auto">
                    <a:xfrm>
                      <a:off x="0" y="0"/>
                      <a:ext cx="4055110"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bookmarkEnd w:id="20"/>
      <w:bookmarkEnd w:id="21"/>
    </w:p>
    <w:bookmarkEnd w:id="22"/>
    <w:bookmarkEnd w:id="23"/>
    <w:bookmarkEnd w:id="24"/>
    <w:p w14:paraId="4A386FA1" w14:textId="4E0EC553" w:rsidR="00D84222" w:rsidRDefault="00D84222" w:rsidP="00501F2E"/>
    <w:p w14:paraId="0670AFFE" w14:textId="1A4C694E" w:rsidR="003B0E0B" w:rsidRDefault="003B0E0B" w:rsidP="00F91748">
      <w:pPr>
        <w:jc w:val="both"/>
        <w:rPr>
          <w:color w:val="161718" w:themeColor="text1"/>
        </w:rPr>
      </w:pPr>
    </w:p>
    <w:p w14:paraId="5495284D" w14:textId="77777777" w:rsidR="003B0E0B" w:rsidRDefault="003B0E0B" w:rsidP="00F91748">
      <w:pPr>
        <w:jc w:val="both"/>
        <w:rPr>
          <w:color w:val="161718" w:themeColor="text1"/>
        </w:rPr>
      </w:pPr>
    </w:p>
    <w:p w14:paraId="753B2FBE" w14:textId="77777777" w:rsidR="003B0E0B" w:rsidRDefault="003B0E0B" w:rsidP="00F91748">
      <w:pPr>
        <w:jc w:val="both"/>
        <w:rPr>
          <w:color w:val="161718" w:themeColor="text1"/>
        </w:rPr>
      </w:pPr>
    </w:p>
    <w:p w14:paraId="6F80DC3A" w14:textId="77777777" w:rsidR="003B0E0B" w:rsidRDefault="003B0E0B" w:rsidP="00F91748">
      <w:pPr>
        <w:jc w:val="both"/>
        <w:rPr>
          <w:color w:val="161718" w:themeColor="text1"/>
        </w:rPr>
      </w:pPr>
    </w:p>
    <w:p w14:paraId="7CF9D69F" w14:textId="77777777" w:rsidR="003B0E0B" w:rsidRDefault="003B0E0B" w:rsidP="00F91748">
      <w:pPr>
        <w:jc w:val="both"/>
        <w:rPr>
          <w:color w:val="161718" w:themeColor="text1"/>
        </w:rPr>
      </w:pPr>
    </w:p>
    <w:p w14:paraId="2B5C2A71" w14:textId="77777777" w:rsidR="003B0E0B" w:rsidRDefault="003B0E0B" w:rsidP="00F91748">
      <w:pPr>
        <w:jc w:val="both"/>
        <w:rPr>
          <w:color w:val="161718" w:themeColor="text1"/>
        </w:rPr>
      </w:pPr>
    </w:p>
    <w:p w14:paraId="4C82C4D6" w14:textId="77777777" w:rsidR="003B0E0B" w:rsidRDefault="003B0E0B" w:rsidP="00F91748">
      <w:pPr>
        <w:jc w:val="both"/>
        <w:rPr>
          <w:color w:val="161718" w:themeColor="text1"/>
        </w:rPr>
      </w:pPr>
    </w:p>
    <w:p w14:paraId="0029381F" w14:textId="77777777" w:rsidR="003B0E0B" w:rsidRDefault="003B0E0B" w:rsidP="00F91748">
      <w:pPr>
        <w:jc w:val="both"/>
        <w:rPr>
          <w:color w:val="161718" w:themeColor="text1"/>
        </w:rPr>
      </w:pPr>
    </w:p>
    <w:p w14:paraId="5AFBABAB" w14:textId="77777777" w:rsidR="003B0E0B" w:rsidRDefault="003B0E0B" w:rsidP="00F91748">
      <w:pPr>
        <w:jc w:val="both"/>
        <w:rPr>
          <w:color w:val="161718" w:themeColor="text1"/>
        </w:rPr>
      </w:pPr>
    </w:p>
    <w:p w14:paraId="6772242F" w14:textId="77777777" w:rsidR="00501F2E" w:rsidRDefault="00501F2E" w:rsidP="00F91748">
      <w:pPr>
        <w:jc w:val="both"/>
        <w:rPr>
          <w:color w:val="161718" w:themeColor="text1"/>
        </w:rPr>
      </w:pPr>
    </w:p>
    <w:p w14:paraId="04AEA3E3" w14:textId="2C8E3ACA" w:rsidR="00D84222" w:rsidRDefault="00D84222" w:rsidP="00F91748">
      <w:pPr>
        <w:jc w:val="both"/>
        <w:rPr>
          <w:color w:val="161718" w:themeColor="text1"/>
        </w:rPr>
      </w:pPr>
      <w:r>
        <w:rPr>
          <w:color w:val="161718" w:themeColor="text1"/>
        </w:rPr>
        <w:t>Pour le bon fonctionnement de ma gestion de projet, j’ai utilisé la méthode de planification en 6 étapes. Voici le schéma suivit étape par étape tout au long de mon TPI.</w:t>
      </w:r>
    </w:p>
    <w:p w14:paraId="4B61F315" w14:textId="5EEFF0EE" w:rsidR="003B0E0B" w:rsidRDefault="003B0E0B" w:rsidP="00F91748">
      <w:pPr>
        <w:jc w:val="both"/>
        <w:rPr>
          <w:color w:val="161718" w:themeColor="text1"/>
        </w:rPr>
      </w:pPr>
    </w:p>
    <w:p w14:paraId="3995AC13" w14:textId="4F08783C" w:rsidR="005F0B13" w:rsidRDefault="00806AA9" w:rsidP="00F91748">
      <w:pPr>
        <w:pStyle w:val="Titre2"/>
        <w:jc w:val="both"/>
      </w:pPr>
      <w:bookmarkStart w:id="25" w:name="_Toc133409347"/>
      <w:bookmarkStart w:id="26" w:name="_Toc133796785"/>
      <w:r>
        <w:t xml:space="preserve">1. </w:t>
      </w:r>
      <w:r w:rsidR="005F0B13">
        <w:t>S’informer</w:t>
      </w:r>
      <w:bookmarkEnd w:id="25"/>
      <w:bookmarkEnd w:id="26"/>
    </w:p>
    <w:p w14:paraId="683F937D" w14:textId="5A0BE8B4" w:rsidR="00105DB7" w:rsidRPr="005E2D9C" w:rsidRDefault="00105DB7" w:rsidP="00F91748">
      <w:pPr>
        <w:jc w:val="both"/>
        <w:rPr>
          <w:color w:val="161718" w:themeColor="text1"/>
          <w:szCs w:val="24"/>
        </w:rPr>
      </w:pPr>
      <w:r w:rsidRPr="005E2D9C">
        <w:rPr>
          <w:color w:val="161718" w:themeColor="text1"/>
          <w:szCs w:val="24"/>
        </w:rPr>
        <w:t xml:space="preserve">La première étape consiste à </w:t>
      </w:r>
      <w:r w:rsidR="005E2D9C">
        <w:rPr>
          <w:color w:val="161718" w:themeColor="text1"/>
          <w:szCs w:val="24"/>
        </w:rPr>
        <w:t xml:space="preserve">prendre conscience des tâches à réaliser et à </w:t>
      </w:r>
      <w:r w:rsidRPr="005E2D9C">
        <w:rPr>
          <w:color w:val="161718" w:themeColor="text1"/>
          <w:szCs w:val="24"/>
        </w:rPr>
        <w:t xml:space="preserve">s'informer sur le problème ou le projet en question. Il s'agit de collecter </w:t>
      </w:r>
      <w:r w:rsidR="005E2D9C">
        <w:rPr>
          <w:color w:val="161718" w:themeColor="text1"/>
          <w:szCs w:val="24"/>
        </w:rPr>
        <w:t xml:space="preserve">systématiquement </w:t>
      </w:r>
      <w:r w:rsidRPr="005E2D9C">
        <w:rPr>
          <w:color w:val="161718" w:themeColor="text1"/>
          <w:szCs w:val="24"/>
        </w:rPr>
        <w:t>des informations pertinentes, d'identifier les parties prenantes et de comprendre les enjeux du projet.</w:t>
      </w:r>
    </w:p>
    <w:p w14:paraId="406E02E9" w14:textId="77777777" w:rsidR="00105DB7" w:rsidRPr="00105DB7" w:rsidRDefault="00105DB7" w:rsidP="00F91748">
      <w:pPr>
        <w:jc w:val="both"/>
        <w:rPr>
          <w:color w:val="161718" w:themeColor="text1"/>
        </w:rPr>
      </w:pPr>
    </w:p>
    <w:p w14:paraId="5F059E42" w14:textId="377A97AE" w:rsidR="005F0B13" w:rsidRDefault="00806AA9" w:rsidP="00F91748">
      <w:pPr>
        <w:pStyle w:val="Titre2"/>
        <w:jc w:val="both"/>
      </w:pPr>
      <w:bookmarkStart w:id="27" w:name="_Toc133409348"/>
      <w:bookmarkStart w:id="28" w:name="_Toc133796786"/>
      <w:r>
        <w:t xml:space="preserve">2. </w:t>
      </w:r>
      <w:r w:rsidR="005F0B13">
        <w:t>Planifier</w:t>
      </w:r>
      <w:bookmarkEnd w:id="27"/>
      <w:bookmarkEnd w:id="28"/>
    </w:p>
    <w:p w14:paraId="7F0A4C33" w14:textId="5FB04DC8" w:rsidR="00105DB7" w:rsidRDefault="00105DB7" w:rsidP="00F91748">
      <w:pPr>
        <w:jc w:val="both"/>
        <w:rPr>
          <w:color w:val="161718" w:themeColor="text1"/>
          <w:szCs w:val="24"/>
        </w:rPr>
      </w:pPr>
      <w:r w:rsidRPr="005E2D9C">
        <w:rPr>
          <w:color w:val="161718" w:themeColor="text1"/>
          <w:szCs w:val="24"/>
        </w:rPr>
        <w:t xml:space="preserve">La deuxième étape consiste à planifier le projet. Cela implique de déterminer les objectifs à atteindre, d'établir </w:t>
      </w:r>
      <w:r w:rsidR="004B03A0">
        <w:rPr>
          <w:color w:val="161718" w:themeColor="text1"/>
          <w:szCs w:val="24"/>
        </w:rPr>
        <w:t>des tâches</w:t>
      </w:r>
      <w:r w:rsidRPr="005E2D9C">
        <w:rPr>
          <w:color w:val="161718" w:themeColor="text1"/>
          <w:szCs w:val="24"/>
        </w:rPr>
        <w:t>,</w:t>
      </w:r>
      <w:r w:rsidR="004B03A0">
        <w:rPr>
          <w:color w:val="161718" w:themeColor="text1"/>
          <w:szCs w:val="24"/>
        </w:rPr>
        <w:t xml:space="preserve"> d’estimer le temps nécessaire pour les effectuer</w:t>
      </w:r>
      <w:r w:rsidRPr="005E2D9C">
        <w:rPr>
          <w:color w:val="161718" w:themeColor="text1"/>
          <w:szCs w:val="24"/>
        </w:rPr>
        <w:t xml:space="preserve"> de déterminer les ressources nécessaires et d'établir un </w:t>
      </w:r>
      <w:r w:rsidR="006F7417">
        <w:rPr>
          <w:color w:val="161718" w:themeColor="text1"/>
          <w:szCs w:val="24"/>
        </w:rPr>
        <w:t>planning</w:t>
      </w:r>
      <w:r w:rsidRPr="005E2D9C">
        <w:rPr>
          <w:color w:val="161718" w:themeColor="text1"/>
          <w:szCs w:val="24"/>
        </w:rPr>
        <w:t>.</w:t>
      </w:r>
    </w:p>
    <w:p w14:paraId="55A6C17E" w14:textId="77777777" w:rsidR="005E2D9C" w:rsidRPr="005E2D9C" w:rsidRDefault="005E2D9C" w:rsidP="00F91748">
      <w:pPr>
        <w:jc w:val="both"/>
        <w:rPr>
          <w:color w:val="161718" w:themeColor="text1"/>
          <w:szCs w:val="24"/>
        </w:rPr>
      </w:pPr>
    </w:p>
    <w:p w14:paraId="3B186457" w14:textId="6082232B" w:rsidR="005F0B13" w:rsidRDefault="00806AA9" w:rsidP="00F91748">
      <w:pPr>
        <w:pStyle w:val="Titre2"/>
        <w:jc w:val="both"/>
      </w:pPr>
      <w:bookmarkStart w:id="29" w:name="_Toc133409349"/>
      <w:bookmarkStart w:id="30" w:name="_Toc133796787"/>
      <w:r>
        <w:t xml:space="preserve">3. </w:t>
      </w:r>
      <w:r w:rsidR="005F0B13">
        <w:t>Décider</w:t>
      </w:r>
      <w:bookmarkEnd w:id="29"/>
      <w:bookmarkEnd w:id="30"/>
    </w:p>
    <w:p w14:paraId="4C71FC8F" w14:textId="7AF9A41D" w:rsidR="005E2D9C" w:rsidRDefault="004B03A0" w:rsidP="00F91748">
      <w:pPr>
        <w:jc w:val="both"/>
        <w:rPr>
          <w:color w:val="161718" w:themeColor="text1"/>
          <w:szCs w:val="24"/>
        </w:rPr>
      </w:pPr>
      <w:r>
        <w:rPr>
          <w:color w:val="161718" w:themeColor="text1"/>
          <w:szCs w:val="24"/>
        </w:rPr>
        <w:t>Une fois les informations récupérées, les tâches planifiées, il faut décider de la manière dont on va réaliser ces dernières. Pour cela, il faut classer les tâches par ordre d’importance afin de réaliser les tâches les plus importante en premier.</w:t>
      </w:r>
    </w:p>
    <w:p w14:paraId="03791953" w14:textId="77777777" w:rsidR="005E2D9C" w:rsidRPr="005E2D9C" w:rsidRDefault="005E2D9C" w:rsidP="00F91748">
      <w:pPr>
        <w:jc w:val="both"/>
        <w:rPr>
          <w:color w:val="161718" w:themeColor="text1"/>
          <w:szCs w:val="24"/>
        </w:rPr>
      </w:pPr>
    </w:p>
    <w:p w14:paraId="4D298AF8" w14:textId="72040D3B" w:rsidR="005F0B13" w:rsidRDefault="00806AA9" w:rsidP="00F91748">
      <w:pPr>
        <w:pStyle w:val="Titre2"/>
        <w:jc w:val="both"/>
      </w:pPr>
      <w:bookmarkStart w:id="31" w:name="_Toc133409350"/>
      <w:bookmarkStart w:id="32" w:name="_Toc133796788"/>
      <w:r>
        <w:t xml:space="preserve">4. </w:t>
      </w:r>
      <w:r w:rsidR="005F0B13">
        <w:t>Réaliser</w:t>
      </w:r>
      <w:bookmarkEnd w:id="31"/>
      <w:bookmarkEnd w:id="32"/>
    </w:p>
    <w:p w14:paraId="7119920A" w14:textId="52354F34" w:rsidR="005E2D9C" w:rsidRDefault="005E2D9C" w:rsidP="00F91748">
      <w:pPr>
        <w:jc w:val="both"/>
        <w:rPr>
          <w:color w:val="161718" w:themeColor="text1"/>
          <w:szCs w:val="24"/>
        </w:rPr>
      </w:pPr>
      <w:r w:rsidRPr="005E2D9C">
        <w:rPr>
          <w:color w:val="161718" w:themeColor="text1"/>
          <w:szCs w:val="24"/>
        </w:rPr>
        <w:t xml:space="preserve">La quatrième étape consiste à </w:t>
      </w:r>
      <w:r w:rsidR="004B03A0">
        <w:rPr>
          <w:color w:val="161718" w:themeColor="text1"/>
          <w:szCs w:val="24"/>
        </w:rPr>
        <w:t>la réalisations des tâches</w:t>
      </w:r>
      <w:r>
        <w:rPr>
          <w:color w:val="161718" w:themeColor="text1"/>
          <w:szCs w:val="24"/>
        </w:rPr>
        <w:t>.</w:t>
      </w:r>
      <w:r w:rsidR="004B03A0">
        <w:rPr>
          <w:color w:val="161718" w:themeColor="text1"/>
          <w:szCs w:val="24"/>
        </w:rPr>
        <w:t xml:space="preserve"> Il faut donc suivre le planning effectuer dans l’étape « Planifier » ainsi que les décisions pour suivre les tâches dans </w:t>
      </w:r>
      <w:r w:rsidR="005F76BE">
        <w:rPr>
          <w:color w:val="161718" w:themeColor="text1"/>
          <w:szCs w:val="24"/>
        </w:rPr>
        <w:t>le bon ordre</w:t>
      </w:r>
      <w:r w:rsidR="004B03A0">
        <w:rPr>
          <w:color w:val="161718" w:themeColor="text1"/>
          <w:szCs w:val="24"/>
        </w:rPr>
        <w:t>.</w:t>
      </w:r>
    </w:p>
    <w:p w14:paraId="22AC8D35" w14:textId="50B1FAF4" w:rsidR="005E2D9C" w:rsidRDefault="005E2D9C" w:rsidP="00F91748">
      <w:pPr>
        <w:jc w:val="both"/>
        <w:rPr>
          <w:color w:val="161718" w:themeColor="text1"/>
          <w:szCs w:val="24"/>
        </w:rPr>
      </w:pPr>
    </w:p>
    <w:p w14:paraId="795959A6" w14:textId="20FF362B" w:rsidR="005F0B13" w:rsidRDefault="00806AA9" w:rsidP="00F91748">
      <w:pPr>
        <w:pStyle w:val="Titre2"/>
        <w:jc w:val="both"/>
      </w:pPr>
      <w:bookmarkStart w:id="33" w:name="_Toc133409351"/>
      <w:bookmarkStart w:id="34" w:name="_Toc133796789"/>
      <w:r>
        <w:t xml:space="preserve">5. </w:t>
      </w:r>
      <w:r w:rsidR="005F0B13">
        <w:t>Contrôler</w:t>
      </w:r>
      <w:bookmarkEnd w:id="33"/>
      <w:bookmarkEnd w:id="34"/>
    </w:p>
    <w:p w14:paraId="4539DB81" w14:textId="33EB4383" w:rsidR="005E2D9C" w:rsidRDefault="004B03A0" w:rsidP="00F91748">
      <w:pPr>
        <w:jc w:val="both"/>
        <w:rPr>
          <w:color w:val="161718" w:themeColor="text1"/>
          <w:szCs w:val="24"/>
        </w:rPr>
      </w:pPr>
      <w:r>
        <w:rPr>
          <w:color w:val="161718" w:themeColor="text1"/>
          <w:szCs w:val="24"/>
        </w:rPr>
        <w:t xml:space="preserve">Une fois la tâche terminée, il faut </w:t>
      </w:r>
      <w:r w:rsidR="005E2D9C" w:rsidRPr="005E2D9C">
        <w:rPr>
          <w:color w:val="161718" w:themeColor="text1"/>
          <w:szCs w:val="24"/>
        </w:rPr>
        <w:t>surveiller le progrès</w:t>
      </w:r>
      <w:r>
        <w:rPr>
          <w:color w:val="161718" w:themeColor="text1"/>
          <w:szCs w:val="24"/>
        </w:rPr>
        <w:t xml:space="preserve">, que ce qui a été effectuer fonctionne correctement selon ce qui a été demander. Pour </w:t>
      </w:r>
      <w:r w:rsidR="00451B43">
        <w:rPr>
          <w:color w:val="161718" w:themeColor="text1"/>
          <w:szCs w:val="24"/>
        </w:rPr>
        <w:t xml:space="preserve">cela, </w:t>
      </w:r>
      <w:r>
        <w:rPr>
          <w:color w:val="161718" w:themeColor="text1"/>
          <w:szCs w:val="24"/>
        </w:rPr>
        <w:t xml:space="preserve">il faut effectuer un protocole de test pour voir si la fonctionnalité ajouter est bien fonctionnel. </w:t>
      </w:r>
    </w:p>
    <w:p w14:paraId="21F92F0B" w14:textId="77777777" w:rsidR="005E2D9C" w:rsidRPr="005E2D9C" w:rsidRDefault="005E2D9C" w:rsidP="00F91748">
      <w:pPr>
        <w:jc w:val="both"/>
        <w:rPr>
          <w:color w:val="161718" w:themeColor="text1"/>
          <w:szCs w:val="24"/>
        </w:rPr>
      </w:pPr>
    </w:p>
    <w:p w14:paraId="68B0E460" w14:textId="3C951959" w:rsidR="005F0B13" w:rsidRDefault="00806AA9" w:rsidP="00F91748">
      <w:pPr>
        <w:pStyle w:val="Titre2"/>
        <w:jc w:val="both"/>
      </w:pPr>
      <w:bookmarkStart w:id="35" w:name="_Toc133409352"/>
      <w:bookmarkStart w:id="36" w:name="_Toc133796790"/>
      <w:r>
        <w:lastRenderedPageBreak/>
        <w:t xml:space="preserve">6. </w:t>
      </w:r>
      <w:r w:rsidR="005F0B13">
        <w:t>Evaluer</w:t>
      </w:r>
      <w:bookmarkEnd w:id="35"/>
      <w:bookmarkEnd w:id="36"/>
    </w:p>
    <w:p w14:paraId="0BD1F264" w14:textId="1ACC4D73" w:rsidR="005E2D9C" w:rsidRDefault="005E2D9C" w:rsidP="00F91748">
      <w:pPr>
        <w:jc w:val="both"/>
        <w:rPr>
          <w:color w:val="161718" w:themeColor="text1"/>
          <w:szCs w:val="24"/>
        </w:rPr>
      </w:pPr>
      <w:r w:rsidRPr="005E2D9C">
        <w:rPr>
          <w:color w:val="161718" w:themeColor="text1"/>
          <w:szCs w:val="24"/>
        </w:rPr>
        <w:t>La dernière étape consiste à évaluer le projet. Cela implique de comparer les résultats obtenus aux objectifs établis, de mesurer l'efficacité des solutions mises en place et de déterminer les mesures à prendre pour améliorer les résultats si nécessaire.</w:t>
      </w:r>
    </w:p>
    <w:p w14:paraId="35E48395" w14:textId="07BC2043" w:rsidR="003B0E0B" w:rsidRPr="005E2D9C" w:rsidRDefault="003B0E0B" w:rsidP="00F91748">
      <w:pPr>
        <w:jc w:val="both"/>
        <w:rPr>
          <w:color w:val="161718" w:themeColor="text1"/>
          <w:szCs w:val="24"/>
        </w:rPr>
      </w:pPr>
    </w:p>
    <w:p w14:paraId="12C37B26" w14:textId="4EA32675" w:rsidR="003B0E0B" w:rsidRDefault="00806AA9" w:rsidP="00F91748">
      <w:pPr>
        <w:pStyle w:val="Titre1"/>
        <w:jc w:val="both"/>
        <w:rPr>
          <w:color w:val="161718" w:themeColor="text1"/>
        </w:rPr>
      </w:pPr>
      <w:bookmarkStart w:id="37" w:name="_Toc133409353"/>
      <w:bookmarkStart w:id="38" w:name="_Toc133796791"/>
      <w:r>
        <w:rPr>
          <w:color w:val="161718" w:themeColor="text1"/>
        </w:rPr>
        <w:t xml:space="preserve">6. </w:t>
      </w:r>
      <w:r w:rsidR="005F0B13">
        <w:rPr>
          <w:color w:val="161718" w:themeColor="text1"/>
        </w:rPr>
        <w:t>Planification</w:t>
      </w:r>
      <w:bookmarkEnd w:id="37"/>
      <w:bookmarkEnd w:id="38"/>
    </w:p>
    <w:p w14:paraId="680EBC71" w14:textId="4B939C4A" w:rsidR="005E7BFE" w:rsidRDefault="00806AA9" w:rsidP="00F91748">
      <w:pPr>
        <w:pStyle w:val="Titre2"/>
        <w:jc w:val="both"/>
      </w:pPr>
      <w:bookmarkStart w:id="39" w:name="_Toc133409354"/>
      <w:bookmarkStart w:id="40" w:name="_Toc133796792"/>
      <w:r>
        <w:t xml:space="preserve">6.1 </w:t>
      </w:r>
      <w:proofErr w:type="spellStart"/>
      <w:r w:rsidR="005E7BFE">
        <w:t>Backlog</w:t>
      </w:r>
      <w:bookmarkEnd w:id="39"/>
      <w:bookmarkEnd w:id="40"/>
      <w:proofErr w:type="spellEnd"/>
    </w:p>
    <w:p w14:paraId="510A68A3" w14:textId="6A84FBCD" w:rsidR="00E7566B" w:rsidRDefault="00E7566B" w:rsidP="00E7566B">
      <w:pPr>
        <w:rPr>
          <w:color w:val="161718" w:themeColor="text1"/>
        </w:rPr>
      </w:pPr>
    </w:p>
    <w:p w14:paraId="4CCEAC28" w14:textId="6E665341" w:rsidR="00395C36" w:rsidRDefault="00E7566B" w:rsidP="00E7566B">
      <w:pPr>
        <w:jc w:val="both"/>
        <w:rPr>
          <w:color w:val="161718" w:themeColor="text1"/>
          <w:szCs w:val="24"/>
        </w:rPr>
      </w:pPr>
      <w:r w:rsidRPr="00E7566B">
        <w:rPr>
          <w:color w:val="161718" w:themeColor="text1"/>
          <w:szCs w:val="24"/>
        </w:rPr>
        <w:t xml:space="preserve">Pour le suivi de mon </w:t>
      </w:r>
      <w:proofErr w:type="spellStart"/>
      <w:r w:rsidRPr="00E7566B">
        <w:rPr>
          <w:color w:val="161718" w:themeColor="text1"/>
          <w:szCs w:val="24"/>
        </w:rPr>
        <w:t>backlog</w:t>
      </w:r>
      <w:proofErr w:type="spellEnd"/>
      <w:r w:rsidRPr="00E7566B">
        <w:rPr>
          <w:color w:val="161718" w:themeColor="text1"/>
          <w:szCs w:val="24"/>
        </w:rPr>
        <w:t>, j'ai utilisé Trello afin de mettre à jour l'avancement et la difficulté de mes tâches.</w:t>
      </w:r>
    </w:p>
    <w:p w14:paraId="7CD04ED9" w14:textId="77777777" w:rsidR="00E7566B" w:rsidRPr="00E7566B" w:rsidRDefault="00E7566B" w:rsidP="00E7566B">
      <w:pPr>
        <w:jc w:val="both"/>
        <w:rPr>
          <w:color w:val="161718" w:themeColor="text1"/>
          <w:szCs w:val="24"/>
        </w:rPr>
      </w:pPr>
    </w:p>
    <w:tbl>
      <w:tblPr>
        <w:tblStyle w:val="Grilledutableau"/>
        <w:tblW w:w="0" w:type="auto"/>
        <w:tblLook w:val="04A0" w:firstRow="1" w:lastRow="0" w:firstColumn="1" w:lastColumn="0" w:noHBand="0" w:noVBand="1"/>
      </w:tblPr>
      <w:tblGrid>
        <w:gridCol w:w="2830"/>
        <w:gridCol w:w="6762"/>
      </w:tblGrid>
      <w:tr w:rsidR="00395C36" w14:paraId="36FC67D9" w14:textId="77777777" w:rsidTr="00395C36">
        <w:trPr>
          <w:trHeight w:val="400"/>
        </w:trPr>
        <w:tc>
          <w:tcPr>
            <w:tcW w:w="2830" w:type="dxa"/>
            <w:shd w:val="clear" w:color="auto" w:fill="3E3261"/>
          </w:tcPr>
          <w:p w14:paraId="2DD30380" w14:textId="77777777" w:rsidR="00395C36" w:rsidRPr="00214024" w:rsidRDefault="00395C36" w:rsidP="00F91748">
            <w:pPr>
              <w:spacing w:line="276" w:lineRule="auto"/>
              <w:jc w:val="both"/>
            </w:pPr>
            <w:r w:rsidRPr="00214024">
              <w:t>Nom</w:t>
            </w:r>
          </w:p>
        </w:tc>
        <w:tc>
          <w:tcPr>
            <w:tcW w:w="6762" w:type="dxa"/>
          </w:tcPr>
          <w:p w14:paraId="133A19CC" w14:textId="0E541564" w:rsidR="00395C36" w:rsidRPr="00797194" w:rsidRDefault="00797194" w:rsidP="00F91748">
            <w:pPr>
              <w:spacing w:line="276" w:lineRule="auto"/>
              <w:jc w:val="both"/>
              <w:rPr>
                <w:b/>
                <w:bCs/>
                <w:color w:val="161718" w:themeColor="text1"/>
              </w:rPr>
            </w:pPr>
            <w:r w:rsidRPr="00797194">
              <w:rPr>
                <w:b/>
                <w:bCs/>
                <w:color w:val="161718" w:themeColor="text1"/>
              </w:rPr>
              <w:t>S1 : Utilisation d’un dépôt Git</w:t>
            </w:r>
          </w:p>
        </w:tc>
      </w:tr>
      <w:tr w:rsidR="00395C36" w14:paraId="0945A46C" w14:textId="77777777" w:rsidTr="00797194">
        <w:trPr>
          <w:trHeight w:val="1131"/>
        </w:trPr>
        <w:tc>
          <w:tcPr>
            <w:tcW w:w="2830" w:type="dxa"/>
            <w:shd w:val="clear" w:color="auto" w:fill="3E3261"/>
          </w:tcPr>
          <w:p w14:paraId="0C28C747" w14:textId="36D3F1EA" w:rsidR="00395C36" w:rsidRPr="00214024" w:rsidRDefault="00395C36" w:rsidP="00F91748">
            <w:pPr>
              <w:spacing w:line="276" w:lineRule="auto"/>
              <w:jc w:val="both"/>
            </w:pPr>
            <w:r>
              <w:t>Description (User story)</w:t>
            </w:r>
          </w:p>
        </w:tc>
        <w:tc>
          <w:tcPr>
            <w:tcW w:w="6762" w:type="dxa"/>
          </w:tcPr>
          <w:p w14:paraId="1371A14C" w14:textId="0276E9E2" w:rsidR="00395C36" w:rsidRPr="00214024" w:rsidRDefault="00797194" w:rsidP="00F91748">
            <w:pPr>
              <w:spacing w:line="276" w:lineRule="auto"/>
              <w:jc w:val="both"/>
              <w:rPr>
                <w:color w:val="161718" w:themeColor="text1"/>
              </w:rPr>
            </w:pPr>
            <w:r>
              <w:rPr>
                <w:color w:val="161718" w:themeColor="text1"/>
              </w:rPr>
              <w:t>En tant que développer, je dois créer un dépôt git afin de pouvoir enregistrer, versionner et accéder à toutes les versions de mon site.</w:t>
            </w:r>
          </w:p>
        </w:tc>
      </w:tr>
      <w:tr w:rsidR="00395C36" w14:paraId="45589C3C" w14:textId="77777777" w:rsidTr="00395C36">
        <w:trPr>
          <w:trHeight w:val="1404"/>
        </w:trPr>
        <w:tc>
          <w:tcPr>
            <w:tcW w:w="2830" w:type="dxa"/>
            <w:shd w:val="clear" w:color="auto" w:fill="3E3261"/>
          </w:tcPr>
          <w:p w14:paraId="4FC18578" w14:textId="76689600" w:rsidR="00395C36" w:rsidRPr="00214024" w:rsidRDefault="00395C36" w:rsidP="00F91748">
            <w:pPr>
              <w:spacing w:line="276" w:lineRule="auto"/>
              <w:jc w:val="both"/>
            </w:pPr>
            <w:r>
              <w:t>Critère d’acceptation</w:t>
            </w:r>
          </w:p>
        </w:tc>
        <w:tc>
          <w:tcPr>
            <w:tcW w:w="6762" w:type="dxa"/>
          </w:tcPr>
          <w:p w14:paraId="4E2A3C50" w14:textId="79CA933D" w:rsidR="00395C36" w:rsidRPr="00214024" w:rsidRDefault="00797194" w:rsidP="00F91748">
            <w:pPr>
              <w:spacing w:line="276" w:lineRule="auto"/>
              <w:jc w:val="both"/>
              <w:rPr>
                <w:color w:val="161718" w:themeColor="text1"/>
              </w:rPr>
            </w:pPr>
            <w:r>
              <w:rPr>
                <w:color w:val="161718" w:themeColor="text1"/>
              </w:rPr>
              <w:t>Dépôt Git crée en privé avec un droit d’</w:t>
            </w:r>
            <w:r w:rsidR="00BF7031">
              <w:rPr>
                <w:color w:val="161718" w:themeColor="text1"/>
              </w:rPr>
              <w:t>accès</w:t>
            </w:r>
            <w:r>
              <w:rPr>
                <w:color w:val="161718" w:themeColor="text1"/>
              </w:rPr>
              <w:t xml:space="preserve"> pour moi, les experts et pour la maître d’apprentissage.</w:t>
            </w:r>
          </w:p>
        </w:tc>
      </w:tr>
      <w:tr w:rsidR="00395C36" w14:paraId="630A0010" w14:textId="77777777" w:rsidTr="00395C36">
        <w:trPr>
          <w:trHeight w:val="702"/>
        </w:trPr>
        <w:tc>
          <w:tcPr>
            <w:tcW w:w="2830" w:type="dxa"/>
            <w:shd w:val="clear" w:color="auto" w:fill="3E3261"/>
          </w:tcPr>
          <w:p w14:paraId="736E7519" w14:textId="62BBCAD0" w:rsidR="00395C36" w:rsidRPr="00214024" w:rsidRDefault="00395C36" w:rsidP="00F91748">
            <w:pPr>
              <w:spacing w:line="276" w:lineRule="auto"/>
              <w:jc w:val="both"/>
            </w:pPr>
            <w:r>
              <w:t>Priorité</w:t>
            </w:r>
          </w:p>
        </w:tc>
        <w:tc>
          <w:tcPr>
            <w:tcW w:w="6762" w:type="dxa"/>
          </w:tcPr>
          <w:p w14:paraId="6F8F2EF9" w14:textId="1B81D1DD" w:rsidR="00395C36" w:rsidRPr="00214024" w:rsidRDefault="005331B9" w:rsidP="00F91748">
            <w:pPr>
              <w:spacing w:line="276" w:lineRule="auto"/>
              <w:jc w:val="both"/>
              <w:rPr>
                <w:color w:val="161718" w:themeColor="text1"/>
              </w:rPr>
            </w:pPr>
            <w:r>
              <w:rPr>
                <w:color w:val="161718" w:themeColor="text1"/>
              </w:rPr>
              <w:t xml:space="preserve">Bloquant </w:t>
            </w:r>
          </w:p>
        </w:tc>
      </w:tr>
    </w:tbl>
    <w:p w14:paraId="63A6A75D" w14:textId="7F940832" w:rsidR="00395C36" w:rsidRDefault="00395C36" w:rsidP="00495B35">
      <w:pPr>
        <w:rPr>
          <w:lang w:val="fr-CH"/>
        </w:rPr>
      </w:pPr>
    </w:p>
    <w:tbl>
      <w:tblPr>
        <w:tblStyle w:val="Grilledutableau"/>
        <w:tblW w:w="9705" w:type="dxa"/>
        <w:tblLook w:val="04A0" w:firstRow="1" w:lastRow="0" w:firstColumn="1" w:lastColumn="0" w:noHBand="0" w:noVBand="1"/>
      </w:tblPr>
      <w:tblGrid>
        <w:gridCol w:w="2863"/>
        <w:gridCol w:w="6842"/>
      </w:tblGrid>
      <w:tr w:rsidR="005331B9" w14:paraId="2F8576D2" w14:textId="77777777" w:rsidTr="00A20782">
        <w:trPr>
          <w:trHeight w:val="400"/>
        </w:trPr>
        <w:tc>
          <w:tcPr>
            <w:tcW w:w="2863" w:type="dxa"/>
            <w:shd w:val="clear" w:color="auto" w:fill="3E3261"/>
          </w:tcPr>
          <w:p w14:paraId="6979F4DC" w14:textId="77777777" w:rsidR="005331B9" w:rsidRPr="00214024" w:rsidRDefault="005331B9" w:rsidP="00F91748">
            <w:pPr>
              <w:spacing w:line="276" w:lineRule="auto"/>
              <w:jc w:val="both"/>
            </w:pPr>
            <w:r w:rsidRPr="00214024">
              <w:t>Nom</w:t>
            </w:r>
          </w:p>
        </w:tc>
        <w:tc>
          <w:tcPr>
            <w:tcW w:w="6842" w:type="dxa"/>
          </w:tcPr>
          <w:p w14:paraId="06B381C1" w14:textId="06A64DA9" w:rsidR="005331B9" w:rsidRPr="00797194" w:rsidRDefault="005331B9" w:rsidP="00F91748">
            <w:pPr>
              <w:spacing w:line="276" w:lineRule="auto"/>
              <w:jc w:val="both"/>
              <w:rPr>
                <w:b/>
                <w:bCs/>
                <w:color w:val="161718" w:themeColor="text1"/>
              </w:rPr>
            </w:pPr>
            <w:r>
              <w:rPr>
                <w:b/>
                <w:bCs/>
                <w:color w:val="161718" w:themeColor="text1"/>
              </w:rPr>
              <w:t>S2 : Création d’une base de données</w:t>
            </w:r>
          </w:p>
        </w:tc>
      </w:tr>
      <w:tr w:rsidR="005331B9" w14:paraId="539F82EF" w14:textId="77777777" w:rsidTr="00A20782">
        <w:trPr>
          <w:trHeight w:val="1131"/>
        </w:trPr>
        <w:tc>
          <w:tcPr>
            <w:tcW w:w="2863" w:type="dxa"/>
            <w:shd w:val="clear" w:color="auto" w:fill="3E3261"/>
          </w:tcPr>
          <w:p w14:paraId="2E2C287D" w14:textId="77777777" w:rsidR="005331B9" w:rsidRPr="00214024" w:rsidRDefault="005331B9" w:rsidP="00F91748">
            <w:pPr>
              <w:spacing w:line="276" w:lineRule="auto"/>
              <w:jc w:val="both"/>
            </w:pPr>
            <w:r>
              <w:t>Description (User story)</w:t>
            </w:r>
          </w:p>
        </w:tc>
        <w:tc>
          <w:tcPr>
            <w:tcW w:w="6842" w:type="dxa"/>
          </w:tcPr>
          <w:p w14:paraId="6F1A00D9" w14:textId="771C1A5B" w:rsidR="005331B9" w:rsidRPr="00214024" w:rsidRDefault="005331B9" w:rsidP="00F91748">
            <w:pPr>
              <w:spacing w:line="276" w:lineRule="auto"/>
              <w:jc w:val="both"/>
              <w:rPr>
                <w:color w:val="161718" w:themeColor="text1"/>
              </w:rPr>
            </w:pPr>
            <w:r>
              <w:rPr>
                <w:color w:val="161718" w:themeColor="text1"/>
              </w:rPr>
              <w:t xml:space="preserve">En tant que développer, je </w:t>
            </w:r>
            <w:r w:rsidR="00A20782">
              <w:rPr>
                <w:color w:val="161718" w:themeColor="text1"/>
              </w:rPr>
              <w:t>dois</w:t>
            </w:r>
            <w:r>
              <w:rPr>
                <w:color w:val="161718" w:themeColor="text1"/>
              </w:rPr>
              <w:t xml:space="preserve"> créer ma base de données pour mon site en respectant l’UML fournit dans le cahier des charges. Je le créer donc manuellement dans </w:t>
            </w:r>
            <w:proofErr w:type="spellStart"/>
            <w:r>
              <w:rPr>
                <w:color w:val="161718" w:themeColor="text1"/>
              </w:rPr>
              <w:t>DBeaver</w:t>
            </w:r>
            <w:proofErr w:type="spellEnd"/>
            <w:r>
              <w:rPr>
                <w:color w:val="161718" w:themeColor="text1"/>
              </w:rPr>
              <w:t>.</w:t>
            </w:r>
          </w:p>
        </w:tc>
      </w:tr>
      <w:tr w:rsidR="005331B9" w14:paraId="3C9280FD" w14:textId="77777777" w:rsidTr="00A20782">
        <w:trPr>
          <w:trHeight w:val="1404"/>
        </w:trPr>
        <w:tc>
          <w:tcPr>
            <w:tcW w:w="2863" w:type="dxa"/>
            <w:shd w:val="clear" w:color="auto" w:fill="3E3261"/>
          </w:tcPr>
          <w:p w14:paraId="296EFFA4" w14:textId="77777777" w:rsidR="005331B9" w:rsidRPr="00214024" w:rsidRDefault="005331B9" w:rsidP="00F91748">
            <w:pPr>
              <w:spacing w:line="276" w:lineRule="auto"/>
              <w:jc w:val="both"/>
            </w:pPr>
            <w:r>
              <w:t>Critère d’acceptation</w:t>
            </w:r>
          </w:p>
        </w:tc>
        <w:tc>
          <w:tcPr>
            <w:tcW w:w="6842" w:type="dxa"/>
          </w:tcPr>
          <w:p w14:paraId="2251F0E0" w14:textId="0B399CA6" w:rsidR="005331B9" w:rsidRPr="00214024" w:rsidRDefault="005331B9" w:rsidP="00F91748">
            <w:pPr>
              <w:spacing w:line="276" w:lineRule="auto"/>
              <w:jc w:val="both"/>
              <w:rPr>
                <w:color w:val="161718" w:themeColor="text1"/>
              </w:rPr>
            </w:pPr>
            <w:r>
              <w:rPr>
                <w:color w:val="161718" w:themeColor="text1"/>
              </w:rPr>
              <w:t>La base de données respecte l’UML de l’énoncer et permet à mon projet de fonctionner.</w:t>
            </w:r>
          </w:p>
        </w:tc>
      </w:tr>
      <w:tr w:rsidR="005331B9" w14:paraId="0E4C94B6" w14:textId="77777777" w:rsidTr="00A20782">
        <w:trPr>
          <w:trHeight w:val="702"/>
        </w:trPr>
        <w:tc>
          <w:tcPr>
            <w:tcW w:w="2863" w:type="dxa"/>
            <w:shd w:val="clear" w:color="auto" w:fill="3E3261"/>
          </w:tcPr>
          <w:p w14:paraId="5B6B4BEA" w14:textId="77777777" w:rsidR="005331B9" w:rsidRPr="00214024" w:rsidRDefault="005331B9" w:rsidP="00F91748">
            <w:pPr>
              <w:spacing w:line="276" w:lineRule="auto"/>
              <w:jc w:val="both"/>
            </w:pPr>
            <w:r>
              <w:t>Priorité</w:t>
            </w:r>
          </w:p>
        </w:tc>
        <w:tc>
          <w:tcPr>
            <w:tcW w:w="6842" w:type="dxa"/>
          </w:tcPr>
          <w:p w14:paraId="3E4C4053" w14:textId="77777777" w:rsidR="005331B9" w:rsidRPr="00214024" w:rsidRDefault="005331B9" w:rsidP="00F91748">
            <w:pPr>
              <w:spacing w:line="276" w:lineRule="auto"/>
              <w:jc w:val="both"/>
              <w:rPr>
                <w:color w:val="161718" w:themeColor="text1"/>
              </w:rPr>
            </w:pPr>
            <w:r>
              <w:rPr>
                <w:color w:val="161718" w:themeColor="text1"/>
              </w:rPr>
              <w:t xml:space="preserve">Bloquant </w:t>
            </w:r>
          </w:p>
        </w:tc>
      </w:tr>
    </w:tbl>
    <w:p w14:paraId="7A87212C" w14:textId="0FB5295E" w:rsidR="00A20782" w:rsidRDefault="00A20782" w:rsidP="00711D7C">
      <w:pPr>
        <w:rPr>
          <w:lang w:val="fr-CH"/>
        </w:rPr>
      </w:pPr>
    </w:p>
    <w:p w14:paraId="3400AE53" w14:textId="77777777" w:rsidR="00A20782" w:rsidRDefault="00A20782" w:rsidP="00F91748">
      <w:pPr>
        <w:spacing w:after="200"/>
        <w:jc w:val="both"/>
        <w:rPr>
          <w:rFonts w:ascii="Book Antiqua" w:eastAsia="Times New Roman" w:hAnsi="Book Antiqua" w:cs="Times New Roman"/>
          <w:b/>
          <w:color w:val="auto"/>
          <w:sz w:val="36"/>
          <w:lang w:val="fr-CH"/>
        </w:rPr>
      </w:pPr>
      <w:r>
        <w:rPr>
          <w:lang w:val="fr-CH"/>
        </w:rPr>
        <w:br w:type="page"/>
      </w:r>
    </w:p>
    <w:p w14:paraId="6E60B964" w14:textId="77777777"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A20782" w14:paraId="2B7605D2" w14:textId="77777777" w:rsidTr="006F4EB3">
        <w:trPr>
          <w:trHeight w:val="400"/>
        </w:trPr>
        <w:tc>
          <w:tcPr>
            <w:tcW w:w="2830" w:type="dxa"/>
            <w:shd w:val="clear" w:color="auto" w:fill="3E3261"/>
          </w:tcPr>
          <w:p w14:paraId="3402301A" w14:textId="77777777" w:rsidR="00A20782" w:rsidRPr="00214024" w:rsidRDefault="00A20782" w:rsidP="00F91748">
            <w:pPr>
              <w:spacing w:line="276" w:lineRule="auto"/>
              <w:jc w:val="both"/>
            </w:pPr>
            <w:r w:rsidRPr="00214024">
              <w:t>Nom</w:t>
            </w:r>
          </w:p>
        </w:tc>
        <w:tc>
          <w:tcPr>
            <w:tcW w:w="6762" w:type="dxa"/>
          </w:tcPr>
          <w:p w14:paraId="52FC131C" w14:textId="39543A46" w:rsidR="00A20782" w:rsidRPr="00797194" w:rsidRDefault="00A20782" w:rsidP="00F91748">
            <w:pPr>
              <w:spacing w:line="276" w:lineRule="auto"/>
              <w:jc w:val="both"/>
              <w:rPr>
                <w:b/>
                <w:bCs/>
                <w:color w:val="161718" w:themeColor="text1"/>
              </w:rPr>
            </w:pPr>
            <w:r>
              <w:rPr>
                <w:b/>
                <w:bCs/>
                <w:color w:val="161718" w:themeColor="text1"/>
              </w:rPr>
              <w:t>S3 : Implémentation de la Template</w:t>
            </w:r>
          </w:p>
        </w:tc>
      </w:tr>
      <w:tr w:rsidR="00A20782" w14:paraId="00A0F58F" w14:textId="77777777" w:rsidTr="006F4EB3">
        <w:trPr>
          <w:trHeight w:val="1131"/>
        </w:trPr>
        <w:tc>
          <w:tcPr>
            <w:tcW w:w="2830" w:type="dxa"/>
            <w:shd w:val="clear" w:color="auto" w:fill="3E3261"/>
          </w:tcPr>
          <w:p w14:paraId="69CA0B4C" w14:textId="77777777" w:rsidR="00A20782" w:rsidRPr="00214024" w:rsidRDefault="00A20782" w:rsidP="00F91748">
            <w:pPr>
              <w:spacing w:line="276" w:lineRule="auto"/>
              <w:jc w:val="both"/>
            </w:pPr>
            <w:r>
              <w:t>Description (User story)</w:t>
            </w:r>
          </w:p>
        </w:tc>
        <w:tc>
          <w:tcPr>
            <w:tcW w:w="6762" w:type="dxa"/>
          </w:tcPr>
          <w:p w14:paraId="072063CA" w14:textId="71AD694C" w:rsidR="00A20782" w:rsidRPr="00214024" w:rsidRDefault="00A20782" w:rsidP="00F91748">
            <w:pPr>
              <w:spacing w:line="276" w:lineRule="auto"/>
              <w:jc w:val="both"/>
              <w:rPr>
                <w:color w:val="161718" w:themeColor="text1"/>
              </w:rPr>
            </w:pPr>
            <w:r>
              <w:rPr>
                <w:color w:val="161718" w:themeColor="text1"/>
              </w:rPr>
              <w:t xml:space="preserve">En tant que développer, je dois incorporer la Template dédier pour mon site. Je dois m’assurer que le design soit présentable et s’incorpore bien pour me focaliser sur le </w:t>
            </w:r>
            <w:proofErr w:type="spellStart"/>
            <w:r>
              <w:rPr>
                <w:color w:val="161718" w:themeColor="text1"/>
              </w:rPr>
              <w:t>back-end</w:t>
            </w:r>
            <w:proofErr w:type="spellEnd"/>
          </w:p>
        </w:tc>
      </w:tr>
      <w:tr w:rsidR="00A20782" w14:paraId="11B1A5C6" w14:textId="77777777" w:rsidTr="006F4EB3">
        <w:trPr>
          <w:trHeight w:val="1404"/>
        </w:trPr>
        <w:tc>
          <w:tcPr>
            <w:tcW w:w="2830" w:type="dxa"/>
            <w:shd w:val="clear" w:color="auto" w:fill="3E3261"/>
          </w:tcPr>
          <w:p w14:paraId="39F912C4" w14:textId="77777777" w:rsidR="00A20782" w:rsidRPr="00214024" w:rsidRDefault="00A20782" w:rsidP="00F91748">
            <w:pPr>
              <w:spacing w:line="276" w:lineRule="auto"/>
              <w:jc w:val="both"/>
            </w:pPr>
            <w:r>
              <w:t>Critère d’acceptation</w:t>
            </w:r>
          </w:p>
        </w:tc>
        <w:tc>
          <w:tcPr>
            <w:tcW w:w="6762" w:type="dxa"/>
          </w:tcPr>
          <w:p w14:paraId="2351BC4D" w14:textId="0BBF316D" w:rsidR="00A20782" w:rsidRPr="00214024" w:rsidRDefault="00A20782" w:rsidP="00F91748">
            <w:pPr>
              <w:spacing w:line="276" w:lineRule="auto"/>
              <w:jc w:val="both"/>
              <w:rPr>
                <w:color w:val="161718" w:themeColor="text1"/>
              </w:rPr>
            </w:pPr>
            <w:r>
              <w:rPr>
                <w:color w:val="161718" w:themeColor="text1"/>
              </w:rPr>
              <w:t xml:space="preserve">Le design respecte les consigne du cahier des charges et possède les élément </w:t>
            </w:r>
            <w:r w:rsidR="00DC4B7F">
              <w:rPr>
                <w:color w:val="161718" w:themeColor="text1"/>
              </w:rPr>
              <w:t>requis comme une navigation, le contenue spécifique à la page etc…</w:t>
            </w:r>
          </w:p>
        </w:tc>
      </w:tr>
      <w:tr w:rsidR="00A20782" w14:paraId="6E7E2F7D" w14:textId="77777777" w:rsidTr="006F4EB3">
        <w:trPr>
          <w:trHeight w:val="702"/>
        </w:trPr>
        <w:tc>
          <w:tcPr>
            <w:tcW w:w="2830" w:type="dxa"/>
            <w:shd w:val="clear" w:color="auto" w:fill="3E3261"/>
          </w:tcPr>
          <w:p w14:paraId="67316190" w14:textId="77777777" w:rsidR="00A20782" w:rsidRPr="00214024" w:rsidRDefault="00A20782" w:rsidP="00F91748">
            <w:pPr>
              <w:spacing w:line="276" w:lineRule="auto"/>
              <w:jc w:val="both"/>
            </w:pPr>
            <w:r>
              <w:t>Priorité</w:t>
            </w:r>
          </w:p>
        </w:tc>
        <w:tc>
          <w:tcPr>
            <w:tcW w:w="6762" w:type="dxa"/>
          </w:tcPr>
          <w:p w14:paraId="6C78B9D6" w14:textId="77777777" w:rsidR="00A20782" w:rsidRPr="00214024" w:rsidRDefault="00A20782" w:rsidP="00F91748">
            <w:pPr>
              <w:spacing w:line="276" w:lineRule="auto"/>
              <w:jc w:val="both"/>
              <w:rPr>
                <w:color w:val="161718" w:themeColor="text1"/>
              </w:rPr>
            </w:pPr>
            <w:r>
              <w:rPr>
                <w:color w:val="161718" w:themeColor="text1"/>
              </w:rPr>
              <w:t xml:space="preserve">Bloquant </w:t>
            </w:r>
          </w:p>
        </w:tc>
      </w:tr>
    </w:tbl>
    <w:p w14:paraId="64F4F868" w14:textId="3A1F469A"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BF7031" w14:paraId="2568A470" w14:textId="77777777" w:rsidTr="006F4EB3">
        <w:trPr>
          <w:trHeight w:val="400"/>
        </w:trPr>
        <w:tc>
          <w:tcPr>
            <w:tcW w:w="2830" w:type="dxa"/>
            <w:shd w:val="clear" w:color="auto" w:fill="3E3261"/>
          </w:tcPr>
          <w:p w14:paraId="473B32EF" w14:textId="77777777" w:rsidR="00BF7031" w:rsidRPr="00214024" w:rsidRDefault="00BF7031" w:rsidP="00F91748">
            <w:pPr>
              <w:spacing w:line="276" w:lineRule="auto"/>
              <w:jc w:val="both"/>
            </w:pPr>
            <w:r w:rsidRPr="00214024">
              <w:t>Nom</w:t>
            </w:r>
          </w:p>
        </w:tc>
        <w:tc>
          <w:tcPr>
            <w:tcW w:w="6762" w:type="dxa"/>
          </w:tcPr>
          <w:p w14:paraId="451DDB08" w14:textId="3203733E" w:rsidR="00BF7031" w:rsidRPr="00797194" w:rsidRDefault="00BF7031" w:rsidP="00F91748">
            <w:pPr>
              <w:spacing w:line="276" w:lineRule="auto"/>
              <w:jc w:val="both"/>
              <w:rPr>
                <w:b/>
                <w:bCs/>
                <w:color w:val="161718" w:themeColor="text1"/>
              </w:rPr>
            </w:pPr>
            <w:r>
              <w:rPr>
                <w:b/>
                <w:bCs/>
                <w:color w:val="161718" w:themeColor="text1"/>
              </w:rPr>
              <w:t>S4 : Connexion à la base de données</w:t>
            </w:r>
          </w:p>
        </w:tc>
      </w:tr>
      <w:tr w:rsidR="00BF7031" w14:paraId="1BE6D5DB" w14:textId="77777777" w:rsidTr="006F4EB3">
        <w:trPr>
          <w:trHeight w:val="1131"/>
        </w:trPr>
        <w:tc>
          <w:tcPr>
            <w:tcW w:w="2830" w:type="dxa"/>
            <w:shd w:val="clear" w:color="auto" w:fill="3E3261"/>
          </w:tcPr>
          <w:p w14:paraId="3A79310F" w14:textId="77777777" w:rsidR="00BF7031" w:rsidRPr="00214024" w:rsidRDefault="00BF7031" w:rsidP="00F91748">
            <w:pPr>
              <w:spacing w:line="276" w:lineRule="auto"/>
              <w:jc w:val="both"/>
            </w:pPr>
            <w:r>
              <w:t>Description (User story)</w:t>
            </w:r>
          </w:p>
        </w:tc>
        <w:tc>
          <w:tcPr>
            <w:tcW w:w="6762" w:type="dxa"/>
          </w:tcPr>
          <w:p w14:paraId="565BD428" w14:textId="6C7950C3" w:rsidR="00BF7031" w:rsidRPr="00214024" w:rsidRDefault="00BF7031" w:rsidP="00F91748">
            <w:pPr>
              <w:spacing w:line="276" w:lineRule="auto"/>
              <w:jc w:val="both"/>
              <w:rPr>
                <w:color w:val="161718" w:themeColor="text1"/>
              </w:rPr>
            </w:pPr>
            <w:r>
              <w:rPr>
                <w:color w:val="161718" w:themeColor="text1"/>
              </w:rPr>
              <w:t>En tant que développer, je dois avoir une connexion entre mon site et la base de données</w:t>
            </w:r>
          </w:p>
        </w:tc>
      </w:tr>
      <w:tr w:rsidR="00BF7031" w14:paraId="35377FD1" w14:textId="77777777" w:rsidTr="006F4EB3">
        <w:trPr>
          <w:trHeight w:val="1404"/>
        </w:trPr>
        <w:tc>
          <w:tcPr>
            <w:tcW w:w="2830" w:type="dxa"/>
            <w:shd w:val="clear" w:color="auto" w:fill="3E3261"/>
          </w:tcPr>
          <w:p w14:paraId="01A6E570" w14:textId="77777777" w:rsidR="00BF7031" w:rsidRPr="00214024" w:rsidRDefault="00BF7031" w:rsidP="00F91748">
            <w:pPr>
              <w:spacing w:line="276" w:lineRule="auto"/>
              <w:jc w:val="both"/>
            </w:pPr>
            <w:r>
              <w:t>Critère d’acceptation</w:t>
            </w:r>
          </w:p>
        </w:tc>
        <w:tc>
          <w:tcPr>
            <w:tcW w:w="6762" w:type="dxa"/>
          </w:tcPr>
          <w:p w14:paraId="7ABCB9F9" w14:textId="6DAB2535" w:rsidR="00BF7031" w:rsidRPr="00214024" w:rsidRDefault="00BF7031" w:rsidP="00F91748">
            <w:pPr>
              <w:spacing w:line="276" w:lineRule="auto"/>
              <w:jc w:val="both"/>
              <w:rPr>
                <w:color w:val="161718" w:themeColor="text1"/>
              </w:rPr>
            </w:pPr>
            <w:r>
              <w:rPr>
                <w:color w:val="161718" w:themeColor="text1"/>
              </w:rPr>
              <w:t>Des données peuvent être insérer, récupérer, supprimer ou modifier dans la base de données grâce à mes fonction PHP</w:t>
            </w:r>
          </w:p>
        </w:tc>
      </w:tr>
      <w:tr w:rsidR="00BF7031" w14:paraId="1A5B8D24" w14:textId="77777777" w:rsidTr="006F4EB3">
        <w:trPr>
          <w:trHeight w:val="702"/>
        </w:trPr>
        <w:tc>
          <w:tcPr>
            <w:tcW w:w="2830" w:type="dxa"/>
            <w:shd w:val="clear" w:color="auto" w:fill="3E3261"/>
          </w:tcPr>
          <w:p w14:paraId="2D2F4BC5" w14:textId="77777777" w:rsidR="00BF7031" w:rsidRPr="00214024" w:rsidRDefault="00BF7031" w:rsidP="00F91748">
            <w:pPr>
              <w:spacing w:line="276" w:lineRule="auto"/>
              <w:jc w:val="both"/>
            </w:pPr>
            <w:r>
              <w:t>Priorité</w:t>
            </w:r>
          </w:p>
        </w:tc>
        <w:tc>
          <w:tcPr>
            <w:tcW w:w="6762" w:type="dxa"/>
          </w:tcPr>
          <w:p w14:paraId="0A7A8C0D" w14:textId="77777777" w:rsidR="00BF7031" w:rsidRPr="00214024" w:rsidRDefault="00BF7031" w:rsidP="00F91748">
            <w:pPr>
              <w:spacing w:line="276" w:lineRule="auto"/>
              <w:jc w:val="both"/>
              <w:rPr>
                <w:color w:val="161718" w:themeColor="text1"/>
              </w:rPr>
            </w:pPr>
            <w:r>
              <w:rPr>
                <w:color w:val="161718" w:themeColor="text1"/>
              </w:rPr>
              <w:t xml:space="preserve">Bloquant </w:t>
            </w:r>
          </w:p>
        </w:tc>
      </w:tr>
    </w:tbl>
    <w:p w14:paraId="44AEA70A" w14:textId="42CFC62A" w:rsidR="00BF7031" w:rsidRDefault="00BF7031" w:rsidP="00495B35">
      <w:pPr>
        <w:rPr>
          <w:lang w:val="fr-CH"/>
        </w:rPr>
      </w:pPr>
    </w:p>
    <w:tbl>
      <w:tblPr>
        <w:tblStyle w:val="Grilledutableau"/>
        <w:tblW w:w="0" w:type="auto"/>
        <w:tblLook w:val="04A0" w:firstRow="1" w:lastRow="0" w:firstColumn="1" w:lastColumn="0" w:noHBand="0" w:noVBand="1"/>
      </w:tblPr>
      <w:tblGrid>
        <w:gridCol w:w="2830"/>
        <w:gridCol w:w="6762"/>
      </w:tblGrid>
      <w:tr w:rsidR="00711D7C" w14:paraId="341E302D" w14:textId="77777777" w:rsidTr="00D620BA">
        <w:trPr>
          <w:trHeight w:val="400"/>
        </w:trPr>
        <w:tc>
          <w:tcPr>
            <w:tcW w:w="2830" w:type="dxa"/>
            <w:shd w:val="clear" w:color="auto" w:fill="3E3261"/>
          </w:tcPr>
          <w:p w14:paraId="6DDFEEBA" w14:textId="77777777" w:rsidR="00711D7C" w:rsidRPr="00214024" w:rsidRDefault="00711D7C" w:rsidP="00D620BA">
            <w:pPr>
              <w:spacing w:line="276" w:lineRule="auto"/>
              <w:jc w:val="both"/>
            </w:pPr>
            <w:r w:rsidRPr="00214024">
              <w:t>Nom</w:t>
            </w:r>
          </w:p>
        </w:tc>
        <w:tc>
          <w:tcPr>
            <w:tcW w:w="6762" w:type="dxa"/>
          </w:tcPr>
          <w:p w14:paraId="42D658EC" w14:textId="15E15FB0" w:rsidR="00711D7C" w:rsidRPr="00797194" w:rsidRDefault="00711D7C" w:rsidP="00D620BA">
            <w:pPr>
              <w:spacing w:line="276" w:lineRule="auto"/>
              <w:jc w:val="both"/>
              <w:rPr>
                <w:b/>
                <w:bCs/>
                <w:color w:val="161718" w:themeColor="text1"/>
              </w:rPr>
            </w:pPr>
            <w:r>
              <w:rPr>
                <w:b/>
                <w:bCs/>
                <w:color w:val="161718" w:themeColor="text1"/>
              </w:rPr>
              <w:t xml:space="preserve">S5 : </w:t>
            </w:r>
            <w:r w:rsidR="00F41C79">
              <w:rPr>
                <w:b/>
                <w:bCs/>
                <w:color w:val="161718" w:themeColor="text1"/>
              </w:rPr>
              <w:t>Implémentation d</w:t>
            </w:r>
            <w:r w:rsidR="004C5EC1">
              <w:rPr>
                <w:b/>
                <w:bCs/>
                <w:color w:val="161718" w:themeColor="text1"/>
              </w:rPr>
              <w:t xml:space="preserve">u routage et de la structure du code </w:t>
            </w:r>
          </w:p>
        </w:tc>
      </w:tr>
      <w:tr w:rsidR="00711D7C" w14:paraId="247A8318" w14:textId="77777777" w:rsidTr="00D620BA">
        <w:trPr>
          <w:trHeight w:val="1131"/>
        </w:trPr>
        <w:tc>
          <w:tcPr>
            <w:tcW w:w="2830" w:type="dxa"/>
            <w:shd w:val="clear" w:color="auto" w:fill="3E3261"/>
          </w:tcPr>
          <w:p w14:paraId="052AEB0B" w14:textId="77777777" w:rsidR="00711D7C" w:rsidRPr="00214024" w:rsidRDefault="00711D7C" w:rsidP="00D620BA">
            <w:pPr>
              <w:spacing w:line="276" w:lineRule="auto"/>
              <w:jc w:val="both"/>
            </w:pPr>
            <w:r>
              <w:t>Description (User story)</w:t>
            </w:r>
          </w:p>
        </w:tc>
        <w:tc>
          <w:tcPr>
            <w:tcW w:w="6762" w:type="dxa"/>
          </w:tcPr>
          <w:p w14:paraId="5A87BD6A" w14:textId="79670E01" w:rsidR="00711D7C" w:rsidRPr="00214024" w:rsidRDefault="004C5EC1" w:rsidP="00D620BA">
            <w:pPr>
              <w:spacing w:line="276" w:lineRule="auto"/>
              <w:jc w:val="both"/>
              <w:rPr>
                <w:color w:val="161718" w:themeColor="text1"/>
              </w:rPr>
            </w:pPr>
            <w:r>
              <w:rPr>
                <w:color w:val="161718" w:themeColor="text1"/>
              </w:rPr>
              <w:t>En tant que développer, je dois avoir un code propre, bien ordonné et facile d’utilisation.</w:t>
            </w:r>
          </w:p>
        </w:tc>
      </w:tr>
      <w:tr w:rsidR="00711D7C" w14:paraId="7D721ED5" w14:textId="77777777" w:rsidTr="00D620BA">
        <w:trPr>
          <w:trHeight w:val="1404"/>
        </w:trPr>
        <w:tc>
          <w:tcPr>
            <w:tcW w:w="2830" w:type="dxa"/>
            <w:shd w:val="clear" w:color="auto" w:fill="3E3261"/>
          </w:tcPr>
          <w:p w14:paraId="0B0405AA" w14:textId="77777777" w:rsidR="00711D7C" w:rsidRPr="00214024" w:rsidRDefault="00711D7C" w:rsidP="00D620BA">
            <w:pPr>
              <w:spacing w:line="276" w:lineRule="auto"/>
              <w:jc w:val="both"/>
            </w:pPr>
            <w:r>
              <w:t>Critère d’acceptation</w:t>
            </w:r>
          </w:p>
        </w:tc>
        <w:tc>
          <w:tcPr>
            <w:tcW w:w="6762" w:type="dxa"/>
          </w:tcPr>
          <w:p w14:paraId="345A0B59" w14:textId="5914997F" w:rsidR="00711D7C" w:rsidRPr="00214024" w:rsidRDefault="004C5EC1" w:rsidP="00D620BA">
            <w:pPr>
              <w:spacing w:line="276" w:lineRule="auto"/>
              <w:jc w:val="both"/>
              <w:rPr>
                <w:color w:val="161718" w:themeColor="text1"/>
              </w:rPr>
            </w:pPr>
            <w:r>
              <w:rPr>
                <w:color w:val="161718" w:themeColor="text1"/>
              </w:rPr>
              <w:t xml:space="preserve">La navigation entre les pages se fait correctement grâce Simple Router, les class sont bien relier grâce à </w:t>
            </w:r>
            <w:proofErr w:type="spellStart"/>
            <w:r>
              <w:rPr>
                <w:color w:val="161718" w:themeColor="text1"/>
              </w:rPr>
              <w:t>autoload</w:t>
            </w:r>
            <w:proofErr w:type="spellEnd"/>
            <w:r>
              <w:rPr>
                <w:color w:val="161718" w:themeColor="text1"/>
              </w:rPr>
              <w:t xml:space="preserve"> et la structure du code est en MVC.</w:t>
            </w:r>
          </w:p>
        </w:tc>
      </w:tr>
      <w:tr w:rsidR="00711D7C" w14:paraId="208A3B42" w14:textId="77777777" w:rsidTr="00D620BA">
        <w:trPr>
          <w:trHeight w:val="702"/>
        </w:trPr>
        <w:tc>
          <w:tcPr>
            <w:tcW w:w="2830" w:type="dxa"/>
            <w:shd w:val="clear" w:color="auto" w:fill="3E3261"/>
          </w:tcPr>
          <w:p w14:paraId="1E15D8DA" w14:textId="77777777" w:rsidR="00711D7C" w:rsidRPr="00214024" w:rsidRDefault="00711D7C" w:rsidP="00D620BA">
            <w:pPr>
              <w:spacing w:line="276" w:lineRule="auto"/>
              <w:jc w:val="both"/>
            </w:pPr>
            <w:r>
              <w:t>Priorité</w:t>
            </w:r>
          </w:p>
        </w:tc>
        <w:tc>
          <w:tcPr>
            <w:tcW w:w="6762" w:type="dxa"/>
          </w:tcPr>
          <w:p w14:paraId="472CE642" w14:textId="77777777" w:rsidR="00711D7C" w:rsidRPr="00214024" w:rsidRDefault="00711D7C" w:rsidP="00D620BA">
            <w:pPr>
              <w:spacing w:line="276" w:lineRule="auto"/>
              <w:jc w:val="both"/>
              <w:rPr>
                <w:color w:val="161718" w:themeColor="text1"/>
              </w:rPr>
            </w:pPr>
            <w:r>
              <w:rPr>
                <w:color w:val="161718" w:themeColor="text1"/>
              </w:rPr>
              <w:t xml:space="preserve">Bloquant </w:t>
            </w:r>
          </w:p>
        </w:tc>
      </w:tr>
    </w:tbl>
    <w:p w14:paraId="469140D5" w14:textId="3A0C3D03" w:rsidR="004C5EC1" w:rsidRDefault="004C5EC1" w:rsidP="00495B35">
      <w:pPr>
        <w:rPr>
          <w:lang w:val="fr-CH"/>
        </w:rPr>
      </w:pPr>
    </w:p>
    <w:p w14:paraId="028D68AC" w14:textId="77777777" w:rsidR="004C5EC1" w:rsidRDefault="004C5EC1">
      <w:pPr>
        <w:spacing w:after="200"/>
        <w:rPr>
          <w:lang w:val="fr-CH"/>
        </w:rPr>
      </w:pPr>
      <w:r>
        <w:rPr>
          <w:lang w:val="fr-CH"/>
        </w:rPr>
        <w:br w:type="page"/>
      </w:r>
    </w:p>
    <w:p w14:paraId="398EE5A2" w14:textId="77777777" w:rsidR="00711D7C" w:rsidRPr="00495B35" w:rsidRDefault="00711D7C" w:rsidP="00495B35">
      <w:pPr>
        <w:rPr>
          <w:lang w:val="fr-CH"/>
        </w:rPr>
      </w:pPr>
    </w:p>
    <w:tbl>
      <w:tblPr>
        <w:tblStyle w:val="Grilledutableau"/>
        <w:tblW w:w="0" w:type="auto"/>
        <w:tblLook w:val="04A0" w:firstRow="1" w:lastRow="0" w:firstColumn="1" w:lastColumn="0" w:noHBand="0" w:noVBand="1"/>
      </w:tblPr>
      <w:tblGrid>
        <w:gridCol w:w="2830"/>
        <w:gridCol w:w="6762"/>
      </w:tblGrid>
      <w:tr w:rsidR="004C5EC1" w14:paraId="15A1D95F" w14:textId="77777777" w:rsidTr="00D620BA">
        <w:trPr>
          <w:trHeight w:val="400"/>
        </w:trPr>
        <w:tc>
          <w:tcPr>
            <w:tcW w:w="2830" w:type="dxa"/>
            <w:shd w:val="clear" w:color="auto" w:fill="3E3261"/>
          </w:tcPr>
          <w:p w14:paraId="10039EFB" w14:textId="77777777" w:rsidR="004C5EC1" w:rsidRPr="00214024" w:rsidRDefault="004C5EC1" w:rsidP="00D620BA">
            <w:pPr>
              <w:spacing w:line="276" w:lineRule="auto"/>
              <w:jc w:val="both"/>
            </w:pPr>
            <w:bookmarkStart w:id="41" w:name="_Toc133409355"/>
            <w:r w:rsidRPr="00214024">
              <w:t>Nom</w:t>
            </w:r>
          </w:p>
        </w:tc>
        <w:tc>
          <w:tcPr>
            <w:tcW w:w="6762" w:type="dxa"/>
          </w:tcPr>
          <w:p w14:paraId="75F6BC47" w14:textId="7ACB1170" w:rsidR="004C5EC1" w:rsidRPr="00797194" w:rsidRDefault="004C5EC1" w:rsidP="00D620BA">
            <w:pPr>
              <w:spacing w:line="276" w:lineRule="auto"/>
              <w:jc w:val="both"/>
              <w:rPr>
                <w:b/>
                <w:bCs/>
                <w:color w:val="161718" w:themeColor="text1"/>
              </w:rPr>
            </w:pPr>
            <w:r>
              <w:rPr>
                <w:b/>
                <w:bCs/>
                <w:color w:val="161718" w:themeColor="text1"/>
              </w:rPr>
              <w:t xml:space="preserve">S6 : Modification du design  </w:t>
            </w:r>
          </w:p>
        </w:tc>
      </w:tr>
      <w:tr w:rsidR="004C5EC1" w14:paraId="1342F03D" w14:textId="77777777" w:rsidTr="00D620BA">
        <w:trPr>
          <w:trHeight w:val="1131"/>
        </w:trPr>
        <w:tc>
          <w:tcPr>
            <w:tcW w:w="2830" w:type="dxa"/>
            <w:shd w:val="clear" w:color="auto" w:fill="3E3261"/>
          </w:tcPr>
          <w:p w14:paraId="7D1CC270" w14:textId="77777777" w:rsidR="004C5EC1" w:rsidRPr="00214024" w:rsidRDefault="004C5EC1" w:rsidP="00D620BA">
            <w:pPr>
              <w:spacing w:line="276" w:lineRule="auto"/>
              <w:jc w:val="both"/>
            </w:pPr>
            <w:r>
              <w:t>Description (User story)</w:t>
            </w:r>
          </w:p>
        </w:tc>
        <w:tc>
          <w:tcPr>
            <w:tcW w:w="6762" w:type="dxa"/>
          </w:tcPr>
          <w:p w14:paraId="535C33FA" w14:textId="54736225" w:rsidR="004C5EC1" w:rsidRPr="00214024" w:rsidRDefault="004C5EC1" w:rsidP="00D620BA">
            <w:pPr>
              <w:spacing w:line="276" w:lineRule="auto"/>
              <w:jc w:val="both"/>
              <w:rPr>
                <w:color w:val="161718" w:themeColor="text1"/>
              </w:rPr>
            </w:pPr>
            <w:r>
              <w:rPr>
                <w:color w:val="161718" w:themeColor="text1"/>
              </w:rPr>
              <w:t xml:space="preserve">En tant que développer, je dois avoir </w:t>
            </w:r>
            <w:r w:rsidR="00FE77AD">
              <w:rPr>
                <w:color w:val="161718" w:themeColor="text1"/>
              </w:rPr>
              <w:t>un design qui s’adapte au fonctionnalités et à l’ajout de page.</w:t>
            </w:r>
          </w:p>
        </w:tc>
      </w:tr>
      <w:tr w:rsidR="004C5EC1" w14:paraId="55093C68" w14:textId="77777777" w:rsidTr="00D620BA">
        <w:trPr>
          <w:trHeight w:val="1404"/>
        </w:trPr>
        <w:tc>
          <w:tcPr>
            <w:tcW w:w="2830" w:type="dxa"/>
            <w:shd w:val="clear" w:color="auto" w:fill="3E3261"/>
          </w:tcPr>
          <w:p w14:paraId="0A0715A7" w14:textId="77777777" w:rsidR="004C5EC1" w:rsidRPr="00214024" w:rsidRDefault="004C5EC1" w:rsidP="00D620BA">
            <w:pPr>
              <w:spacing w:line="276" w:lineRule="auto"/>
              <w:jc w:val="both"/>
            </w:pPr>
            <w:r>
              <w:t>Critère d’acceptation</w:t>
            </w:r>
          </w:p>
        </w:tc>
        <w:tc>
          <w:tcPr>
            <w:tcW w:w="6762" w:type="dxa"/>
          </w:tcPr>
          <w:p w14:paraId="4CD651B4" w14:textId="001D03C6" w:rsidR="004C5EC1" w:rsidRPr="00214024" w:rsidRDefault="00FE77AD" w:rsidP="00D620BA">
            <w:pPr>
              <w:spacing w:line="276" w:lineRule="auto"/>
              <w:jc w:val="both"/>
              <w:rPr>
                <w:color w:val="161718" w:themeColor="text1"/>
              </w:rPr>
            </w:pPr>
            <w:r>
              <w:rPr>
                <w:color w:val="161718" w:themeColor="text1"/>
              </w:rPr>
              <w:t xml:space="preserve">Chaque page ajoutée a un design en fonction de ce qu’elle fait. </w:t>
            </w:r>
          </w:p>
        </w:tc>
      </w:tr>
      <w:tr w:rsidR="004C5EC1" w14:paraId="45F69A69" w14:textId="77777777" w:rsidTr="00D620BA">
        <w:trPr>
          <w:trHeight w:val="702"/>
        </w:trPr>
        <w:tc>
          <w:tcPr>
            <w:tcW w:w="2830" w:type="dxa"/>
            <w:shd w:val="clear" w:color="auto" w:fill="3E3261"/>
          </w:tcPr>
          <w:p w14:paraId="5E5F4FB3" w14:textId="77777777" w:rsidR="004C5EC1" w:rsidRPr="00214024" w:rsidRDefault="004C5EC1" w:rsidP="00D620BA">
            <w:pPr>
              <w:spacing w:line="276" w:lineRule="auto"/>
              <w:jc w:val="both"/>
            </w:pPr>
            <w:r>
              <w:t>Priorité</w:t>
            </w:r>
          </w:p>
        </w:tc>
        <w:tc>
          <w:tcPr>
            <w:tcW w:w="6762" w:type="dxa"/>
          </w:tcPr>
          <w:p w14:paraId="098171C7" w14:textId="169674D8" w:rsidR="004C5EC1" w:rsidRPr="00214024" w:rsidRDefault="00FE77AD" w:rsidP="00D620BA">
            <w:pPr>
              <w:spacing w:line="276" w:lineRule="auto"/>
              <w:jc w:val="both"/>
              <w:rPr>
                <w:color w:val="161718" w:themeColor="text1"/>
              </w:rPr>
            </w:pPr>
            <w:r>
              <w:rPr>
                <w:color w:val="161718" w:themeColor="text1"/>
              </w:rPr>
              <w:t>Critique</w:t>
            </w:r>
          </w:p>
        </w:tc>
      </w:tr>
      <w:bookmarkEnd w:id="41"/>
    </w:tbl>
    <w:p w14:paraId="6F6F3BEE" w14:textId="51941BE7" w:rsidR="00C6178A" w:rsidRDefault="00C6178A" w:rsidP="00495B35">
      <w:pPr>
        <w:spacing w:after="200"/>
        <w:rPr>
          <w:color w:val="161718" w:themeColor="text1"/>
          <w:lang w:val="fr-CH"/>
        </w:rPr>
      </w:pPr>
    </w:p>
    <w:tbl>
      <w:tblPr>
        <w:tblStyle w:val="Grilledutableau"/>
        <w:tblW w:w="0" w:type="auto"/>
        <w:tblLook w:val="04A0" w:firstRow="1" w:lastRow="0" w:firstColumn="1" w:lastColumn="0" w:noHBand="0" w:noVBand="1"/>
      </w:tblPr>
      <w:tblGrid>
        <w:gridCol w:w="2830"/>
        <w:gridCol w:w="6762"/>
      </w:tblGrid>
      <w:tr w:rsidR="00CE475C" w14:paraId="423EB015" w14:textId="77777777" w:rsidTr="00D620BA">
        <w:trPr>
          <w:trHeight w:val="400"/>
        </w:trPr>
        <w:tc>
          <w:tcPr>
            <w:tcW w:w="2830" w:type="dxa"/>
            <w:shd w:val="clear" w:color="auto" w:fill="3E3261"/>
          </w:tcPr>
          <w:p w14:paraId="461D62E1" w14:textId="77777777" w:rsidR="00CE475C" w:rsidRPr="00214024" w:rsidRDefault="00CE475C" w:rsidP="00D620BA">
            <w:pPr>
              <w:spacing w:line="276" w:lineRule="auto"/>
              <w:jc w:val="both"/>
            </w:pPr>
            <w:r w:rsidRPr="00214024">
              <w:t>Nom</w:t>
            </w:r>
          </w:p>
        </w:tc>
        <w:tc>
          <w:tcPr>
            <w:tcW w:w="6762" w:type="dxa"/>
          </w:tcPr>
          <w:p w14:paraId="706733E4" w14:textId="1BB2A905" w:rsidR="00CE475C" w:rsidRPr="00797194" w:rsidRDefault="00CE475C" w:rsidP="00D620BA">
            <w:pPr>
              <w:spacing w:line="276" w:lineRule="auto"/>
              <w:jc w:val="both"/>
              <w:rPr>
                <w:b/>
                <w:bCs/>
                <w:color w:val="161718" w:themeColor="text1"/>
              </w:rPr>
            </w:pPr>
            <w:r>
              <w:rPr>
                <w:b/>
                <w:bCs/>
                <w:color w:val="161718" w:themeColor="text1"/>
              </w:rPr>
              <w:t>S7 : Inscription pour l’entra</w:t>
            </w:r>
            <w:r w:rsidR="00E773E9">
              <w:rPr>
                <w:b/>
                <w:bCs/>
                <w:color w:val="161718" w:themeColor="text1"/>
              </w:rPr>
              <w:t>î</w:t>
            </w:r>
            <w:r>
              <w:rPr>
                <w:b/>
                <w:bCs/>
                <w:color w:val="161718" w:themeColor="text1"/>
              </w:rPr>
              <w:t xml:space="preserve">neur  </w:t>
            </w:r>
          </w:p>
        </w:tc>
      </w:tr>
      <w:tr w:rsidR="00CE475C" w14:paraId="519B3A60" w14:textId="77777777" w:rsidTr="00D620BA">
        <w:trPr>
          <w:trHeight w:val="1131"/>
        </w:trPr>
        <w:tc>
          <w:tcPr>
            <w:tcW w:w="2830" w:type="dxa"/>
            <w:shd w:val="clear" w:color="auto" w:fill="3E3261"/>
          </w:tcPr>
          <w:p w14:paraId="79F5F203" w14:textId="77777777" w:rsidR="00CE475C" w:rsidRPr="00214024" w:rsidRDefault="00CE475C" w:rsidP="00D620BA">
            <w:pPr>
              <w:spacing w:line="276" w:lineRule="auto"/>
              <w:jc w:val="both"/>
            </w:pPr>
            <w:r>
              <w:t>Description (User story)</w:t>
            </w:r>
          </w:p>
        </w:tc>
        <w:tc>
          <w:tcPr>
            <w:tcW w:w="6762" w:type="dxa"/>
          </w:tcPr>
          <w:p w14:paraId="6B525BDE" w14:textId="003B7CB5" w:rsidR="00CE475C" w:rsidRPr="00214024" w:rsidRDefault="00CE475C" w:rsidP="00D620BA">
            <w:pPr>
              <w:spacing w:line="276" w:lineRule="auto"/>
              <w:jc w:val="both"/>
              <w:rPr>
                <w:color w:val="161718" w:themeColor="text1"/>
              </w:rPr>
            </w:pPr>
            <w:r>
              <w:rPr>
                <w:color w:val="161718" w:themeColor="text1"/>
              </w:rPr>
              <w:t xml:space="preserve">En tant </w:t>
            </w:r>
            <w:r w:rsidR="00E773E9">
              <w:rPr>
                <w:color w:val="161718" w:themeColor="text1"/>
              </w:rPr>
              <w:t xml:space="preserve">qu’entraîneur non identifié, je </w:t>
            </w:r>
            <w:r w:rsidR="004E541F">
              <w:rPr>
                <w:color w:val="161718" w:themeColor="text1"/>
              </w:rPr>
              <w:t>dois</w:t>
            </w:r>
            <w:r w:rsidR="00E773E9">
              <w:rPr>
                <w:color w:val="161718" w:themeColor="text1"/>
              </w:rPr>
              <w:t xml:space="preserve"> pouvoir me créer un compte entraîneur grâce à mon </w:t>
            </w:r>
            <w:proofErr w:type="gramStart"/>
            <w:r w:rsidR="00E773E9">
              <w:rPr>
                <w:color w:val="161718" w:themeColor="text1"/>
              </w:rPr>
              <w:t>email</w:t>
            </w:r>
            <w:proofErr w:type="gramEnd"/>
            <w:r w:rsidR="00E773E9">
              <w:rPr>
                <w:color w:val="161718" w:themeColor="text1"/>
              </w:rPr>
              <w:t>, nom, prénom, mot de passe et mon poste dans l’</w:t>
            </w:r>
            <w:r w:rsidR="00164A78">
              <w:rPr>
                <w:color w:val="161718" w:themeColor="text1"/>
              </w:rPr>
              <w:t>équipe</w:t>
            </w:r>
            <w:r w:rsidR="00E773E9">
              <w:rPr>
                <w:color w:val="161718" w:themeColor="text1"/>
              </w:rPr>
              <w:t xml:space="preserve"> </w:t>
            </w:r>
          </w:p>
        </w:tc>
      </w:tr>
      <w:tr w:rsidR="00CE475C" w14:paraId="295213CF" w14:textId="77777777" w:rsidTr="00D620BA">
        <w:trPr>
          <w:trHeight w:val="1404"/>
        </w:trPr>
        <w:tc>
          <w:tcPr>
            <w:tcW w:w="2830" w:type="dxa"/>
            <w:shd w:val="clear" w:color="auto" w:fill="3E3261"/>
          </w:tcPr>
          <w:p w14:paraId="4B1B4FEA" w14:textId="77777777" w:rsidR="00CE475C" w:rsidRPr="00214024" w:rsidRDefault="00CE475C" w:rsidP="00D620BA">
            <w:pPr>
              <w:spacing w:line="276" w:lineRule="auto"/>
              <w:jc w:val="both"/>
            </w:pPr>
            <w:r>
              <w:t>Critère d’acceptation</w:t>
            </w:r>
          </w:p>
        </w:tc>
        <w:tc>
          <w:tcPr>
            <w:tcW w:w="6762" w:type="dxa"/>
          </w:tcPr>
          <w:p w14:paraId="71D59215" w14:textId="64B05681" w:rsidR="00CE475C" w:rsidRPr="00214024" w:rsidRDefault="00846012" w:rsidP="00D620BA">
            <w:pPr>
              <w:spacing w:line="276" w:lineRule="auto"/>
              <w:jc w:val="both"/>
              <w:rPr>
                <w:color w:val="161718" w:themeColor="text1"/>
              </w:rPr>
            </w:pPr>
            <w:r>
              <w:rPr>
                <w:color w:val="161718" w:themeColor="text1"/>
              </w:rPr>
              <w:t>Le</w:t>
            </w:r>
            <w:r w:rsidR="00451B43">
              <w:rPr>
                <w:color w:val="161718" w:themeColor="text1"/>
              </w:rPr>
              <w:t xml:space="preserve"> test 1.1 passe. </w:t>
            </w:r>
          </w:p>
        </w:tc>
      </w:tr>
      <w:tr w:rsidR="00CE475C" w14:paraId="5F7ED0D1" w14:textId="77777777" w:rsidTr="00D620BA">
        <w:trPr>
          <w:trHeight w:val="702"/>
        </w:trPr>
        <w:tc>
          <w:tcPr>
            <w:tcW w:w="2830" w:type="dxa"/>
            <w:shd w:val="clear" w:color="auto" w:fill="3E3261"/>
          </w:tcPr>
          <w:p w14:paraId="4CCEC07E" w14:textId="77777777" w:rsidR="00CE475C" w:rsidRPr="00214024" w:rsidRDefault="00CE475C" w:rsidP="00D620BA">
            <w:pPr>
              <w:spacing w:line="276" w:lineRule="auto"/>
              <w:jc w:val="both"/>
            </w:pPr>
            <w:r>
              <w:t>Priorité</w:t>
            </w:r>
          </w:p>
        </w:tc>
        <w:tc>
          <w:tcPr>
            <w:tcW w:w="6762" w:type="dxa"/>
          </w:tcPr>
          <w:p w14:paraId="32BB88E0" w14:textId="68C0E4A9" w:rsidR="00CE475C" w:rsidRPr="00214024" w:rsidRDefault="00E773E9" w:rsidP="00D620BA">
            <w:pPr>
              <w:spacing w:line="276" w:lineRule="auto"/>
              <w:jc w:val="both"/>
              <w:rPr>
                <w:color w:val="161718" w:themeColor="text1"/>
              </w:rPr>
            </w:pPr>
            <w:r>
              <w:rPr>
                <w:color w:val="161718" w:themeColor="text1"/>
              </w:rPr>
              <w:t>Bloquant</w:t>
            </w:r>
          </w:p>
        </w:tc>
      </w:tr>
    </w:tbl>
    <w:p w14:paraId="13893849" w14:textId="77777777" w:rsidR="00CE475C" w:rsidRDefault="00CE475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4E541F" w14:paraId="590C0F25" w14:textId="77777777" w:rsidTr="00D620BA">
        <w:trPr>
          <w:trHeight w:val="400"/>
        </w:trPr>
        <w:tc>
          <w:tcPr>
            <w:tcW w:w="2830" w:type="dxa"/>
            <w:shd w:val="clear" w:color="auto" w:fill="3E3261"/>
          </w:tcPr>
          <w:p w14:paraId="5BAA5247" w14:textId="77777777" w:rsidR="004E541F" w:rsidRPr="00214024" w:rsidRDefault="004E541F" w:rsidP="00D620BA">
            <w:pPr>
              <w:spacing w:line="276" w:lineRule="auto"/>
              <w:jc w:val="both"/>
            </w:pPr>
            <w:r w:rsidRPr="00214024">
              <w:t>Nom</w:t>
            </w:r>
          </w:p>
        </w:tc>
        <w:tc>
          <w:tcPr>
            <w:tcW w:w="6762" w:type="dxa"/>
          </w:tcPr>
          <w:p w14:paraId="302365FB" w14:textId="2145BF55" w:rsidR="004E541F" w:rsidRPr="00797194" w:rsidRDefault="004E541F" w:rsidP="00D620BA">
            <w:pPr>
              <w:spacing w:line="276" w:lineRule="auto"/>
              <w:jc w:val="both"/>
              <w:rPr>
                <w:b/>
                <w:bCs/>
                <w:color w:val="161718" w:themeColor="text1"/>
              </w:rPr>
            </w:pPr>
            <w:r>
              <w:rPr>
                <w:b/>
                <w:bCs/>
                <w:color w:val="161718" w:themeColor="text1"/>
              </w:rPr>
              <w:t xml:space="preserve">S8 : </w:t>
            </w:r>
            <w:r w:rsidR="00915E6E">
              <w:rPr>
                <w:b/>
                <w:bCs/>
                <w:color w:val="161718" w:themeColor="text1"/>
              </w:rPr>
              <w:t>Gestion</w:t>
            </w:r>
            <w:r>
              <w:rPr>
                <w:b/>
                <w:bCs/>
                <w:color w:val="161718" w:themeColor="text1"/>
              </w:rPr>
              <w:t xml:space="preserve"> de championnats   </w:t>
            </w:r>
          </w:p>
        </w:tc>
      </w:tr>
      <w:tr w:rsidR="004E541F" w14:paraId="10A8B067" w14:textId="77777777" w:rsidTr="00D620BA">
        <w:trPr>
          <w:trHeight w:val="1131"/>
        </w:trPr>
        <w:tc>
          <w:tcPr>
            <w:tcW w:w="2830" w:type="dxa"/>
            <w:shd w:val="clear" w:color="auto" w:fill="3E3261"/>
          </w:tcPr>
          <w:p w14:paraId="3EADEACA" w14:textId="77777777" w:rsidR="004E541F" w:rsidRPr="00214024" w:rsidRDefault="004E541F" w:rsidP="00D620BA">
            <w:pPr>
              <w:spacing w:line="276" w:lineRule="auto"/>
              <w:jc w:val="both"/>
            </w:pPr>
            <w:r>
              <w:t>Description (User story)</w:t>
            </w:r>
          </w:p>
        </w:tc>
        <w:tc>
          <w:tcPr>
            <w:tcW w:w="6762" w:type="dxa"/>
          </w:tcPr>
          <w:p w14:paraId="311513E3" w14:textId="222DCC43" w:rsidR="004E541F" w:rsidRPr="00214024" w:rsidRDefault="004E541F" w:rsidP="00D620BA">
            <w:pPr>
              <w:spacing w:line="276" w:lineRule="auto"/>
              <w:jc w:val="both"/>
              <w:rPr>
                <w:color w:val="161718" w:themeColor="text1"/>
              </w:rPr>
            </w:pPr>
            <w:r>
              <w:rPr>
                <w:color w:val="161718" w:themeColor="text1"/>
              </w:rPr>
              <w:t>En tant qu’entraîneur identifié, je dois pouvoir créer</w:t>
            </w:r>
            <w:r w:rsidR="00915E6E">
              <w:rPr>
                <w:color w:val="161718" w:themeColor="text1"/>
              </w:rPr>
              <w:t xml:space="preserve">, modifier et supprimer </w:t>
            </w:r>
            <w:r>
              <w:rPr>
                <w:color w:val="161718" w:themeColor="text1"/>
              </w:rPr>
              <w:t>un championnats</w:t>
            </w:r>
            <w:r w:rsidR="00915E6E">
              <w:rPr>
                <w:color w:val="161718" w:themeColor="text1"/>
              </w:rPr>
              <w:t>.</w:t>
            </w:r>
          </w:p>
        </w:tc>
      </w:tr>
      <w:tr w:rsidR="004E541F" w14:paraId="32BC9D8E" w14:textId="77777777" w:rsidTr="00D620BA">
        <w:trPr>
          <w:trHeight w:val="1404"/>
        </w:trPr>
        <w:tc>
          <w:tcPr>
            <w:tcW w:w="2830" w:type="dxa"/>
            <w:shd w:val="clear" w:color="auto" w:fill="3E3261"/>
          </w:tcPr>
          <w:p w14:paraId="32841717" w14:textId="77777777" w:rsidR="004E541F" w:rsidRPr="00214024" w:rsidRDefault="004E541F" w:rsidP="00D620BA">
            <w:pPr>
              <w:spacing w:line="276" w:lineRule="auto"/>
              <w:jc w:val="both"/>
            </w:pPr>
            <w:r>
              <w:t>Critère d’acceptation</w:t>
            </w:r>
          </w:p>
        </w:tc>
        <w:tc>
          <w:tcPr>
            <w:tcW w:w="6762" w:type="dxa"/>
          </w:tcPr>
          <w:p w14:paraId="1076A5A0" w14:textId="0EF31355" w:rsidR="004E541F" w:rsidRPr="00214024" w:rsidRDefault="00451B43" w:rsidP="00D620BA">
            <w:pPr>
              <w:spacing w:line="276" w:lineRule="auto"/>
              <w:jc w:val="both"/>
              <w:rPr>
                <w:color w:val="161718" w:themeColor="text1"/>
              </w:rPr>
            </w:pPr>
            <w:r>
              <w:rPr>
                <w:color w:val="161718" w:themeColor="text1"/>
              </w:rPr>
              <w:t>Les tests 2.1 et 2.2 passent.</w:t>
            </w:r>
          </w:p>
        </w:tc>
      </w:tr>
      <w:tr w:rsidR="004E541F" w14:paraId="728641C4" w14:textId="77777777" w:rsidTr="00D620BA">
        <w:trPr>
          <w:trHeight w:val="702"/>
        </w:trPr>
        <w:tc>
          <w:tcPr>
            <w:tcW w:w="2830" w:type="dxa"/>
            <w:shd w:val="clear" w:color="auto" w:fill="3E3261"/>
          </w:tcPr>
          <w:p w14:paraId="08F50D6E" w14:textId="77777777" w:rsidR="004E541F" w:rsidRPr="00214024" w:rsidRDefault="004E541F" w:rsidP="00D620BA">
            <w:pPr>
              <w:spacing w:line="276" w:lineRule="auto"/>
              <w:jc w:val="both"/>
            </w:pPr>
            <w:r>
              <w:t>Priorité</w:t>
            </w:r>
          </w:p>
        </w:tc>
        <w:tc>
          <w:tcPr>
            <w:tcW w:w="6762" w:type="dxa"/>
          </w:tcPr>
          <w:p w14:paraId="3C10FB52" w14:textId="77777777" w:rsidR="004E541F" w:rsidRPr="00214024" w:rsidRDefault="004E541F" w:rsidP="00D620BA">
            <w:pPr>
              <w:spacing w:line="276" w:lineRule="auto"/>
              <w:jc w:val="both"/>
              <w:rPr>
                <w:color w:val="161718" w:themeColor="text1"/>
              </w:rPr>
            </w:pPr>
            <w:r>
              <w:rPr>
                <w:color w:val="161718" w:themeColor="text1"/>
              </w:rPr>
              <w:t>Bloquant</w:t>
            </w:r>
          </w:p>
        </w:tc>
      </w:tr>
    </w:tbl>
    <w:p w14:paraId="0C52B304" w14:textId="2C792053" w:rsidR="00164A78" w:rsidRDefault="00164A78" w:rsidP="00495B35">
      <w:pPr>
        <w:spacing w:after="200"/>
        <w:rPr>
          <w:noProof/>
          <w:color w:val="161718" w:themeColor="text1"/>
        </w:rPr>
      </w:pPr>
    </w:p>
    <w:p w14:paraId="3DD9DDA1" w14:textId="77777777" w:rsidR="00164A78" w:rsidRDefault="00164A78">
      <w:pPr>
        <w:spacing w:after="200"/>
        <w:rPr>
          <w:noProof/>
          <w:color w:val="161718" w:themeColor="text1"/>
        </w:rPr>
      </w:pPr>
      <w:r>
        <w:rPr>
          <w:noProof/>
          <w:color w:val="161718" w:themeColor="text1"/>
        </w:rPr>
        <w:br w:type="page"/>
      </w:r>
    </w:p>
    <w:tbl>
      <w:tblPr>
        <w:tblStyle w:val="Grilledutableau"/>
        <w:tblW w:w="0" w:type="auto"/>
        <w:tblLook w:val="04A0" w:firstRow="1" w:lastRow="0" w:firstColumn="1" w:lastColumn="0" w:noHBand="0" w:noVBand="1"/>
      </w:tblPr>
      <w:tblGrid>
        <w:gridCol w:w="2830"/>
        <w:gridCol w:w="6762"/>
      </w:tblGrid>
      <w:tr w:rsidR="00164A78" w14:paraId="6E678C1A" w14:textId="77777777" w:rsidTr="00D620BA">
        <w:trPr>
          <w:trHeight w:val="400"/>
        </w:trPr>
        <w:tc>
          <w:tcPr>
            <w:tcW w:w="2830" w:type="dxa"/>
            <w:shd w:val="clear" w:color="auto" w:fill="3E3261"/>
          </w:tcPr>
          <w:p w14:paraId="6A183C48" w14:textId="77777777" w:rsidR="00164A78" w:rsidRPr="00214024" w:rsidRDefault="00164A78" w:rsidP="00D620BA">
            <w:pPr>
              <w:spacing w:line="276" w:lineRule="auto"/>
              <w:jc w:val="both"/>
            </w:pPr>
            <w:r w:rsidRPr="00214024">
              <w:lastRenderedPageBreak/>
              <w:t>Nom</w:t>
            </w:r>
          </w:p>
        </w:tc>
        <w:tc>
          <w:tcPr>
            <w:tcW w:w="6762" w:type="dxa"/>
          </w:tcPr>
          <w:p w14:paraId="3ECD8B58" w14:textId="3D0E8471" w:rsidR="00164A78" w:rsidRPr="00797194" w:rsidRDefault="00164A78" w:rsidP="00D620BA">
            <w:pPr>
              <w:spacing w:line="276" w:lineRule="auto"/>
              <w:jc w:val="both"/>
              <w:rPr>
                <w:b/>
                <w:bCs/>
                <w:color w:val="161718" w:themeColor="text1"/>
              </w:rPr>
            </w:pPr>
            <w:r>
              <w:rPr>
                <w:b/>
                <w:bCs/>
                <w:color w:val="161718" w:themeColor="text1"/>
              </w:rPr>
              <w:t xml:space="preserve">S9 : Gestion d’équipe   </w:t>
            </w:r>
          </w:p>
        </w:tc>
      </w:tr>
      <w:tr w:rsidR="00164A78" w14:paraId="68D5284E" w14:textId="77777777" w:rsidTr="00D620BA">
        <w:trPr>
          <w:trHeight w:val="1131"/>
        </w:trPr>
        <w:tc>
          <w:tcPr>
            <w:tcW w:w="2830" w:type="dxa"/>
            <w:shd w:val="clear" w:color="auto" w:fill="3E3261"/>
          </w:tcPr>
          <w:p w14:paraId="1576B92F" w14:textId="77777777" w:rsidR="00164A78" w:rsidRPr="00214024" w:rsidRDefault="00164A78" w:rsidP="00D620BA">
            <w:pPr>
              <w:spacing w:line="276" w:lineRule="auto"/>
              <w:jc w:val="both"/>
            </w:pPr>
            <w:r>
              <w:t>Description (User story)</w:t>
            </w:r>
          </w:p>
        </w:tc>
        <w:tc>
          <w:tcPr>
            <w:tcW w:w="6762" w:type="dxa"/>
          </w:tcPr>
          <w:p w14:paraId="06AAFDBE" w14:textId="34A05748" w:rsidR="00164A78" w:rsidRPr="00214024" w:rsidRDefault="00164A78" w:rsidP="00D620BA">
            <w:pPr>
              <w:spacing w:line="276" w:lineRule="auto"/>
              <w:jc w:val="both"/>
              <w:rPr>
                <w:color w:val="161718" w:themeColor="text1"/>
              </w:rPr>
            </w:pPr>
            <w:r>
              <w:rPr>
                <w:color w:val="161718" w:themeColor="text1"/>
              </w:rPr>
              <w:t>En tant qu’entraîneur identifié, je dois pouvoir créer, modifier et supprimer l’équipe dont je suis l’</w:t>
            </w:r>
            <w:r w:rsidR="00722FBD">
              <w:rPr>
                <w:color w:val="161718" w:themeColor="text1"/>
              </w:rPr>
              <w:t>entraîneur</w:t>
            </w:r>
            <w:r>
              <w:rPr>
                <w:color w:val="161718" w:themeColor="text1"/>
              </w:rPr>
              <w:t xml:space="preserve">. </w:t>
            </w:r>
          </w:p>
        </w:tc>
      </w:tr>
      <w:tr w:rsidR="00164A78" w14:paraId="4F7549FE" w14:textId="77777777" w:rsidTr="00D620BA">
        <w:trPr>
          <w:trHeight w:val="1404"/>
        </w:trPr>
        <w:tc>
          <w:tcPr>
            <w:tcW w:w="2830" w:type="dxa"/>
            <w:shd w:val="clear" w:color="auto" w:fill="3E3261"/>
          </w:tcPr>
          <w:p w14:paraId="547820B6" w14:textId="77777777" w:rsidR="00164A78" w:rsidRPr="00214024" w:rsidRDefault="00164A78" w:rsidP="00D620BA">
            <w:pPr>
              <w:spacing w:line="276" w:lineRule="auto"/>
              <w:jc w:val="both"/>
            </w:pPr>
            <w:r>
              <w:t>Critère d’acceptation</w:t>
            </w:r>
          </w:p>
        </w:tc>
        <w:tc>
          <w:tcPr>
            <w:tcW w:w="6762" w:type="dxa"/>
          </w:tcPr>
          <w:p w14:paraId="1F8BC0EF" w14:textId="53776650" w:rsidR="00164A78" w:rsidRPr="00214024" w:rsidRDefault="00451B43" w:rsidP="00D620BA">
            <w:pPr>
              <w:spacing w:line="276" w:lineRule="auto"/>
              <w:jc w:val="both"/>
              <w:rPr>
                <w:color w:val="161718" w:themeColor="text1"/>
              </w:rPr>
            </w:pPr>
            <w:r>
              <w:rPr>
                <w:color w:val="161718" w:themeColor="text1"/>
              </w:rPr>
              <w:t>Les tests 3.1 et 3.2 passent.</w:t>
            </w:r>
          </w:p>
        </w:tc>
      </w:tr>
      <w:tr w:rsidR="00164A78" w14:paraId="62F28883" w14:textId="77777777" w:rsidTr="00D620BA">
        <w:trPr>
          <w:trHeight w:val="702"/>
        </w:trPr>
        <w:tc>
          <w:tcPr>
            <w:tcW w:w="2830" w:type="dxa"/>
            <w:shd w:val="clear" w:color="auto" w:fill="3E3261"/>
          </w:tcPr>
          <w:p w14:paraId="61A485D0" w14:textId="77777777" w:rsidR="00164A78" w:rsidRPr="00214024" w:rsidRDefault="00164A78" w:rsidP="00D620BA">
            <w:pPr>
              <w:spacing w:line="276" w:lineRule="auto"/>
              <w:jc w:val="both"/>
            </w:pPr>
            <w:r>
              <w:t>Priorité</w:t>
            </w:r>
          </w:p>
        </w:tc>
        <w:tc>
          <w:tcPr>
            <w:tcW w:w="6762" w:type="dxa"/>
          </w:tcPr>
          <w:p w14:paraId="7FAE7605"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1B47CC66" w14:textId="77777777" w:rsidR="004E541F" w:rsidRDefault="004E541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2C54F262" w14:textId="77777777" w:rsidTr="00D620BA">
        <w:trPr>
          <w:trHeight w:val="400"/>
        </w:trPr>
        <w:tc>
          <w:tcPr>
            <w:tcW w:w="2830" w:type="dxa"/>
            <w:shd w:val="clear" w:color="auto" w:fill="3E3261"/>
          </w:tcPr>
          <w:p w14:paraId="01C02F01" w14:textId="77777777" w:rsidR="00164A78" w:rsidRPr="00214024" w:rsidRDefault="00164A78" w:rsidP="00D620BA">
            <w:pPr>
              <w:spacing w:line="276" w:lineRule="auto"/>
              <w:jc w:val="both"/>
            </w:pPr>
            <w:r w:rsidRPr="00214024">
              <w:t>Nom</w:t>
            </w:r>
          </w:p>
        </w:tc>
        <w:tc>
          <w:tcPr>
            <w:tcW w:w="6762" w:type="dxa"/>
          </w:tcPr>
          <w:p w14:paraId="44D7F814" w14:textId="4F5D4078" w:rsidR="00164A78" w:rsidRPr="00797194" w:rsidRDefault="00164A78" w:rsidP="00D620BA">
            <w:pPr>
              <w:spacing w:line="276" w:lineRule="auto"/>
              <w:jc w:val="both"/>
              <w:rPr>
                <w:b/>
                <w:bCs/>
                <w:color w:val="161718" w:themeColor="text1"/>
              </w:rPr>
            </w:pPr>
            <w:r>
              <w:rPr>
                <w:b/>
                <w:bCs/>
                <w:color w:val="161718" w:themeColor="text1"/>
              </w:rPr>
              <w:t xml:space="preserve">S10 : </w:t>
            </w:r>
            <w:r w:rsidR="00915E6E">
              <w:rPr>
                <w:b/>
                <w:bCs/>
                <w:color w:val="161718" w:themeColor="text1"/>
              </w:rPr>
              <w:t>Gestion de</w:t>
            </w:r>
            <w:r>
              <w:rPr>
                <w:b/>
                <w:bCs/>
                <w:color w:val="161718" w:themeColor="text1"/>
              </w:rPr>
              <w:t xml:space="preserve"> </w:t>
            </w:r>
            <w:r w:rsidR="00915E6E">
              <w:rPr>
                <w:b/>
                <w:bCs/>
                <w:color w:val="161718" w:themeColor="text1"/>
              </w:rPr>
              <w:t>sportif</w:t>
            </w:r>
            <w:r>
              <w:rPr>
                <w:b/>
                <w:bCs/>
                <w:color w:val="161718" w:themeColor="text1"/>
              </w:rPr>
              <w:t xml:space="preserve"> </w:t>
            </w:r>
          </w:p>
        </w:tc>
      </w:tr>
      <w:tr w:rsidR="00164A78" w14:paraId="03F65903" w14:textId="77777777" w:rsidTr="00D620BA">
        <w:trPr>
          <w:trHeight w:val="1131"/>
        </w:trPr>
        <w:tc>
          <w:tcPr>
            <w:tcW w:w="2830" w:type="dxa"/>
            <w:shd w:val="clear" w:color="auto" w:fill="3E3261"/>
          </w:tcPr>
          <w:p w14:paraId="51E35F49" w14:textId="77777777" w:rsidR="00164A78" w:rsidRPr="00214024" w:rsidRDefault="00164A78" w:rsidP="00D620BA">
            <w:pPr>
              <w:spacing w:line="276" w:lineRule="auto"/>
              <w:jc w:val="both"/>
            </w:pPr>
            <w:r>
              <w:t>Description (User story)</w:t>
            </w:r>
          </w:p>
        </w:tc>
        <w:tc>
          <w:tcPr>
            <w:tcW w:w="6762" w:type="dxa"/>
          </w:tcPr>
          <w:p w14:paraId="1ACB4A84" w14:textId="0398A601" w:rsidR="00164A78" w:rsidRPr="00214024" w:rsidRDefault="00164A78" w:rsidP="00D620BA">
            <w:pPr>
              <w:spacing w:line="276" w:lineRule="auto"/>
              <w:jc w:val="both"/>
              <w:rPr>
                <w:color w:val="161718" w:themeColor="text1"/>
              </w:rPr>
            </w:pPr>
            <w:r>
              <w:rPr>
                <w:color w:val="161718" w:themeColor="text1"/>
              </w:rPr>
              <w:t xml:space="preserve">En tant qu’entraîneur identifié, je dois pouvoir créer des comptes pour les joueurs </w:t>
            </w:r>
            <w:r w:rsidR="00915E6E">
              <w:rPr>
                <w:color w:val="161718" w:themeColor="text1"/>
              </w:rPr>
              <w:t xml:space="preserve">et staff de mon équipe. Je </w:t>
            </w:r>
            <w:r w:rsidR="0051336D">
              <w:rPr>
                <w:color w:val="161718" w:themeColor="text1"/>
              </w:rPr>
              <w:t>dois</w:t>
            </w:r>
            <w:r w:rsidR="00915E6E">
              <w:rPr>
                <w:color w:val="161718" w:themeColor="text1"/>
              </w:rPr>
              <w:t xml:space="preserve"> pouvoir aussi les modifier et supprimer. </w:t>
            </w:r>
          </w:p>
        </w:tc>
      </w:tr>
      <w:tr w:rsidR="00164A78" w14:paraId="4A0E82C9" w14:textId="77777777" w:rsidTr="00D620BA">
        <w:trPr>
          <w:trHeight w:val="1404"/>
        </w:trPr>
        <w:tc>
          <w:tcPr>
            <w:tcW w:w="2830" w:type="dxa"/>
            <w:shd w:val="clear" w:color="auto" w:fill="3E3261"/>
          </w:tcPr>
          <w:p w14:paraId="1CC17E44" w14:textId="77777777" w:rsidR="00164A78" w:rsidRPr="00214024" w:rsidRDefault="00164A78" w:rsidP="00D620BA">
            <w:pPr>
              <w:spacing w:line="276" w:lineRule="auto"/>
              <w:jc w:val="both"/>
            </w:pPr>
            <w:r>
              <w:t>Critère d’acceptation</w:t>
            </w:r>
          </w:p>
        </w:tc>
        <w:tc>
          <w:tcPr>
            <w:tcW w:w="6762" w:type="dxa"/>
          </w:tcPr>
          <w:p w14:paraId="4615B6B1" w14:textId="1E394AC5" w:rsidR="00164A78" w:rsidRPr="00214024" w:rsidRDefault="00451B43" w:rsidP="00D620BA">
            <w:pPr>
              <w:spacing w:line="276" w:lineRule="auto"/>
              <w:jc w:val="both"/>
              <w:rPr>
                <w:color w:val="161718" w:themeColor="text1"/>
              </w:rPr>
            </w:pPr>
            <w:r>
              <w:rPr>
                <w:color w:val="161718" w:themeColor="text1"/>
              </w:rPr>
              <w:t>Le test 4.1 passe.</w:t>
            </w:r>
          </w:p>
        </w:tc>
      </w:tr>
      <w:tr w:rsidR="00164A78" w14:paraId="0F293EE1" w14:textId="77777777" w:rsidTr="00D620BA">
        <w:trPr>
          <w:trHeight w:val="702"/>
        </w:trPr>
        <w:tc>
          <w:tcPr>
            <w:tcW w:w="2830" w:type="dxa"/>
            <w:shd w:val="clear" w:color="auto" w:fill="3E3261"/>
          </w:tcPr>
          <w:p w14:paraId="29BC34BC" w14:textId="77777777" w:rsidR="00164A78" w:rsidRPr="00214024" w:rsidRDefault="00164A78" w:rsidP="00D620BA">
            <w:pPr>
              <w:spacing w:line="276" w:lineRule="auto"/>
              <w:jc w:val="both"/>
            </w:pPr>
            <w:r>
              <w:t>Priorité</w:t>
            </w:r>
          </w:p>
        </w:tc>
        <w:tc>
          <w:tcPr>
            <w:tcW w:w="6762" w:type="dxa"/>
          </w:tcPr>
          <w:p w14:paraId="343FD05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519CA704"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799CAEBC" w14:textId="77777777" w:rsidTr="00D620BA">
        <w:trPr>
          <w:trHeight w:val="400"/>
        </w:trPr>
        <w:tc>
          <w:tcPr>
            <w:tcW w:w="2830" w:type="dxa"/>
            <w:shd w:val="clear" w:color="auto" w:fill="3E3261"/>
          </w:tcPr>
          <w:p w14:paraId="18A5142D" w14:textId="77777777" w:rsidR="00164A78" w:rsidRPr="00214024" w:rsidRDefault="00164A78" w:rsidP="00D620BA">
            <w:pPr>
              <w:spacing w:line="276" w:lineRule="auto"/>
              <w:jc w:val="both"/>
            </w:pPr>
            <w:r w:rsidRPr="00214024">
              <w:t>Nom</w:t>
            </w:r>
          </w:p>
        </w:tc>
        <w:tc>
          <w:tcPr>
            <w:tcW w:w="6762" w:type="dxa"/>
          </w:tcPr>
          <w:p w14:paraId="1003B753" w14:textId="6A0AEE16" w:rsidR="00164A78" w:rsidRPr="00797194" w:rsidRDefault="00164A78" w:rsidP="00D620BA">
            <w:pPr>
              <w:spacing w:line="276" w:lineRule="auto"/>
              <w:jc w:val="both"/>
              <w:rPr>
                <w:b/>
                <w:bCs/>
                <w:color w:val="161718" w:themeColor="text1"/>
              </w:rPr>
            </w:pPr>
            <w:r>
              <w:rPr>
                <w:b/>
                <w:bCs/>
                <w:color w:val="161718" w:themeColor="text1"/>
              </w:rPr>
              <w:t xml:space="preserve">S11 : </w:t>
            </w:r>
            <w:r w:rsidR="002C5163">
              <w:rPr>
                <w:b/>
                <w:bCs/>
                <w:color w:val="161718" w:themeColor="text1"/>
              </w:rPr>
              <w:t>Connexion</w:t>
            </w:r>
            <w:r>
              <w:rPr>
                <w:b/>
                <w:bCs/>
                <w:color w:val="161718" w:themeColor="text1"/>
              </w:rPr>
              <w:t xml:space="preserve">   </w:t>
            </w:r>
          </w:p>
        </w:tc>
      </w:tr>
      <w:tr w:rsidR="00164A78" w14:paraId="21F75836" w14:textId="77777777" w:rsidTr="00D620BA">
        <w:trPr>
          <w:trHeight w:val="1131"/>
        </w:trPr>
        <w:tc>
          <w:tcPr>
            <w:tcW w:w="2830" w:type="dxa"/>
            <w:shd w:val="clear" w:color="auto" w:fill="3E3261"/>
          </w:tcPr>
          <w:p w14:paraId="0AE85C5C" w14:textId="77777777" w:rsidR="00164A78" w:rsidRPr="00214024" w:rsidRDefault="00164A78" w:rsidP="00D620BA">
            <w:pPr>
              <w:spacing w:line="276" w:lineRule="auto"/>
              <w:jc w:val="both"/>
            </w:pPr>
            <w:r>
              <w:t>Description (User story)</w:t>
            </w:r>
          </w:p>
        </w:tc>
        <w:tc>
          <w:tcPr>
            <w:tcW w:w="6762" w:type="dxa"/>
          </w:tcPr>
          <w:p w14:paraId="0F2BE4DB" w14:textId="54A732D0" w:rsidR="00164A78" w:rsidRPr="00214024" w:rsidRDefault="00164A78" w:rsidP="00D620BA">
            <w:pPr>
              <w:spacing w:line="276" w:lineRule="auto"/>
              <w:jc w:val="both"/>
              <w:rPr>
                <w:color w:val="161718" w:themeColor="text1"/>
              </w:rPr>
            </w:pPr>
            <w:r>
              <w:rPr>
                <w:color w:val="161718" w:themeColor="text1"/>
              </w:rPr>
              <w:t xml:space="preserve">En tant </w:t>
            </w:r>
            <w:r w:rsidR="002C5163">
              <w:rPr>
                <w:color w:val="161718" w:themeColor="text1"/>
              </w:rPr>
              <w:t>qu’utilisateur non identifié</w:t>
            </w:r>
            <w:r w:rsidR="00DE5861">
              <w:rPr>
                <w:color w:val="161718" w:themeColor="text1"/>
              </w:rPr>
              <w:t xml:space="preserve"> et possédant un compte</w:t>
            </w:r>
            <w:r w:rsidR="002C5163">
              <w:rPr>
                <w:color w:val="161718" w:themeColor="text1"/>
              </w:rPr>
              <w:t xml:space="preserve">, je peux me connecter à mon compte en entrant mes informations de connexion.  </w:t>
            </w:r>
          </w:p>
        </w:tc>
      </w:tr>
      <w:tr w:rsidR="00164A78" w14:paraId="67B48E8B" w14:textId="77777777" w:rsidTr="00D620BA">
        <w:trPr>
          <w:trHeight w:val="1404"/>
        </w:trPr>
        <w:tc>
          <w:tcPr>
            <w:tcW w:w="2830" w:type="dxa"/>
            <w:shd w:val="clear" w:color="auto" w:fill="3E3261"/>
          </w:tcPr>
          <w:p w14:paraId="28FFE15E" w14:textId="77777777" w:rsidR="00164A78" w:rsidRPr="00214024" w:rsidRDefault="00164A78" w:rsidP="00D620BA">
            <w:pPr>
              <w:spacing w:line="276" w:lineRule="auto"/>
              <w:jc w:val="both"/>
            </w:pPr>
            <w:r>
              <w:t>Critère d’acceptation</w:t>
            </w:r>
          </w:p>
        </w:tc>
        <w:tc>
          <w:tcPr>
            <w:tcW w:w="6762" w:type="dxa"/>
          </w:tcPr>
          <w:p w14:paraId="7B758D24" w14:textId="3A1A4DD3" w:rsidR="00164A78" w:rsidRPr="00214024" w:rsidRDefault="00451B43" w:rsidP="00D620BA">
            <w:pPr>
              <w:spacing w:line="276" w:lineRule="auto"/>
              <w:jc w:val="both"/>
              <w:rPr>
                <w:color w:val="161718" w:themeColor="text1"/>
              </w:rPr>
            </w:pPr>
            <w:r>
              <w:rPr>
                <w:color w:val="161718" w:themeColor="text1"/>
              </w:rPr>
              <w:t xml:space="preserve">Le test 5.1 passe. </w:t>
            </w:r>
          </w:p>
        </w:tc>
      </w:tr>
      <w:tr w:rsidR="00164A78" w14:paraId="07613252" w14:textId="77777777" w:rsidTr="00D620BA">
        <w:trPr>
          <w:trHeight w:val="702"/>
        </w:trPr>
        <w:tc>
          <w:tcPr>
            <w:tcW w:w="2830" w:type="dxa"/>
            <w:shd w:val="clear" w:color="auto" w:fill="3E3261"/>
          </w:tcPr>
          <w:p w14:paraId="14CD5D10" w14:textId="77777777" w:rsidR="00164A78" w:rsidRPr="00214024" w:rsidRDefault="00164A78" w:rsidP="00D620BA">
            <w:pPr>
              <w:spacing w:line="276" w:lineRule="auto"/>
              <w:jc w:val="both"/>
            </w:pPr>
            <w:r>
              <w:t>Priorité</w:t>
            </w:r>
          </w:p>
        </w:tc>
        <w:tc>
          <w:tcPr>
            <w:tcW w:w="6762" w:type="dxa"/>
          </w:tcPr>
          <w:p w14:paraId="2577FE3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28E29CC6" w14:textId="449D5A2E" w:rsidR="002C5163" w:rsidRDefault="002C5163" w:rsidP="00495B35">
      <w:pPr>
        <w:spacing w:after="200"/>
        <w:rPr>
          <w:noProof/>
          <w:color w:val="161718" w:themeColor="text1"/>
        </w:rPr>
      </w:pPr>
    </w:p>
    <w:p w14:paraId="6399672F" w14:textId="77777777" w:rsidR="002C5163" w:rsidRDefault="002C5163">
      <w:pPr>
        <w:spacing w:after="200"/>
        <w:rPr>
          <w:noProof/>
          <w:color w:val="161718" w:themeColor="text1"/>
        </w:rPr>
      </w:pPr>
      <w:r>
        <w:rPr>
          <w:noProof/>
          <w:color w:val="161718" w:themeColor="text1"/>
        </w:rPr>
        <w:br w:type="page"/>
      </w:r>
    </w:p>
    <w:p w14:paraId="54EDDF53"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2C5163" w14:paraId="6004DEFE" w14:textId="77777777" w:rsidTr="00D620BA">
        <w:trPr>
          <w:trHeight w:val="400"/>
        </w:trPr>
        <w:tc>
          <w:tcPr>
            <w:tcW w:w="2830" w:type="dxa"/>
            <w:shd w:val="clear" w:color="auto" w:fill="3E3261"/>
          </w:tcPr>
          <w:p w14:paraId="4CDBFF5A" w14:textId="77777777" w:rsidR="002C5163" w:rsidRPr="00214024" w:rsidRDefault="002C5163" w:rsidP="00D620BA">
            <w:pPr>
              <w:spacing w:line="276" w:lineRule="auto"/>
              <w:jc w:val="both"/>
            </w:pPr>
            <w:r w:rsidRPr="00214024">
              <w:t>Nom</w:t>
            </w:r>
          </w:p>
        </w:tc>
        <w:tc>
          <w:tcPr>
            <w:tcW w:w="6762" w:type="dxa"/>
          </w:tcPr>
          <w:p w14:paraId="2EDFEFF2" w14:textId="4448C860" w:rsidR="002C5163" w:rsidRPr="00797194" w:rsidRDefault="002C5163" w:rsidP="00D620BA">
            <w:pPr>
              <w:spacing w:line="276" w:lineRule="auto"/>
              <w:jc w:val="both"/>
              <w:rPr>
                <w:b/>
                <w:bCs/>
                <w:color w:val="161718" w:themeColor="text1"/>
              </w:rPr>
            </w:pPr>
            <w:r>
              <w:rPr>
                <w:b/>
                <w:bCs/>
                <w:color w:val="161718" w:themeColor="text1"/>
              </w:rPr>
              <w:t xml:space="preserve">S12 : Déconnexion   </w:t>
            </w:r>
          </w:p>
        </w:tc>
      </w:tr>
      <w:tr w:rsidR="002C5163" w14:paraId="7FC9774F" w14:textId="77777777" w:rsidTr="00D620BA">
        <w:trPr>
          <w:trHeight w:val="1131"/>
        </w:trPr>
        <w:tc>
          <w:tcPr>
            <w:tcW w:w="2830" w:type="dxa"/>
            <w:shd w:val="clear" w:color="auto" w:fill="3E3261"/>
          </w:tcPr>
          <w:p w14:paraId="35EBAC70" w14:textId="77777777" w:rsidR="002C5163" w:rsidRPr="00214024" w:rsidRDefault="002C5163" w:rsidP="00D620BA">
            <w:pPr>
              <w:spacing w:line="276" w:lineRule="auto"/>
              <w:jc w:val="both"/>
            </w:pPr>
            <w:r>
              <w:t>Description (User story)</w:t>
            </w:r>
          </w:p>
        </w:tc>
        <w:tc>
          <w:tcPr>
            <w:tcW w:w="6762" w:type="dxa"/>
          </w:tcPr>
          <w:p w14:paraId="2D430953" w14:textId="6412B77C" w:rsidR="002C5163" w:rsidRPr="00214024" w:rsidRDefault="002C5163" w:rsidP="00D620BA">
            <w:pPr>
              <w:spacing w:line="276" w:lineRule="auto"/>
              <w:jc w:val="both"/>
              <w:rPr>
                <w:color w:val="161718" w:themeColor="text1"/>
              </w:rPr>
            </w:pPr>
            <w:r>
              <w:rPr>
                <w:color w:val="161718" w:themeColor="text1"/>
              </w:rPr>
              <w:t xml:space="preserve">En tant </w:t>
            </w:r>
            <w:r w:rsidR="00A52908">
              <w:rPr>
                <w:color w:val="161718" w:themeColor="text1"/>
              </w:rPr>
              <w:t>que sportif</w:t>
            </w:r>
            <w:r>
              <w:rPr>
                <w:color w:val="161718" w:themeColor="text1"/>
              </w:rPr>
              <w:t xml:space="preserve"> identifié, je peux me déconnecter de mon compte.  </w:t>
            </w:r>
          </w:p>
        </w:tc>
      </w:tr>
      <w:tr w:rsidR="002C5163" w14:paraId="7E00364D" w14:textId="77777777" w:rsidTr="00D620BA">
        <w:trPr>
          <w:trHeight w:val="1404"/>
        </w:trPr>
        <w:tc>
          <w:tcPr>
            <w:tcW w:w="2830" w:type="dxa"/>
            <w:shd w:val="clear" w:color="auto" w:fill="3E3261"/>
          </w:tcPr>
          <w:p w14:paraId="6EF320CF" w14:textId="77777777" w:rsidR="002C5163" w:rsidRPr="00214024" w:rsidRDefault="002C5163" w:rsidP="00D620BA">
            <w:pPr>
              <w:spacing w:line="276" w:lineRule="auto"/>
              <w:jc w:val="both"/>
            </w:pPr>
            <w:r>
              <w:t>Critère d’acceptation</w:t>
            </w:r>
          </w:p>
        </w:tc>
        <w:tc>
          <w:tcPr>
            <w:tcW w:w="6762" w:type="dxa"/>
          </w:tcPr>
          <w:p w14:paraId="003EA302" w14:textId="5A779B6E" w:rsidR="002C5163" w:rsidRPr="00214024" w:rsidRDefault="00451B43" w:rsidP="00D620BA">
            <w:pPr>
              <w:spacing w:line="276" w:lineRule="auto"/>
              <w:jc w:val="both"/>
              <w:rPr>
                <w:color w:val="161718" w:themeColor="text1"/>
              </w:rPr>
            </w:pPr>
            <w:r>
              <w:rPr>
                <w:color w:val="161718" w:themeColor="text1"/>
              </w:rPr>
              <w:t>Le test 6.1 passe.</w:t>
            </w:r>
          </w:p>
        </w:tc>
      </w:tr>
      <w:tr w:rsidR="002C5163" w14:paraId="41BF145A" w14:textId="77777777" w:rsidTr="00D620BA">
        <w:trPr>
          <w:trHeight w:val="702"/>
        </w:trPr>
        <w:tc>
          <w:tcPr>
            <w:tcW w:w="2830" w:type="dxa"/>
            <w:shd w:val="clear" w:color="auto" w:fill="3E3261"/>
          </w:tcPr>
          <w:p w14:paraId="6930191D" w14:textId="77777777" w:rsidR="002C5163" w:rsidRPr="00214024" w:rsidRDefault="002C5163" w:rsidP="00D620BA">
            <w:pPr>
              <w:spacing w:line="276" w:lineRule="auto"/>
              <w:jc w:val="both"/>
            </w:pPr>
            <w:r>
              <w:t>Priorité</w:t>
            </w:r>
          </w:p>
        </w:tc>
        <w:tc>
          <w:tcPr>
            <w:tcW w:w="6762" w:type="dxa"/>
          </w:tcPr>
          <w:p w14:paraId="75406066" w14:textId="4943D3EB" w:rsidR="002C5163" w:rsidRPr="00214024" w:rsidRDefault="002647C0" w:rsidP="00D620BA">
            <w:pPr>
              <w:spacing w:line="276" w:lineRule="auto"/>
              <w:jc w:val="both"/>
              <w:rPr>
                <w:color w:val="161718" w:themeColor="text1"/>
              </w:rPr>
            </w:pPr>
            <w:r>
              <w:rPr>
                <w:color w:val="161718" w:themeColor="text1"/>
              </w:rPr>
              <w:t>Critique</w:t>
            </w:r>
          </w:p>
        </w:tc>
      </w:tr>
    </w:tbl>
    <w:p w14:paraId="53A71BA2" w14:textId="77777777" w:rsidR="002C5163" w:rsidRDefault="002C516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B5742C" w14:paraId="4E9EB09B" w14:textId="77777777" w:rsidTr="00D620BA">
        <w:trPr>
          <w:trHeight w:val="400"/>
        </w:trPr>
        <w:tc>
          <w:tcPr>
            <w:tcW w:w="2830" w:type="dxa"/>
            <w:shd w:val="clear" w:color="auto" w:fill="3E3261"/>
          </w:tcPr>
          <w:p w14:paraId="463F79A4" w14:textId="77777777" w:rsidR="00B5742C" w:rsidRPr="00214024" w:rsidRDefault="00B5742C" w:rsidP="00D620BA">
            <w:pPr>
              <w:spacing w:line="276" w:lineRule="auto"/>
              <w:jc w:val="both"/>
            </w:pPr>
            <w:r w:rsidRPr="00214024">
              <w:t>Nom</w:t>
            </w:r>
          </w:p>
        </w:tc>
        <w:tc>
          <w:tcPr>
            <w:tcW w:w="6762" w:type="dxa"/>
          </w:tcPr>
          <w:p w14:paraId="0C2A5229" w14:textId="54FBB09F" w:rsidR="00B5742C" w:rsidRPr="00797194" w:rsidRDefault="00B5742C" w:rsidP="00D620BA">
            <w:pPr>
              <w:spacing w:line="276" w:lineRule="auto"/>
              <w:jc w:val="both"/>
              <w:rPr>
                <w:b/>
                <w:bCs/>
                <w:color w:val="161718" w:themeColor="text1"/>
              </w:rPr>
            </w:pPr>
            <w:r>
              <w:rPr>
                <w:b/>
                <w:bCs/>
                <w:color w:val="161718" w:themeColor="text1"/>
              </w:rPr>
              <w:t xml:space="preserve">S13 : Modification du profil  </w:t>
            </w:r>
          </w:p>
        </w:tc>
      </w:tr>
      <w:tr w:rsidR="00B5742C" w14:paraId="091125FC" w14:textId="77777777" w:rsidTr="00D620BA">
        <w:trPr>
          <w:trHeight w:val="1131"/>
        </w:trPr>
        <w:tc>
          <w:tcPr>
            <w:tcW w:w="2830" w:type="dxa"/>
            <w:shd w:val="clear" w:color="auto" w:fill="3E3261"/>
          </w:tcPr>
          <w:p w14:paraId="38EA0F9D" w14:textId="77777777" w:rsidR="00B5742C" w:rsidRPr="00214024" w:rsidRDefault="00B5742C" w:rsidP="00D620BA">
            <w:pPr>
              <w:spacing w:line="276" w:lineRule="auto"/>
              <w:jc w:val="both"/>
            </w:pPr>
            <w:r>
              <w:t>Description (User story)</w:t>
            </w:r>
          </w:p>
        </w:tc>
        <w:tc>
          <w:tcPr>
            <w:tcW w:w="6762" w:type="dxa"/>
          </w:tcPr>
          <w:p w14:paraId="0665C3B2" w14:textId="62F584F2" w:rsidR="00B5742C" w:rsidRPr="00214024" w:rsidRDefault="00B5742C"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w:t>
            </w:r>
            <w:r w:rsidR="00D12F2D">
              <w:rPr>
                <w:color w:val="161718" w:themeColor="text1"/>
              </w:rPr>
              <w:t>sportif identifié</w:t>
            </w:r>
            <w:r>
              <w:rPr>
                <w:color w:val="161718" w:themeColor="text1"/>
              </w:rPr>
              <w:t xml:space="preserve">, je </w:t>
            </w:r>
            <w:r w:rsidR="00BA2501">
              <w:rPr>
                <w:color w:val="161718" w:themeColor="text1"/>
              </w:rPr>
              <w:t>peux</w:t>
            </w:r>
            <w:r>
              <w:rPr>
                <w:color w:val="161718" w:themeColor="text1"/>
              </w:rPr>
              <w:t xml:space="preserve"> modifier mes informations sur ma page profil comme mon nom, prénom, mot de passe, photo, numéro de maillot</w:t>
            </w:r>
            <w:r w:rsidR="009A0019">
              <w:rPr>
                <w:color w:val="161718" w:themeColor="text1"/>
              </w:rPr>
              <w:t xml:space="preserve"> etc</w:t>
            </w:r>
            <w:r>
              <w:rPr>
                <w:color w:val="161718" w:themeColor="text1"/>
              </w:rPr>
              <w:t>.</w:t>
            </w:r>
          </w:p>
        </w:tc>
      </w:tr>
      <w:tr w:rsidR="00B5742C" w14:paraId="25FFB0DF" w14:textId="77777777" w:rsidTr="00D620BA">
        <w:trPr>
          <w:trHeight w:val="1404"/>
        </w:trPr>
        <w:tc>
          <w:tcPr>
            <w:tcW w:w="2830" w:type="dxa"/>
            <w:shd w:val="clear" w:color="auto" w:fill="3E3261"/>
          </w:tcPr>
          <w:p w14:paraId="71EAEF5D" w14:textId="77777777" w:rsidR="00B5742C" w:rsidRPr="00214024" w:rsidRDefault="00B5742C" w:rsidP="00D620BA">
            <w:pPr>
              <w:spacing w:line="276" w:lineRule="auto"/>
              <w:jc w:val="both"/>
            </w:pPr>
            <w:r>
              <w:t>Critère d’acceptation</w:t>
            </w:r>
          </w:p>
        </w:tc>
        <w:tc>
          <w:tcPr>
            <w:tcW w:w="6762" w:type="dxa"/>
          </w:tcPr>
          <w:p w14:paraId="5CEDB32D" w14:textId="35E79FFD" w:rsidR="00B5742C" w:rsidRPr="00214024" w:rsidRDefault="00451B43" w:rsidP="00D620BA">
            <w:pPr>
              <w:spacing w:line="276" w:lineRule="auto"/>
              <w:jc w:val="both"/>
              <w:rPr>
                <w:color w:val="161718" w:themeColor="text1"/>
              </w:rPr>
            </w:pPr>
            <w:r>
              <w:rPr>
                <w:color w:val="161718" w:themeColor="text1"/>
              </w:rPr>
              <w:t>Le test 7.1 passe</w:t>
            </w:r>
          </w:p>
        </w:tc>
      </w:tr>
      <w:tr w:rsidR="00B5742C" w14:paraId="4772C764" w14:textId="77777777" w:rsidTr="00D620BA">
        <w:trPr>
          <w:trHeight w:val="702"/>
        </w:trPr>
        <w:tc>
          <w:tcPr>
            <w:tcW w:w="2830" w:type="dxa"/>
            <w:shd w:val="clear" w:color="auto" w:fill="3E3261"/>
          </w:tcPr>
          <w:p w14:paraId="5D312796" w14:textId="77777777" w:rsidR="00B5742C" w:rsidRPr="00214024" w:rsidRDefault="00B5742C" w:rsidP="00D620BA">
            <w:pPr>
              <w:spacing w:line="276" w:lineRule="auto"/>
              <w:jc w:val="both"/>
            </w:pPr>
            <w:r>
              <w:t>Priorité</w:t>
            </w:r>
          </w:p>
        </w:tc>
        <w:tc>
          <w:tcPr>
            <w:tcW w:w="6762" w:type="dxa"/>
          </w:tcPr>
          <w:p w14:paraId="41C897C2" w14:textId="77777777" w:rsidR="00B5742C" w:rsidRPr="00214024" w:rsidRDefault="00B5742C" w:rsidP="00D620BA">
            <w:pPr>
              <w:spacing w:line="276" w:lineRule="auto"/>
              <w:jc w:val="both"/>
              <w:rPr>
                <w:color w:val="161718" w:themeColor="text1"/>
              </w:rPr>
            </w:pPr>
            <w:r>
              <w:rPr>
                <w:color w:val="161718" w:themeColor="text1"/>
              </w:rPr>
              <w:t>Critique</w:t>
            </w:r>
          </w:p>
        </w:tc>
      </w:tr>
    </w:tbl>
    <w:p w14:paraId="1FE24360" w14:textId="77777777" w:rsidR="00B5742C" w:rsidRDefault="00B5742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9A0019" w14:paraId="749C20BE" w14:textId="77777777" w:rsidTr="00D620BA">
        <w:trPr>
          <w:trHeight w:val="400"/>
        </w:trPr>
        <w:tc>
          <w:tcPr>
            <w:tcW w:w="2830" w:type="dxa"/>
            <w:shd w:val="clear" w:color="auto" w:fill="3E3261"/>
          </w:tcPr>
          <w:p w14:paraId="40F76C10" w14:textId="77777777" w:rsidR="009A0019" w:rsidRPr="00214024" w:rsidRDefault="009A0019" w:rsidP="00D620BA">
            <w:pPr>
              <w:spacing w:line="276" w:lineRule="auto"/>
              <w:jc w:val="both"/>
            </w:pPr>
            <w:r w:rsidRPr="00214024">
              <w:t>Nom</w:t>
            </w:r>
          </w:p>
        </w:tc>
        <w:tc>
          <w:tcPr>
            <w:tcW w:w="6762" w:type="dxa"/>
          </w:tcPr>
          <w:p w14:paraId="6EF97F78" w14:textId="46268E46" w:rsidR="009A0019" w:rsidRPr="00797194" w:rsidRDefault="009A0019" w:rsidP="00D620BA">
            <w:pPr>
              <w:spacing w:line="276" w:lineRule="auto"/>
              <w:jc w:val="both"/>
              <w:rPr>
                <w:b/>
                <w:bCs/>
                <w:color w:val="161718" w:themeColor="text1"/>
              </w:rPr>
            </w:pPr>
            <w:r>
              <w:rPr>
                <w:b/>
                <w:bCs/>
                <w:color w:val="161718" w:themeColor="text1"/>
              </w:rPr>
              <w:t xml:space="preserve">S14 : </w:t>
            </w:r>
            <w:r w:rsidR="00BA2501">
              <w:rPr>
                <w:b/>
                <w:bCs/>
                <w:color w:val="161718" w:themeColor="text1"/>
              </w:rPr>
              <w:t xml:space="preserve">Gestions des événements </w:t>
            </w:r>
            <w:r>
              <w:rPr>
                <w:b/>
                <w:bCs/>
                <w:color w:val="161718" w:themeColor="text1"/>
              </w:rPr>
              <w:t xml:space="preserve">  </w:t>
            </w:r>
          </w:p>
        </w:tc>
      </w:tr>
      <w:tr w:rsidR="009A0019" w14:paraId="4B76A49E" w14:textId="77777777" w:rsidTr="00D620BA">
        <w:trPr>
          <w:trHeight w:val="1131"/>
        </w:trPr>
        <w:tc>
          <w:tcPr>
            <w:tcW w:w="2830" w:type="dxa"/>
            <w:shd w:val="clear" w:color="auto" w:fill="3E3261"/>
          </w:tcPr>
          <w:p w14:paraId="24A1067F" w14:textId="77777777" w:rsidR="009A0019" w:rsidRPr="00214024" w:rsidRDefault="009A0019" w:rsidP="00D620BA">
            <w:pPr>
              <w:spacing w:line="276" w:lineRule="auto"/>
              <w:jc w:val="both"/>
            </w:pPr>
            <w:r>
              <w:t>Description (User story)</w:t>
            </w:r>
          </w:p>
        </w:tc>
        <w:tc>
          <w:tcPr>
            <w:tcW w:w="6762" w:type="dxa"/>
          </w:tcPr>
          <w:p w14:paraId="5082F826" w14:textId="64215272" w:rsidR="009A0019" w:rsidRPr="00214024" w:rsidRDefault="009A0019" w:rsidP="00D620BA">
            <w:pPr>
              <w:spacing w:line="276" w:lineRule="auto"/>
              <w:jc w:val="both"/>
              <w:rPr>
                <w:color w:val="161718" w:themeColor="text1"/>
              </w:rPr>
            </w:pPr>
            <w:r>
              <w:rPr>
                <w:color w:val="161718" w:themeColor="text1"/>
              </w:rPr>
              <w:t>En tant qu’</w:t>
            </w:r>
            <w:r w:rsidR="00BA2501">
              <w:rPr>
                <w:color w:val="161718" w:themeColor="text1"/>
              </w:rPr>
              <w:t>entraîneur</w:t>
            </w:r>
            <w:r>
              <w:rPr>
                <w:color w:val="161718" w:themeColor="text1"/>
              </w:rPr>
              <w:t xml:space="preserve">, je </w:t>
            </w:r>
            <w:r w:rsidR="000F2530">
              <w:rPr>
                <w:color w:val="161718" w:themeColor="text1"/>
              </w:rPr>
              <w:t>dois</w:t>
            </w:r>
            <w:r w:rsidR="00BA2501">
              <w:rPr>
                <w:color w:val="161718" w:themeColor="text1"/>
              </w:rPr>
              <w:t xml:space="preserve"> pouvoir créer</w:t>
            </w:r>
            <w:r w:rsidR="00DB25E1">
              <w:rPr>
                <w:color w:val="161718" w:themeColor="text1"/>
              </w:rPr>
              <w:t xml:space="preserve"> des événements, les modifier et les supprimer. </w:t>
            </w:r>
          </w:p>
        </w:tc>
      </w:tr>
      <w:tr w:rsidR="009A0019" w14:paraId="47366875" w14:textId="77777777" w:rsidTr="00D620BA">
        <w:trPr>
          <w:trHeight w:val="1404"/>
        </w:trPr>
        <w:tc>
          <w:tcPr>
            <w:tcW w:w="2830" w:type="dxa"/>
            <w:shd w:val="clear" w:color="auto" w:fill="3E3261"/>
          </w:tcPr>
          <w:p w14:paraId="219620EF" w14:textId="77777777" w:rsidR="009A0019" w:rsidRPr="00214024" w:rsidRDefault="009A0019" w:rsidP="00D620BA">
            <w:pPr>
              <w:spacing w:line="276" w:lineRule="auto"/>
              <w:jc w:val="both"/>
            </w:pPr>
            <w:r>
              <w:t>Critère d’acceptation</w:t>
            </w:r>
          </w:p>
        </w:tc>
        <w:tc>
          <w:tcPr>
            <w:tcW w:w="6762" w:type="dxa"/>
          </w:tcPr>
          <w:p w14:paraId="177A3B02" w14:textId="1C0DDA2C" w:rsidR="009A0019" w:rsidRPr="00214024" w:rsidRDefault="00451B43" w:rsidP="00D620BA">
            <w:pPr>
              <w:spacing w:line="276" w:lineRule="auto"/>
              <w:jc w:val="both"/>
              <w:rPr>
                <w:color w:val="161718" w:themeColor="text1"/>
              </w:rPr>
            </w:pPr>
            <w:r>
              <w:rPr>
                <w:color w:val="161718" w:themeColor="text1"/>
              </w:rPr>
              <w:t>Les tests 8.1 et 8.2 passe.</w:t>
            </w:r>
          </w:p>
        </w:tc>
      </w:tr>
      <w:tr w:rsidR="009A0019" w14:paraId="3025D55E" w14:textId="77777777" w:rsidTr="00D620BA">
        <w:trPr>
          <w:trHeight w:val="702"/>
        </w:trPr>
        <w:tc>
          <w:tcPr>
            <w:tcW w:w="2830" w:type="dxa"/>
            <w:shd w:val="clear" w:color="auto" w:fill="3E3261"/>
          </w:tcPr>
          <w:p w14:paraId="0D523B35" w14:textId="77777777" w:rsidR="009A0019" w:rsidRPr="00214024" w:rsidRDefault="009A0019" w:rsidP="00D620BA">
            <w:pPr>
              <w:spacing w:line="276" w:lineRule="auto"/>
              <w:jc w:val="both"/>
            </w:pPr>
            <w:r>
              <w:t>Priorité</w:t>
            </w:r>
          </w:p>
        </w:tc>
        <w:tc>
          <w:tcPr>
            <w:tcW w:w="6762" w:type="dxa"/>
          </w:tcPr>
          <w:p w14:paraId="26B6068B" w14:textId="4A118DAE" w:rsidR="009A0019" w:rsidRPr="00214024" w:rsidRDefault="00BA2501" w:rsidP="00D620BA">
            <w:pPr>
              <w:spacing w:line="276" w:lineRule="auto"/>
              <w:jc w:val="both"/>
              <w:rPr>
                <w:color w:val="161718" w:themeColor="text1"/>
              </w:rPr>
            </w:pPr>
            <w:r>
              <w:rPr>
                <w:color w:val="161718" w:themeColor="text1"/>
              </w:rPr>
              <w:t>Bloquant</w:t>
            </w:r>
          </w:p>
        </w:tc>
      </w:tr>
    </w:tbl>
    <w:p w14:paraId="4308BAEA" w14:textId="23C22ACD" w:rsidR="00DB25E1" w:rsidRDefault="00DB25E1" w:rsidP="00495B35">
      <w:pPr>
        <w:spacing w:after="200"/>
        <w:rPr>
          <w:noProof/>
          <w:color w:val="161718" w:themeColor="text1"/>
        </w:rPr>
      </w:pPr>
    </w:p>
    <w:p w14:paraId="6AF0AE52" w14:textId="77777777" w:rsidR="00DB25E1" w:rsidRDefault="00DB25E1">
      <w:pPr>
        <w:spacing w:after="200"/>
        <w:rPr>
          <w:noProof/>
          <w:color w:val="161718" w:themeColor="text1"/>
        </w:rPr>
      </w:pPr>
      <w:r>
        <w:rPr>
          <w:noProof/>
          <w:color w:val="161718" w:themeColor="text1"/>
        </w:rPr>
        <w:br w:type="page"/>
      </w:r>
    </w:p>
    <w:p w14:paraId="1B6C45E5" w14:textId="77777777" w:rsidR="009A0019" w:rsidRDefault="009A0019"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DB25E1" w14:paraId="15943393" w14:textId="77777777" w:rsidTr="00D620BA">
        <w:trPr>
          <w:trHeight w:val="400"/>
        </w:trPr>
        <w:tc>
          <w:tcPr>
            <w:tcW w:w="2830" w:type="dxa"/>
            <w:shd w:val="clear" w:color="auto" w:fill="3E3261"/>
          </w:tcPr>
          <w:p w14:paraId="5C6291EA" w14:textId="77777777" w:rsidR="00DB25E1" w:rsidRPr="00214024" w:rsidRDefault="00DB25E1" w:rsidP="00D620BA">
            <w:pPr>
              <w:spacing w:line="276" w:lineRule="auto"/>
              <w:jc w:val="both"/>
            </w:pPr>
            <w:r w:rsidRPr="00214024">
              <w:t>Nom</w:t>
            </w:r>
          </w:p>
        </w:tc>
        <w:tc>
          <w:tcPr>
            <w:tcW w:w="6762" w:type="dxa"/>
          </w:tcPr>
          <w:p w14:paraId="4C8496A6" w14:textId="4A7A0657" w:rsidR="00DB25E1" w:rsidRPr="00797194" w:rsidRDefault="00DB25E1" w:rsidP="00D620BA">
            <w:pPr>
              <w:spacing w:line="276" w:lineRule="auto"/>
              <w:jc w:val="both"/>
              <w:rPr>
                <w:b/>
                <w:bCs/>
                <w:color w:val="161718" w:themeColor="text1"/>
              </w:rPr>
            </w:pPr>
            <w:r>
              <w:rPr>
                <w:b/>
                <w:bCs/>
                <w:color w:val="161718" w:themeColor="text1"/>
              </w:rPr>
              <w:t xml:space="preserve">S15 : </w:t>
            </w:r>
            <w:r w:rsidR="00B74B70">
              <w:rPr>
                <w:b/>
                <w:bCs/>
                <w:color w:val="161718" w:themeColor="text1"/>
              </w:rPr>
              <w:t>Affichage</w:t>
            </w:r>
            <w:r>
              <w:rPr>
                <w:b/>
                <w:bCs/>
                <w:color w:val="161718" w:themeColor="text1"/>
              </w:rPr>
              <w:t xml:space="preserve"> des événements   </w:t>
            </w:r>
          </w:p>
        </w:tc>
      </w:tr>
      <w:tr w:rsidR="00DB25E1" w14:paraId="473F1FF4" w14:textId="77777777" w:rsidTr="00D620BA">
        <w:trPr>
          <w:trHeight w:val="1131"/>
        </w:trPr>
        <w:tc>
          <w:tcPr>
            <w:tcW w:w="2830" w:type="dxa"/>
            <w:shd w:val="clear" w:color="auto" w:fill="3E3261"/>
          </w:tcPr>
          <w:p w14:paraId="718B5D00" w14:textId="77777777" w:rsidR="00DB25E1" w:rsidRPr="00214024" w:rsidRDefault="00DB25E1" w:rsidP="00D620BA">
            <w:pPr>
              <w:spacing w:line="276" w:lineRule="auto"/>
              <w:jc w:val="both"/>
            </w:pPr>
            <w:r>
              <w:t>Description (User story)</w:t>
            </w:r>
          </w:p>
        </w:tc>
        <w:tc>
          <w:tcPr>
            <w:tcW w:w="6762" w:type="dxa"/>
          </w:tcPr>
          <w:p w14:paraId="0A7BB799" w14:textId="37EBAFFA" w:rsidR="00DB25E1" w:rsidRPr="00214024" w:rsidRDefault="00DB25E1"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sportif </w:t>
            </w:r>
            <w:r>
              <w:rPr>
                <w:color w:val="161718" w:themeColor="text1"/>
              </w:rPr>
              <w:t xml:space="preserve">identifié, je dois pouvoir voir les événements de mon équipe sur le site. </w:t>
            </w:r>
          </w:p>
        </w:tc>
      </w:tr>
      <w:tr w:rsidR="00DB25E1" w14:paraId="0831CA71" w14:textId="77777777" w:rsidTr="00D620BA">
        <w:trPr>
          <w:trHeight w:val="1404"/>
        </w:trPr>
        <w:tc>
          <w:tcPr>
            <w:tcW w:w="2830" w:type="dxa"/>
            <w:shd w:val="clear" w:color="auto" w:fill="3E3261"/>
          </w:tcPr>
          <w:p w14:paraId="5BB9B665" w14:textId="77777777" w:rsidR="00DB25E1" w:rsidRPr="00214024" w:rsidRDefault="00DB25E1" w:rsidP="00D620BA">
            <w:pPr>
              <w:spacing w:line="276" w:lineRule="auto"/>
              <w:jc w:val="both"/>
            </w:pPr>
            <w:r>
              <w:t>Critère d’acceptation</w:t>
            </w:r>
          </w:p>
        </w:tc>
        <w:tc>
          <w:tcPr>
            <w:tcW w:w="6762" w:type="dxa"/>
          </w:tcPr>
          <w:p w14:paraId="7E9729F6" w14:textId="7D21FDAD" w:rsidR="00DB25E1" w:rsidRPr="00214024" w:rsidRDefault="00451B43" w:rsidP="00D620BA">
            <w:pPr>
              <w:spacing w:line="276" w:lineRule="auto"/>
              <w:jc w:val="both"/>
              <w:rPr>
                <w:color w:val="161718" w:themeColor="text1"/>
              </w:rPr>
            </w:pPr>
            <w:r>
              <w:rPr>
                <w:color w:val="161718" w:themeColor="text1"/>
              </w:rPr>
              <w:t>Le test 9.1 passe.</w:t>
            </w:r>
          </w:p>
        </w:tc>
      </w:tr>
      <w:tr w:rsidR="00DB25E1" w14:paraId="6FCAFDE4" w14:textId="77777777" w:rsidTr="00D620BA">
        <w:trPr>
          <w:trHeight w:val="702"/>
        </w:trPr>
        <w:tc>
          <w:tcPr>
            <w:tcW w:w="2830" w:type="dxa"/>
            <w:shd w:val="clear" w:color="auto" w:fill="3E3261"/>
          </w:tcPr>
          <w:p w14:paraId="792FFF21" w14:textId="77777777" w:rsidR="00DB25E1" w:rsidRPr="00214024" w:rsidRDefault="00DB25E1" w:rsidP="00D620BA">
            <w:pPr>
              <w:spacing w:line="276" w:lineRule="auto"/>
              <w:jc w:val="both"/>
            </w:pPr>
            <w:r>
              <w:t>Priorité</w:t>
            </w:r>
          </w:p>
        </w:tc>
        <w:tc>
          <w:tcPr>
            <w:tcW w:w="6762" w:type="dxa"/>
          </w:tcPr>
          <w:p w14:paraId="415B8A07" w14:textId="41CF6970" w:rsidR="00DB25E1" w:rsidRPr="00214024" w:rsidRDefault="006E6822" w:rsidP="00D620BA">
            <w:pPr>
              <w:spacing w:line="276" w:lineRule="auto"/>
              <w:jc w:val="both"/>
              <w:rPr>
                <w:color w:val="161718" w:themeColor="text1"/>
              </w:rPr>
            </w:pPr>
            <w:r>
              <w:rPr>
                <w:color w:val="161718" w:themeColor="text1"/>
              </w:rPr>
              <w:t xml:space="preserve">Critique </w:t>
            </w:r>
          </w:p>
        </w:tc>
      </w:tr>
    </w:tbl>
    <w:p w14:paraId="3EE11800" w14:textId="77777777" w:rsidR="00DB25E1" w:rsidRDefault="00DB25E1"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F2530" w14:paraId="499189B0" w14:textId="77777777" w:rsidTr="00D620BA">
        <w:trPr>
          <w:trHeight w:val="400"/>
        </w:trPr>
        <w:tc>
          <w:tcPr>
            <w:tcW w:w="2830" w:type="dxa"/>
            <w:shd w:val="clear" w:color="auto" w:fill="3E3261"/>
          </w:tcPr>
          <w:p w14:paraId="5F026A2B" w14:textId="77777777" w:rsidR="000F2530" w:rsidRPr="00214024" w:rsidRDefault="000F2530" w:rsidP="00D620BA">
            <w:pPr>
              <w:spacing w:line="276" w:lineRule="auto"/>
              <w:jc w:val="both"/>
            </w:pPr>
            <w:r w:rsidRPr="00214024">
              <w:t>Nom</w:t>
            </w:r>
          </w:p>
        </w:tc>
        <w:tc>
          <w:tcPr>
            <w:tcW w:w="6762" w:type="dxa"/>
          </w:tcPr>
          <w:p w14:paraId="7AAFE92E" w14:textId="45312EBE" w:rsidR="000F2530" w:rsidRPr="00797194" w:rsidRDefault="000F2530" w:rsidP="00D620BA">
            <w:pPr>
              <w:spacing w:line="276" w:lineRule="auto"/>
              <w:jc w:val="both"/>
              <w:rPr>
                <w:b/>
                <w:bCs/>
                <w:color w:val="161718" w:themeColor="text1"/>
              </w:rPr>
            </w:pPr>
            <w:r>
              <w:rPr>
                <w:b/>
                <w:bCs/>
                <w:color w:val="161718" w:themeColor="text1"/>
              </w:rPr>
              <w:t xml:space="preserve">S16 : Invitations aux événements   </w:t>
            </w:r>
          </w:p>
        </w:tc>
      </w:tr>
      <w:tr w:rsidR="000F2530" w14:paraId="13BCCCB7" w14:textId="77777777" w:rsidTr="00D620BA">
        <w:trPr>
          <w:trHeight w:val="1131"/>
        </w:trPr>
        <w:tc>
          <w:tcPr>
            <w:tcW w:w="2830" w:type="dxa"/>
            <w:shd w:val="clear" w:color="auto" w:fill="3E3261"/>
          </w:tcPr>
          <w:p w14:paraId="6F5C0811" w14:textId="77777777" w:rsidR="000F2530" w:rsidRPr="00214024" w:rsidRDefault="000F2530" w:rsidP="00D620BA">
            <w:pPr>
              <w:spacing w:line="276" w:lineRule="auto"/>
              <w:jc w:val="both"/>
            </w:pPr>
            <w:r>
              <w:t>Description (User story)</w:t>
            </w:r>
          </w:p>
        </w:tc>
        <w:tc>
          <w:tcPr>
            <w:tcW w:w="6762" w:type="dxa"/>
          </w:tcPr>
          <w:p w14:paraId="38AE59EE" w14:textId="0BED3E6C" w:rsidR="000F2530" w:rsidRPr="00214024" w:rsidRDefault="000F2530"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xml:space="preserve">, je dois pouvoir inviter mes joueurs et mon staff aux événements que j’ai </w:t>
            </w:r>
            <w:r w:rsidR="00084AEE">
              <w:rPr>
                <w:color w:val="161718" w:themeColor="text1"/>
              </w:rPr>
              <w:t>créé</w:t>
            </w:r>
            <w:r>
              <w:rPr>
                <w:color w:val="161718" w:themeColor="text1"/>
              </w:rPr>
              <w:t xml:space="preserve">. </w:t>
            </w:r>
          </w:p>
        </w:tc>
      </w:tr>
      <w:tr w:rsidR="000F2530" w14:paraId="4F04000A" w14:textId="77777777" w:rsidTr="00D620BA">
        <w:trPr>
          <w:trHeight w:val="1404"/>
        </w:trPr>
        <w:tc>
          <w:tcPr>
            <w:tcW w:w="2830" w:type="dxa"/>
            <w:shd w:val="clear" w:color="auto" w:fill="3E3261"/>
          </w:tcPr>
          <w:p w14:paraId="4D06465F" w14:textId="77777777" w:rsidR="000F2530" w:rsidRPr="00214024" w:rsidRDefault="000F2530" w:rsidP="00D620BA">
            <w:pPr>
              <w:spacing w:line="276" w:lineRule="auto"/>
              <w:jc w:val="both"/>
            </w:pPr>
            <w:r>
              <w:t>Critère d’acceptation</w:t>
            </w:r>
          </w:p>
        </w:tc>
        <w:tc>
          <w:tcPr>
            <w:tcW w:w="6762" w:type="dxa"/>
          </w:tcPr>
          <w:p w14:paraId="04C685B4" w14:textId="646CB9A1" w:rsidR="000F2530" w:rsidRPr="00214024" w:rsidRDefault="00451B43" w:rsidP="00D620BA">
            <w:pPr>
              <w:spacing w:line="276" w:lineRule="auto"/>
              <w:jc w:val="both"/>
              <w:rPr>
                <w:color w:val="161718" w:themeColor="text1"/>
              </w:rPr>
            </w:pPr>
            <w:r>
              <w:rPr>
                <w:color w:val="161718" w:themeColor="text1"/>
              </w:rPr>
              <w:t>Le test 10.1 passe.</w:t>
            </w:r>
          </w:p>
        </w:tc>
      </w:tr>
      <w:tr w:rsidR="000F2530" w14:paraId="0535B6D2" w14:textId="77777777" w:rsidTr="00D620BA">
        <w:trPr>
          <w:trHeight w:val="702"/>
        </w:trPr>
        <w:tc>
          <w:tcPr>
            <w:tcW w:w="2830" w:type="dxa"/>
            <w:shd w:val="clear" w:color="auto" w:fill="3E3261"/>
          </w:tcPr>
          <w:p w14:paraId="67825B91" w14:textId="77777777" w:rsidR="000F2530" w:rsidRPr="00214024" w:rsidRDefault="000F2530" w:rsidP="00D620BA">
            <w:pPr>
              <w:spacing w:line="276" w:lineRule="auto"/>
              <w:jc w:val="both"/>
            </w:pPr>
            <w:r>
              <w:t>Priorité</w:t>
            </w:r>
          </w:p>
        </w:tc>
        <w:tc>
          <w:tcPr>
            <w:tcW w:w="6762" w:type="dxa"/>
          </w:tcPr>
          <w:p w14:paraId="0EFFC503" w14:textId="12ADD8FA" w:rsidR="000F2530" w:rsidRPr="00214024" w:rsidRDefault="00EC1B6F" w:rsidP="00D620BA">
            <w:pPr>
              <w:spacing w:line="276" w:lineRule="auto"/>
              <w:jc w:val="both"/>
              <w:rPr>
                <w:color w:val="161718" w:themeColor="text1"/>
              </w:rPr>
            </w:pPr>
            <w:r>
              <w:rPr>
                <w:color w:val="161718" w:themeColor="text1"/>
              </w:rPr>
              <w:t>Bloquant</w:t>
            </w:r>
            <w:r w:rsidR="000F2530">
              <w:rPr>
                <w:color w:val="161718" w:themeColor="text1"/>
              </w:rPr>
              <w:t xml:space="preserve"> </w:t>
            </w:r>
          </w:p>
        </w:tc>
      </w:tr>
    </w:tbl>
    <w:p w14:paraId="68E9738A" w14:textId="77777777" w:rsidR="000F2530" w:rsidRDefault="000F2530"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84AEE" w14:paraId="7E8A4168" w14:textId="77777777" w:rsidTr="00D620BA">
        <w:trPr>
          <w:trHeight w:val="400"/>
        </w:trPr>
        <w:tc>
          <w:tcPr>
            <w:tcW w:w="2830" w:type="dxa"/>
            <w:shd w:val="clear" w:color="auto" w:fill="3E3261"/>
          </w:tcPr>
          <w:p w14:paraId="4CBA632A" w14:textId="77777777" w:rsidR="00084AEE" w:rsidRPr="00214024" w:rsidRDefault="00084AEE" w:rsidP="00D620BA">
            <w:pPr>
              <w:spacing w:line="276" w:lineRule="auto"/>
              <w:jc w:val="both"/>
            </w:pPr>
            <w:r w:rsidRPr="00214024">
              <w:t>Nom</w:t>
            </w:r>
          </w:p>
        </w:tc>
        <w:tc>
          <w:tcPr>
            <w:tcW w:w="6762" w:type="dxa"/>
          </w:tcPr>
          <w:p w14:paraId="257B1967" w14:textId="5F153A40" w:rsidR="00084AEE" w:rsidRPr="00797194" w:rsidRDefault="00084AEE" w:rsidP="00D620BA">
            <w:pPr>
              <w:spacing w:line="276" w:lineRule="auto"/>
              <w:jc w:val="both"/>
              <w:rPr>
                <w:b/>
                <w:bCs/>
                <w:color w:val="161718" w:themeColor="text1"/>
              </w:rPr>
            </w:pPr>
            <w:r>
              <w:rPr>
                <w:b/>
                <w:bCs/>
                <w:color w:val="161718" w:themeColor="text1"/>
              </w:rPr>
              <w:t xml:space="preserve">S17 : Confirmations de présence   </w:t>
            </w:r>
          </w:p>
        </w:tc>
      </w:tr>
      <w:tr w:rsidR="00084AEE" w14:paraId="3B28E4B2" w14:textId="77777777" w:rsidTr="00D620BA">
        <w:trPr>
          <w:trHeight w:val="1131"/>
        </w:trPr>
        <w:tc>
          <w:tcPr>
            <w:tcW w:w="2830" w:type="dxa"/>
            <w:shd w:val="clear" w:color="auto" w:fill="3E3261"/>
          </w:tcPr>
          <w:p w14:paraId="18FC2D71" w14:textId="77777777" w:rsidR="00084AEE" w:rsidRPr="00214024" w:rsidRDefault="00084AEE" w:rsidP="00D620BA">
            <w:pPr>
              <w:spacing w:line="276" w:lineRule="auto"/>
              <w:jc w:val="both"/>
            </w:pPr>
            <w:r>
              <w:t>Description (User story)</w:t>
            </w:r>
          </w:p>
        </w:tc>
        <w:tc>
          <w:tcPr>
            <w:tcW w:w="6762" w:type="dxa"/>
          </w:tcPr>
          <w:p w14:paraId="1D6808DE" w14:textId="03F32328" w:rsidR="00084AEE" w:rsidRPr="00214024" w:rsidRDefault="00084AEE" w:rsidP="00D620BA">
            <w:pPr>
              <w:spacing w:line="276" w:lineRule="auto"/>
              <w:jc w:val="both"/>
              <w:rPr>
                <w:color w:val="161718" w:themeColor="text1"/>
              </w:rPr>
            </w:pPr>
            <w:r>
              <w:rPr>
                <w:color w:val="161718" w:themeColor="text1"/>
              </w:rPr>
              <w:t>En tant que joueur et staff, je peux confirmer ma présence aux événements dans lesquelles l’</w:t>
            </w:r>
            <w:r w:rsidR="00722FBD">
              <w:rPr>
                <w:color w:val="161718" w:themeColor="text1"/>
              </w:rPr>
              <w:t>entraîneur</w:t>
            </w:r>
            <w:r>
              <w:rPr>
                <w:color w:val="161718" w:themeColor="text1"/>
              </w:rPr>
              <w:t xml:space="preserve"> de mon équipe m’a invité. </w:t>
            </w:r>
          </w:p>
        </w:tc>
      </w:tr>
      <w:tr w:rsidR="00084AEE" w14:paraId="70A1B897" w14:textId="77777777" w:rsidTr="00D620BA">
        <w:trPr>
          <w:trHeight w:val="1404"/>
        </w:trPr>
        <w:tc>
          <w:tcPr>
            <w:tcW w:w="2830" w:type="dxa"/>
            <w:shd w:val="clear" w:color="auto" w:fill="3E3261"/>
          </w:tcPr>
          <w:p w14:paraId="2ADA5569" w14:textId="77777777" w:rsidR="00084AEE" w:rsidRPr="00214024" w:rsidRDefault="00084AEE" w:rsidP="00D620BA">
            <w:pPr>
              <w:spacing w:line="276" w:lineRule="auto"/>
              <w:jc w:val="both"/>
            </w:pPr>
            <w:r>
              <w:t>Critère d’acceptation</w:t>
            </w:r>
          </w:p>
        </w:tc>
        <w:tc>
          <w:tcPr>
            <w:tcW w:w="6762" w:type="dxa"/>
          </w:tcPr>
          <w:p w14:paraId="150B6155" w14:textId="2CB75A78" w:rsidR="00084AEE" w:rsidRPr="00214024" w:rsidRDefault="00451B43" w:rsidP="00D620BA">
            <w:pPr>
              <w:spacing w:line="276" w:lineRule="auto"/>
              <w:jc w:val="both"/>
              <w:rPr>
                <w:color w:val="161718" w:themeColor="text1"/>
              </w:rPr>
            </w:pPr>
            <w:r>
              <w:rPr>
                <w:color w:val="161718" w:themeColor="text1"/>
              </w:rPr>
              <w:t>Le test 11.1 passe.</w:t>
            </w:r>
          </w:p>
        </w:tc>
      </w:tr>
      <w:tr w:rsidR="00084AEE" w14:paraId="6D7CB4CA" w14:textId="77777777" w:rsidTr="00D620BA">
        <w:trPr>
          <w:trHeight w:val="702"/>
        </w:trPr>
        <w:tc>
          <w:tcPr>
            <w:tcW w:w="2830" w:type="dxa"/>
            <w:shd w:val="clear" w:color="auto" w:fill="3E3261"/>
          </w:tcPr>
          <w:p w14:paraId="07337A56" w14:textId="77777777" w:rsidR="00084AEE" w:rsidRPr="00214024" w:rsidRDefault="00084AEE" w:rsidP="00D620BA">
            <w:pPr>
              <w:spacing w:line="276" w:lineRule="auto"/>
              <w:jc w:val="both"/>
            </w:pPr>
            <w:r>
              <w:t>Priorité</w:t>
            </w:r>
          </w:p>
        </w:tc>
        <w:tc>
          <w:tcPr>
            <w:tcW w:w="6762" w:type="dxa"/>
          </w:tcPr>
          <w:p w14:paraId="5CE8E3EC" w14:textId="77777777" w:rsidR="00084AEE" w:rsidRPr="00214024" w:rsidRDefault="00084AEE" w:rsidP="00D620BA">
            <w:pPr>
              <w:spacing w:line="276" w:lineRule="auto"/>
              <w:jc w:val="both"/>
              <w:rPr>
                <w:color w:val="161718" w:themeColor="text1"/>
              </w:rPr>
            </w:pPr>
            <w:r>
              <w:rPr>
                <w:color w:val="161718" w:themeColor="text1"/>
              </w:rPr>
              <w:t xml:space="preserve">Critique </w:t>
            </w:r>
          </w:p>
        </w:tc>
      </w:tr>
    </w:tbl>
    <w:p w14:paraId="7C89C794" w14:textId="47D7EC5F" w:rsidR="00EC1B6F" w:rsidRDefault="00EC1B6F" w:rsidP="00495B35">
      <w:pPr>
        <w:spacing w:after="200"/>
        <w:rPr>
          <w:noProof/>
          <w:color w:val="161718" w:themeColor="text1"/>
        </w:rPr>
      </w:pPr>
    </w:p>
    <w:p w14:paraId="4193CBFB" w14:textId="77777777" w:rsidR="00EC1B6F" w:rsidRDefault="00EC1B6F">
      <w:pPr>
        <w:spacing w:after="200"/>
        <w:rPr>
          <w:noProof/>
          <w:color w:val="161718" w:themeColor="text1"/>
        </w:rPr>
      </w:pPr>
      <w:r>
        <w:rPr>
          <w:noProof/>
          <w:color w:val="161718" w:themeColor="text1"/>
        </w:rPr>
        <w:br w:type="page"/>
      </w:r>
    </w:p>
    <w:p w14:paraId="5ACEBA8F" w14:textId="77777777" w:rsidR="00084AEE" w:rsidRDefault="00084AEE"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2CA5032" w14:textId="77777777" w:rsidTr="00D620BA">
        <w:trPr>
          <w:trHeight w:val="400"/>
        </w:trPr>
        <w:tc>
          <w:tcPr>
            <w:tcW w:w="2830" w:type="dxa"/>
            <w:shd w:val="clear" w:color="auto" w:fill="3E3261"/>
          </w:tcPr>
          <w:p w14:paraId="76461FA2" w14:textId="77777777" w:rsidR="00EC1B6F" w:rsidRPr="00214024" w:rsidRDefault="00EC1B6F" w:rsidP="00D620BA">
            <w:pPr>
              <w:spacing w:line="276" w:lineRule="auto"/>
              <w:jc w:val="both"/>
            </w:pPr>
            <w:r w:rsidRPr="00214024">
              <w:t>Nom</w:t>
            </w:r>
          </w:p>
        </w:tc>
        <w:tc>
          <w:tcPr>
            <w:tcW w:w="6762" w:type="dxa"/>
          </w:tcPr>
          <w:p w14:paraId="7B38881A" w14:textId="410CADEB" w:rsidR="00EC1B6F" w:rsidRPr="00797194" w:rsidRDefault="00EC1B6F" w:rsidP="00D620BA">
            <w:pPr>
              <w:spacing w:line="276" w:lineRule="auto"/>
              <w:jc w:val="both"/>
              <w:rPr>
                <w:b/>
                <w:bCs/>
                <w:color w:val="161718" w:themeColor="text1"/>
              </w:rPr>
            </w:pPr>
            <w:r>
              <w:rPr>
                <w:b/>
                <w:bCs/>
                <w:color w:val="161718" w:themeColor="text1"/>
              </w:rPr>
              <w:t xml:space="preserve">S18 : Confirmation d’absence avec un commentaire    </w:t>
            </w:r>
          </w:p>
        </w:tc>
      </w:tr>
      <w:tr w:rsidR="00EC1B6F" w14:paraId="570580A0" w14:textId="77777777" w:rsidTr="00D620BA">
        <w:trPr>
          <w:trHeight w:val="1131"/>
        </w:trPr>
        <w:tc>
          <w:tcPr>
            <w:tcW w:w="2830" w:type="dxa"/>
            <w:shd w:val="clear" w:color="auto" w:fill="3E3261"/>
          </w:tcPr>
          <w:p w14:paraId="667366A7" w14:textId="77777777" w:rsidR="00EC1B6F" w:rsidRPr="00214024" w:rsidRDefault="00EC1B6F" w:rsidP="00D620BA">
            <w:pPr>
              <w:spacing w:line="276" w:lineRule="auto"/>
              <w:jc w:val="both"/>
            </w:pPr>
            <w:r>
              <w:t>Description (User story)</w:t>
            </w:r>
          </w:p>
        </w:tc>
        <w:tc>
          <w:tcPr>
            <w:tcW w:w="6762" w:type="dxa"/>
          </w:tcPr>
          <w:p w14:paraId="7436025C" w14:textId="03B46D48" w:rsidR="00EC1B6F" w:rsidRPr="00214024" w:rsidRDefault="00EC1B6F" w:rsidP="00D620BA">
            <w:pPr>
              <w:spacing w:line="276" w:lineRule="auto"/>
              <w:jc w:val="both"/>
              <w:rPr>
                <w:color w:val="161718" w:themeColor="text1"/>
              </w:rPr>
            </w:pPr>
            <w:r>
              <w:rPr>
                <w:color w:val="161718" w:themeColor="text1"/>
              </w:rPr>
              <w:t xml:space="preserve">En tant que joueur et staff, je peux répondre absent à un événement en y ajoutant un commentaire. </w:t>
            </w:r>
          </w:p>
        </w:tc>
      </w:tr>
      <w:tr w:rsidR="00EC1B6F" w14:paraId="3F57AF81" w14:textId="77777777" w:rsidTr="00D620BA">
        <w:trPr>
          <w:trHeight w:val="1404"/>
        </w:trPr>
        <w:tc>
          <w:tcPr>
            <w:tcW w:w="2830" w:type="dxa"/>
            <w:shd w:val="clear" w:color="auto" w:fill="3E3261"/>
          </w:tcPr>
          <w:p w14:paraId="0924680C" w14:textId="77777777" w:rsidR="00EC1B6F" w:rsidRPr="00214024" w:rsidRDefault="00EC1B6F" w:rsidP="00D620BA">
            <w:pPr>
              <w:spacing w:line="276" w:lineRule="auto"/>
              <w:jc w:val="both"/>
            </w:pPr>
            <w:r>
              <w:t>Critère d’acceptation</w:t>
            </w:r>
          </w:p>
        </w:tc>
        <w:tc>
          <w:tcPr>
            <w:tcW w:w="6762" w:type="dxa"/>
          </w:tcPr>
          <w:p w14:paraId="54B859BE" w14:textId="1A79D688" w:rsidR="00EC1B6F" w:rsidRPr="00214024" w:rsidRDefault="00451B43" w:rsidP="00D620BA">
            <w:pPr>
              <w:spacing w:line="276" w:lineRule="auto"/>
              <w:jc w:val="both"/>
              <w:rPr>
                <w:color w:val="161718" w:themeColor="text1"/>
              </w:rPr>
            </w:pPr>
            <w:r>
              <w:rPr>
                <w:color w:val="161718" w:themeColor="text1"/>
              </w:rPr>
              <w:t>Le test 12.1 passe.</w:t>
            </w:r>
          </w:p>
        </w:tc>
      </w:tr>
      <w:tr w:rsidR="00EC1B6F" w14:paraId="15971F9A" w14:textId="77777777" w:rsidTr="00D620BA">
        <w:trPr>
          <w:trHeight w:val="702"/>
        </w:trPr>
        <w:tc>
          <w:tcPr>
            <w:tcW w:w="2830" w:type="dxa"/>
            <w:shd w:val="clear" w:color="auto" w:fill="3E3261"/>
          </w:tcPr>
          <w:p w14:paraId="21F4CDC5" w14:textId="77777777" w:rsidR="00EC1B6F" w:rsidRPr="00214024" w:rsidRDefault="00EC1B6F" w:rsidP="00D620BA">
            <w:pPr>
              <w:spacing w:line="276" w:lineRule="auto"/>
              <w:jc w:val="both"/>
            </w:pPr>
            <w:r>
              <w:t>Priorité</w:t>
            </w:r>
          </w:p>
        </w:tc>
        <w:tc>
          <w:tcPr>
            <w:tcW w:w="6762" w:type="dxa"/>
          </w:tcPr>
          <w:p w14:paraId="4786B33E"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21F605B8"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E402DEB" w14:textId="77777777" w:rsidTr="00D620BA">
        <w:trPr>
          <w:trHeight w:val="400"/>
        </w:trPr>
        <w:tc>
          <w:tcPr>
            <w:tcW w:w="2830" w:type="dxa"/>
            <w:shd w:val="clear" w:color="auto" w:fill="3E3261"/>
          </w:tcPr>
          <w:p w14:paraId="211CA8F4" w14:textId="77777777" w:rsidR="00EC1B6F" w:rsidRPr="00214024" w:rsidRDefault="00EC1B6F" w:rsidP="00D620BA">
            <w:pPr>
              <w:spacing w:line="276" w:lineRule="auto"/>
              <w:jc w:val="both"/>
            </w:pPr>
            <w:r w:rsidRPr="00214024">
              <w:t>Nom</w:t>
            </w:r>
          </w:p>
        </w:tc>
        <w:tc>
          <w:tcPr>
            <w:tcW w:w="6762" w:type="dxa"/>
          </w:tcPr>
          <w:p w14:paraId="638A5DDF" w14:textId="782F4C58" w:rsidR="00EC1B6F" w:rsidRPr="00797194" w:rsidRDefault="00EC1B6F" w:rsidP="00D620BA">
            <w:pPr>
              <w:spacing w:line="276" w:lineRule="auto"/>
              <w:jc w:val="both"/>
              <w:rPr>
                <w:b/>
                <w:bCs/>
                <w:color w:val="161718" w:themeColor="text1"/>
              </w:rPr>
            </w:pPr>
            <w:r>
              <w:rPr>
                <w:b/>
                <w:bCs/>
                <w:color w:val="161718" w:themeColor="text1"/>
              </w:rPr>
              <w:t xml:space="preserve">S19 : Visualisation des présences et commentaire    </w:t>
            </w:r>
          </w:p>
        </w:tc>
      </w:tr>
      <w:tr w:rsidR="00EC1B6F" w14:paraId="0E83E7A5" w14:textId="77777777" w:rsidTr="00D620BA">
        <w:trPr>
          <w:trHeight w:val="1131"/>
        </w:trPr>
        <w:tc>
          <w:tcPr>
            <w:tcW w:w="2830" w:type="dxa"/>
            <w:shd w:val="clear" w:color="auto" w:fill="3E3261"/>
          </w:tcPr>
          <w:p w14:paraId="0F2E7E85" w14:textId="77777777" w:rsidR="00EC1B6F" w:rsidRPr="00214024" w:rsidRDefault="00EC1B6F" w:rsidP="00D620BA">
            <w:pPr>
              <w:spacing w:line="276" w:lineRule="auto"/>
              <w:jc w:val="both"/>
            </w:pPr>
            <w:r>
              <w:t>Description (User story)</w:t>
            </w:r>
          </w:p>
        </w:tc>
        <w:tc>
          <w:tcPr>
            <w:tcW w:w="6762" w:type="dxa"/>
          </w:tcPr>
          <w:p w14:paraId="05B8683F" w14:textId="6DBF51E1" w:rsidR="00EC1B6F" w:rsidRPr="00214024" w:rsidRDefault="00EC1B6F"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visualiser les présence</w:t>
            </w:r>
            <w:r w:rsidR="00AF289D">
              <w:rPr>
                <w:color w:val="161718" w:themeColor="text1"/>
              </w:rPr>
              <w:t>s</w:t>
            </w:r>
            <w:r>
              <w:rPr>
                <w:color w:val="161718" w:themeColor="text1"/>
              </w:rPr>
              <w:t xml:space="preserve"> de mon équipe aux événements que j’ai créé et les commentaires </w:t>
            </w:r>
            <w:r w:rsidR="00AF289D">
              <w:rPr>
                <w:color w:val="161718" w:themeColor="text1"/>
              </w:rPr>
              <w:t>des</w:t>
            </w:r>
            <w:r>
              <w:rPr>
                <w:color w:val="161718" w:themeColor="text1"/>
              </w:rPr>
              <w:t xml:space="preserve"> absent</w:t>
            </w:r>
            <w:r w:rsidR="00AF289D">
              <w:rPr>
                <w:color w:val="161718" w:themeColor="text1"/>
              </w:rPr>
              <w:t>s</w:t>
            </w:r>
            <w:r>
              <w:rPr>
                <w:color w:val="161718" w:themeColor="text1"/>
              </w:rPr>
              <w:t xml:space="preserve">. </w:t>
            </w:r>
          </w:p>
        </w:tc>
      </w:tr>
      <w:tr w:rsidR="00EC1B6F" w14:paraId="0C48C4CC" w14:textId="77777777" w:rsidTr="00D620BA">
        <w:trPr>
          <w:trHeight w:val="1404"/>
        </w:trPr>
        <w:tc>
          <w:tcPr>
            <w:tcW w:w="2830" w:type="dxa"/>
            <w:shd w:val="clear" w:color="auto" w:fill="3E3261"/>
          </w:tcPr>
          <w:p w14:paraId="755A659A" w14:textId="77777777" w:rsidR="00EC1B6F" w:rsidRPr="00214024" w:rsidRDefault="00EC1B6F" w:rsidP="00D620BA">
            <w:pPr>
              <w:spacing w:line="276" w:lineRule="auto"/>
              <w:jc w:val="both"/>
            </w:pPr>
            <w:r>
              <w:t>Critère d’acceptation</w:t>
            </w:r>
          </w:p>
        </w:tc>
        <w:tc>
          <w:tcPr>
            <w:tcW w:w="6762" w:type="dxa"/>
          </w:tcPr>
          <w:p w14:paraId="27F8BBC9" w14:textId="16336C3E" w:rsidR="00EC1B6F" w:rsidRPr="00214024" w:rsidRDefault="0062247E" w:rsidP="00D620BA">
            <w:pPr>
              <w:spacing w:line="276" w:lineRule="auto"/>
              <w:jc w:val="both"/>
              <w:rPr>
                <w:color w:val="161718" w:themeColor="text1"/>
              </w:rPr>
            </w:pPr>
            <w:r>
              <w:rPr>
                <w:color w:val="161718" w:themeColor="text1"/>
              </w:rPr>
              <w:t>Le test 13.1</w:t>
            </w:r>
          </w:p>
        </w:tc>
      </w:tr>
      <w:tr w:rsidR="00EC1B6F" w14:paraId="6B8F0400" w14:textId="77777777" w:rsidTr="00D620BA">
        <w:trPr>
          <w:trHeight w:val="702"/>
        </w:trPr>
        <w:tc>
          <w:tcPr>
            <w:tcW w:w="2830" w:type="dxa"/>
            <w:shd w:val="clear" w:color="auto" w:fill="3E3261"/>
          </w:tcPr>
          <w:p w14:paraId="5EB2711E" w14:textId="77777777" w:rsidR="00EC1B6F" w:rsidRPr="00214024" w:rsidRDefault="00EC1B6F" w:rsidP="00D620BA">
            <w:pPr>
              <w:spacing w:line="276" w:lineRule="auto"/>
              <w:jc w:val="both"/>
            </w:pPr>
            <w:r>
              <w:t>Priorité</w:t>
            </w:r>
          </w:p>
        </w:tc>
        <w:tc>
          <w:tcPr>
            <w:tcW w:w="6762" w:type="dxa"/>
          </w:tcPr>
          <w:p w14:paraId="7EAA6FC6"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153804CB"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F289D" w14:paraId="1AFBDF8F" w14:textId="77777777" w:rsidTr="00D620BA">
        <w:trPr>
          <w:trHeight w:val="400"/>
        </w:trPr>
        <w:tc>
          <w:tcPr>
            <w:tcW w:w="2830" w:type="dxa"/>
            <w:shd w:val="clear" w:color="auto" w:fill="3E3261"/>
          </w:tcPr>
          <w:p w14:paraId="4C6AB2A4" w14:textId="77777777" w:rsidR="00AF289D" w:rsidRPr="00214024" w:rsidRDefault="00AF289D" w:rsidP="00D620BA">
            <w:pPr>
              <w:spacing w:line="276" w:lineRule="auto"/>
              <w:jc w:val="both"/>
            </w:pPr>
            <w:r w:rsidRPr="00214024">
              <w:t>Nom</w:t>
            </w:r>
          </w:p>
        </w:tc>
        <w:tc>
          <w:tcPr>
            <w:tcW w:w="6762" w:type="dxa"/>
          </w:tcPr>
          <w:p w14:paraId="34542428" w14:textId="242C8E1C" w:rsidR="00AF289D" w:rsidRPr="00797194" w:rsidRDefault="00AF289D" w:rsidP="00D620BA">
            <w:pPr>
              <w:spacing w:line="276" w:lineRule="auto"/>
              <w:jc w:val="both"/>
              <w:rPr>
                <w:b/>
                <w:bCs/>
                <w:color w:val="161718" w:themeColor="text1"/>
              </w:rPr>
            </w:pPr>
            <w:r>
              <w:rPr>
                <w:b/>
                <w:bCs/>
                <w:color w:val="161718" w:themeColor="text1"/>
              </w:rPr>
              <w:t xml:space="preserve">S20 : Gestion des scores pour les matchs terminés    </w:t>
            </w:r>
          </w:p>
        </w:tc>
      </w:tr>
      <w:tr w:rsidR="00AF289D" w14:paraId="40167EC8" w14:textId="77777777" w:rsidTr="00D620BA">
        <w:trPr>
          <w:trHeight w:val="1131"/>
        </w:trPr>
        <w:tc>
          <w:tcPr>
            <w:tcW w:w="2830" w:type="dxa"/>
            <w:shd w:val="clear" w:color="auto" w:fill="3E3261"/>
          </w:tcPr>
          <w:p w14:paraId="4BBC404C" w14:textId="77777777" w:rsidR="00AF289D" w:rsidRPr="00214024" w:rsidRDefault="00AF289D" w:rsidP="00D620BA">
            <w:pPr>
              <w:spacing w:line="276" w:lineRule="auto"/>
              <w:jc w:val="both"/>
            </w:pPr>
            <w:r>
              <w:t>Description (User story)</w:t>
            </w:r>
          </w:p>
        </w:tc>
        <w:tc>
          <w:tcPr>
            <w:tcW w:w="6762" w:type="dxa"/>
          </w:tcPr>
          <w:p w14:paraId="0FFB8B2A" w14:textId="4373C201" w:rsidR="00AF289D" w:rsidRPr="00214024" w:rsidRDefault="00AF289D"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ajouter un score au matchs qui sont terminé.</w:t>
            </w:r>
          </w:p>
        </w:tc>
      </w:tr>
      <w:tr w:rsidR="00AF289D" w14:paraId="48F8F31C" w14:textId="77777777" w:rsidTr="00D620BA">
        <w:trPr>
          <w:trHeight w:val="1404"/>
        </w:trPr>
        <w:tc>
          <w:tcPr>
            <w:tcW w:w="2830" w:type="dxa"/>
            <w:shd w:val="clear" w:color="auto" w:fill="3E3261"/>
          </w:tcPr>
          <w:p w14:paraId="3A0AA529" w14:textId="77777777" w:rsidR="00AF289D" w:rsidRPr="00214024" w:rsidRDefault="00AF289D" w:rsidP="00D620BA">
            <w:pPr>
              <w:spacing w:line="276" w:lineRule="auto"/>
              <w:jc w:val="both"/>
            </w:pPr>
            <w:r>
              <w:t>Critère d’acceptation</w:t>
            </w:r>
          </w:p>
        </w:tc>
        <w:tc>
          <w:tcPr>
            <w:tcW w:w="6762" w:type="dxa"/>
          </w:tcPr>
          <w:p w14:paraId="456EDBF4" w14:textId="6C97448D" w:rsidR="00AF289D" w:rsidRPr="00214024" w:rsidRDefault="0062247E" w:rsidP="00D620BA">
            <w:pPr>
              <w:spacing w:line="276" w:lineRule="auto"/>
              <w:jc w:val="both"/>
              <w:rPr>
                <w:color w:val="161718" w:themeColor="text1"/>
              </w:rPr>
            </w:pPr>
            <w:r>
              <w:rPr>
                <w:color w:val="161718" w:themeColor="text1"/>
              </w:rPr>
              <w:t>Le test 14.1</w:t>
            </w:r>
          </w:p>
        </w:tc>
      </w:tr>
      <w:tr w:rsidR="00AF289D" w14:paraId="11FC91C5" w14:textId="77777777" w:rsidTr="00D620BA">
        <w:trPr>
          <w:trHeight w:val="702"/>
        </w:trPr>
        <w:tc>
          <w:tcPr>
            <w:tcW w:w="2830" w:type="dxa"/>
            <w:shd w:val="clear" w:color="auto" w:fill="3E3261"/>
          </w:tcPr>
          <w:p w14:paraId="1193605A" w14:textId="77777777" w:rsidR="00AF289D" w:rsidRPr="00214024" w:rsidRDefault="00AF289D" w:rsidP="00D620BA">
            <w:pPr>
              <w:spacing w:line="276" w:lineRule="auto"/>
              <w:jc w:val="both"/>
            </w:pPr>
            <w:r>
              <w:t>Priorité</w:t>
            </w:r>
          </w:p>
        </w:tc>
        <w:tc>
          <w:tcPr>
            <w:tcW w:w="6762" w:type="dxa"/>
          </w:tcPr>
          <w:p w14:paraId="5DE414BD" w14:textId="77777777" w:rsidR="00AF289D" w:rsidRPr="00214024" w:rsidRDefault="00AF289D" w:rsidP="00D620BA">
            <w:pPr>
              <w:spacing w:line="276" w:lineRule="auto"/>
              <w:jc w:val="both"/>
              <w:rPr>
                <w:color w:val="161718" w:themeColor="text1"/>
              </w:rPr>
            </w:pPr>
            <w:r>
              <w:rPr>
                <w:color w:val="161718" w:themeColor="text1"/>
              </w:rPr>
              <w:t xml:space="preserve">Critique </w:t>
            </w:r>
          </w:p>
        </w:tc>
      </w:tr>
    </w:tbl>
    <w:p w14:paraId="18DC09A5" w14:textId="1D700D3E" w:rsidR="00A52908" w:rsidRDefault="00A52908" w:rsidP="00495B35">
      <w:pPr>
        <w:spacing w:after="200"/>
        <w:rPr>
          <w:noProof/>
          <w:color w:val="161718" w:themeColor="text1"/>
        </w:rPr>
      </w:pPr>
    </w:p>
    <w:p w14:paraId="6EB8BDE4" w14:textId="77777777" w:rsidR="00A52908" w:rsidRDefault="00A52908">
      <w:pPr>
        <w:spacing w:after="200"/>
        <w:rPr>
          <w:noProof/>
          <w:color w:val="161718" w:themeColor="text1"/>
        </w:rPr>
      </w:pPr>
      <w:r>
        <w:rPr>
          <w:noProof/>
          <w:color w:val="161718" w:themeColor="text1"/>
        </w:rPr>
        <w:br w:type="page"/>
      </w:r>
    </w:p>
    <w:p w14:paraId="46E36A41" w14:textId="77777777" w:rsidR="00AF289D" w:rsidRDefault="00AF289D"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52908" w14:paraId="71BBDC4B" w14:textId="77777777" w:rsidTr="00D620BA">
        <w:trPr>
          <w:trHeight w:val="400"/>
        </w:trPr>
        <w:tc>
          <w:tcPr>
            <w:tcW w:w="2830" w:type="dxa"/>
            <w:shd w:val="clear" w:color="auto" w:fill="3E3261"/>
          </w:tcPr>
          <w:p w14:paraId="403D8ED5" w14:textId="77777777" w:rsidR="00A52908" w:rsidRPr="00214024" w:rsidRDefault="00A52908" w:rsidP="00D620BA">
            <w:pPr>
              <w:spacing w:line="276" w:lineRule="auto"/>
              <w:jc w:val="both"/>
            </w:pPr>
            <w:r w:rsidRPr="00214024">
              <w:t>Nom</w:t>
            </w:r>
          </w:p>
        </w:tc>
        <w:tc>
          <w:tcPr>
            <w:tcW w:w="6762" w:type="dxa"/>
          </w:tcPr>
          <w:p w14:paraId="149D4DBC" w14:textId="3E876743" w:rsidR="00A52908" w:rsidRPr="00797194" w:rsidRDefault="00A52908" w:rsidP="00D620BA">
            <w:pPr>
              <w:spacing w:line="276" w:lineRule="auto"/>
              <w:jc w:val="both"/>
              <w:rPr>
                <w:b/>
                <w:bCs/>
                <w:color w:val="161718" w:themeColor="text1"/>
              </w:rPr>
            </w:pPr>
            <w:r>
              <w:rPr>
                <w:b/>
                <w:bCs/>
                <w:color w:val="161718" w:themeColor="text1"/>
              </w:rPr>
              <w:t xml:space="preserve">S21 : Modification du rôle d’un sportif    </w:t>
            </w:r>
          </w:p>
        </w:tc>
      </w:tr>
      <w:tr w:rsidR="00A52908" w14:paraId="5E6AC0DE" w14:textId="77777777" w:rsidTr="00D620BA">
        <w:trPr>
          <w:trHeight w:val="1131"/>
        </w:trPr>
        <w:tc>
          <w:tcPr>
            <w:tcW w:w="2830" w:type="dxa"/>
            <w:shd w:val="clear" w:color="auto" w:fill="3E3261"/>
          </w:tcPr>
          <w:p w14:paraId="4EFF0F86" w14:textId="77777777" w:rsidR="00A52908" w:rsidRPr="00214024" w:rsidRDefault="00A52908" w:rsidP="00D620BA">
            <w:pPr>
              <w:spacing w:line="276" w:lineRule="auto"/>
              <w:jc w:val="both"/>
            </w:pPr>
            <w:r>
              <w:t>Description (User story)</w:t>
            </w:r>
          </w:p>
        </w:tc>
        <w:tc>
          <w:tcPr>
            <w:tcW w:w="6762" w:type="dxa"/>
          </w:tcPr>
          <w:p w14:paraId="2A035F46" w14:textId="0777C83B" w:rsidR="00A52908" w:rsidRPr="00214024" w:rsidRDefault="00A52908"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modifier les rôles des membres de mon équipe.</w:t>
            </w:r>
          </w:p>
        </w:tc>
      </w:tr>
      <w:tr w:rsidR="00A52908" w14:paraId="6D9A3235" w14:textId="77777777" w:rsidTr="00D620BA">
        <w:trPr>
          <w:trHeight w:val="1404"/>
        </w:trPr>
        <w:tc>
          <w:tcPr>
            <w:tcW w:w="2830" w:type="dxa"/>
            <w:shd w:val="clear" w:color="auto" w:fill="3E3261"/>
          </w:tcPr>
          <w:p w14:paraId="4075E694" w14:textId="77777777" w:rsidR="00A52908" w:rsidRPr="00214024" w:rsidRDefault="00A52908" w:rsidP="00D620BA">
            <w:pPr>
              <w:spacing w:line="276" w:lineRule="auto"/>
              <w:jc w:val="both"/>
            </w:pPr>
            <w:r>
              <w:t>Critère d’acceptation</w:t>
            </w:r>
          </w:p>
        </w:tc>
        <w:tc>
          <w:tcPr>
            <w:tcW w:w="6762" w:type="dxa"/>
          </w:tcPr>
          <w:p w14:paraId="061BA51E" w14:textId="377C044E" w:rsidR="00A52908" w:rsidRPr="00214024" w:rsidRDefault="00611FF9" w:rsidP="00D620BA">
            <w:pPr>
              <w:spacing w:line="276" w:lineRule="auto"/>
              <w:jc w:val="both"/>
              <w:rPr>
                <w:color w:val="161718" w:themeColor="text1"/>
              </w:rPr>
            </w:pPr>
            <w:r>
              <w:rPr>
                <w:color w:val="161718" w:themeColor="text1"/>
              </w:rPr>
              <w:t>Le test 15.1</w:t>
            </w:r>
          </w:p>
        </w:tc>
      </w:tr>
      <w:tr w:rsidR="00A52908" w14:paraId="1AF8F4A0" w14:textId="77777777" w:rsidTr="00D620BA">
        <w:trPr>
          <w:trHeight w:val="702"/>
        </w:trPr>
        <w:tc>
          <w:tcPr>
            <w:tcW w:w="2830" w:type="dxa"/>
            <w:shd w:val="clear" w:color="auto" w:fill="3E3261"/>
          </w:tcPr>
          <w:p w14:paraId="4F8511F1" w14:textId="77777777" w:rsidR="00A52908" w:rsidRPr="00214024" w:rsidRDefault="00A52908" w:rsidP="00D620BA">
            <w:pPr>
              <w:spacing w:line="276" w:lineRule="auto"/>
              <w:jc w:val="both"/>
            </w:pPr>
            <w:r>
              <w:t>Priorité</w:t>
            </w:r>
          </w:p>
        </w:tc>
        <w:tc>
          <w:tcPr>
            <w:tcW w:w="6762" w:type="dxa"/>
          </w:tcPr>
          <w:p w14:paraId="3F0E199A" w14:textId="77777777" w:rsidR="00A52908" w:rsidRPr="00214024" w:rsidRDefault="00A52908" w:rsidP="00D620BA">
            <w:pPr>
              <w:spacing w:line="276" w:lineRule="auto"/>
              <w:jc w:val="both"/>
              <w:rPr>
                <w:color w:val="161718" w:themeColor="text1"/>
              </w:rPr>
            </w:pPr>
            <w:r>
              <w:rPr>
                <w:color w:val="161718" w:themeColor="text1"/>
              </w:rPr>
              <w:t xml:space="preserve">Critique </w:t>
            </w:r>
          </w:p>
        </w:tc>
      </w:tr>
    </w:tbl>
    <w:p w14:paraId="5078AACE" w14:textId="77777777" w:rsidR="00A52908" w:rsidRDefault="00A5290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66A75A1D" w14:textId="77777777" w:rsidTr="00D620BA">
        <w:trPr>
          <w:trHeight w:val="400"/>
        </w:trPr>
        <w:tc>
          <w:tcPr>
            <w:tcW w:w="2830" w:type="dxa"/>
            <w:shd w:val="clear" w:color="auto" w:fill="3E3261"/>
          </w:tcPr>
          <w:p w14:paraId="74422046" w14:textId="77777777" w:rsidR="007E46F3" w:rsidRPr="00214024" w:rsidRDefault="007E46F3" w:rsidP="00D620BA">
            <w:pPr>
              <w:spacing w:line="276" w:lineRule="auto"/>
              <w:jc w:val="both"/>
            </w:pPr>
            <w:r w:rsidRPr="00214024">
              <w:t>Nom</w:t>
            </w:r>
          </w:p>
        </w:tc>
        <w:tc>
          <w:tcPr>
            <w:tcW w:w="6762" w:type="dxa"/>
          </w:tcPr>
          <w:p w14:paraId="27DD0F79" w14:textId="72440BAA" w:rsidR="007E46F3" w:rsidRPr="00797194" w:rsidRDefault="007E46F3" w:rsidP="00D620BA">
            <w:pPr>
              <w:spacing w:line="276" w:lineRule="auto"/>
              <w:jc w:val="both"/>
              <w:rPr>
                <w:b/>
                <w:bCs/>
                <w:color w:val="161718" w:themeColor="text1"/>
              </w:rPr>
            </w:pPr>
            <w:r>
              <w:rPr>
                <w:b/>
                <w:bCs/>
                <w:color w:val="161718" w:themeColor="text1"/>
              </w:rPr>
              <w:t xml:space="preserve">S22 : Affichage des informations de l’équipe    </w:t>
            </w:r>
          </w:p>
        </w:tc>
      </w:tr>
      <w:tr w:rsidR="007E46F3" w14:paraId="79DF4D9E" w14:textId="77777777" w:rsidTr="00D620BA">
        <w:trPr>
          <w:trHeight w:val="1131"/>
        </w:trPr>
        <w:tc>
          <w:tcPr>
            <w:tcW w:w="2830" w:type="dxa"/>
            <w:shd w:val="clear" w:color="auto" w:fill="3E3261"/>
          </w:tcPr>
          <w:p w14:paraId="3D38FD7A" w14:textId="77777777" w:rsidR="007E46F3" w:rsidRPr="00214024" w:rsidRDefault="007E46F3" w:rsidP="00D620BA">
            <w:pPr>
              <w:spacing w:line="276" w:lineRule="auto"/>
              <w:jc w:val="both"/>
            </w:pPr>
            <w:r>
              <w:t>Description (User story)</w:t>
            </w:r>
          </w:p>
        </w:tc>
        <w:tc>
          <w:tcPr>
            <w:tcW w:w="6762" w:type="dxa"/>
          </w:tcPr>
          <w:p w14:paraId="4E60FD39" w14:textId="3CB7530D" w:rsidR="007E46F3" w:rsidRPr="00214024" w:rsidRDefault="007E46F3" w:rsidP="00D620BA">
            <w:pPr>
              <w:spacing w:line="276" w:lineRule="auto"/>
              <w:jc w:val="both"/>
              <w:rPr>
                <w:color w:val="161718" w:themeColor="text1"/>
              </w:rPr>
            </w:pPr>
            <w:r>
              <w:rPr>
                <w:color w:val="161718" w:themeColor="text1"/>
              </w:rPr>
              <w:t>En tant que sportif identifié, je peux voir les informations relati</w:t>
            </w:r>
            <w:r w:rsidR="00167D4E">
              <w:rPr>
                <w:color w:val="161718" w:themeColor="text1"/>
              </w:rPr>
              <w:t>ves</w:t>
            </w:r>
            <w:r>
              <w:rPr>
                <w:color w:val="161718" w:themeColor="text1"/>
              </w:rPr>
              <w:t xml:space="preserve"> à mon équipe</w:t>
            </w:r>
          </w:p>
        </w:tc>
      </w:tr>
      <w:tr w:rsidR="007E46F3" w14:paraId="29D24F69" w14:textId="77777777" w:rsidTr="00D620BA">
        <w:trPr>
          <w:trHeight w:val="1404"/>
        </w:trPr>
        <w:tc>
          <w:tcPr>
            <w:tcW w:w="2830" w:type="dxa"/>
            <w:shd w:val="clear" w:color="auto" w:fill="3E3261"/>
          </w:tcPr>
          <w:p w14:paraId="06B1A568" w14:textId="77777777" w:rsidR="007E46F3" w:rsidRPr="00214024" w:rsidRDefault="007E46F3" w:rsidP="00D620BA">
            <w:pPr>
              <w:spacing w:line="276" w:lineRule="auto"/>
              <w:jc w:val="both"/>
            </w:pPr>
            <w:r>
              <w:t>Critère d’acceptation</w:t>
            </w:r>
          </w:p>
        </w:tc>
        <w:tc>
          <w:tcPr>
            <w:tcW w:w="6762" w:type="dxa"/>
          </w:tcPr>
          <w:p w14:paraId="682335C2" w14:textId="67F047A4" w:rsidR="007E46F3" w:rsidRPr="00214024" w:rsidRDefault="00611FF9" w:rsidP="00D620BA">
            <w:pPr>
              <w:spacing w:line="276" w:lineRule="auto"/>
              <w:jc w:val="both"/>
              <w:rPr>
                <w:color w:val="161718" w:themeColor="text1"/>
              </w:rPr>
            </w:pPr>
            <w:r>
              <w:rPr>
                <w:color w:val="161718" w:themeColor="text1"/>
              </w:rPr>
              <w:t xml:space="preserve">Le test 16.1 </w:t>
            </w:r>
          </w:p>
        </w:tc>
      </w:tr>
      <w:tr w:rsidR="007E46F3" w14:paraId="5D14F270" w14:textId="77777777" w:rsidTr="00D620BA">
        <w:trPr>
          <w:trHeight w:val="702"/>
        </w:trPr>
        <w:tc>
          <w:tcPr>
            <w:tcW w:w="2830" w:type="dxa"/>
            <w:shd w:val="clear" w:color="auto" w:fill="3E3261"/>
          </w:tcPr>
          <w:p w14:paraId="043D3342" w14:textId="77777777" w:rsidR="007E46F3" w:rsidRPr="00214024" w:rsidRDefault="007E46F3" w:rsidP="00D620BA">
            <w:pPr>
              <w:spacing w:line="276" w:lineRule="auto"/>
              <w:jc w:val="both"/>
            </w:pPr>
            <w:r>
              <w:t>Priorité</w:t>
            </w:r>
          </w:p>
        </w:tc>
        <w:tc>
          <w:tcPr>
            <w:tcW w:w="6762" w:type="dxa"/>
          </w:tcPr>
          <w:p w14:paraId="3AE422B9"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191FCE82"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50B72293" w14:textId="77777777" w:rsidTr="00D620BA">
        <w:trPr>
          <w:trHeight w:val="400"/>
        </w:trPr>
        <w:tc>
          <w:tcPr>
            <w:tcW w:w="2830" w:type="dxa"/>
            <w:shd w:val="clear" w:color="auto" w:fill="3E3261"/>
          </w:tcPr>
          <w:p w14:paraId="38E3D857" w14:textId="77777777" w:rsidR="007E46F3" w:rsidRPr="00214024" w:rsidRDefault="007E46F3" w:rsidP="00D620BA">
            <w:pPr>
              <w:spacing w:line="276" w:lineRule="auto"/>
              <w:jc w:val="both"/>
            </w:pPr>
            <w:r w:rsidRPr="00214024">
              <w:t>Nom</w:t>
            </w:r>
          </w:p>
        </w:tc>
        <w:tc>
          <w:tcPr>
            <w:tcW w:w="6762" w:type="dxa"/>
          </w:tcPr>
          <w:p w14:paraId="17EF41AC" w14:textId="6ECB6B4A" w:rsidR="007E46F3" w:rsidRPr="00797194" w:rsidRDefault="007E46F3" w:rsidP="00D620BA">
            <w:pPr>
              <w:spacing w:line="276" w:lineRule="auto"/>
              <w:jc w:val="both"/>
              <w:rPr>
                <w:b/>
                <w:bCs/>
                <w:color w:val="161718" w:themeColor="text1"/>
              </w:rPr>
            </w:pPr>
            <w:r>
              <w:rPr>
                <w:b/>
                <w:bCs/>
                <w:color w:val="161718" w:themeColor="text1"/>
              </w:rPr>
              <w:t xml:space="preserve">S23 : </w:t>
            </w:r>
            <w:r w:rsidR="001000DA">
              <w:rPr>
                <w:b/>
                <w:bCs/>
                <w:color w:val="161718" w:themeColor="text1"/>
              </w:rPr>
              <w:t xml:space="preserve">Affichage des </w:t>
            </w:r>
            <w:r w:rsidR="006F0D06">
              <w:rPr>
                <w:b/>
                <w:bCs/>
                <w:color w:val="161718" w:themeColor="text1"/>
              </w:rPr>
              <w:t>membres de l’équipe</w:t>
            </w:r>
          </w:p>
        </w:tc>
      </w:tr>
      <w:tr w:rsidR="007E46F3" w14:paraId="67A76DD5" w14:textId="77777777" w:rsidTr="00D620BA">
        <w:trPr>
          <w:trHeight w:val="1131"/>
        </w:trPr>
        <w:tc>
          <w:tcPr>
            <w:tcW w:w="2830" w:type="dxa"/>
            <w:shd w:val="clear" w:color="auto" w:fill="3E3261"/>
          </w:tcPr>
          <w:p w14:paraId="1CB638FF" w14:textId="77777777" w:rsidR="007E46F3" w:rsidRPr="00214024" w:rsidRDefault="007E46F3" w:rsidP="00D620BA">
            <w:pPr>
              <w:spacing w:line="276" w:lineRule="auto"/>
              <w:jc w:val="both"/>
            </w:pPr>
            <w:r>
              <w:t>Description (User story)</w:t>
            </w:r>
          </w:p>
        </w:tc>
        <w:tc>
          <w:tcPr>
            <w:tcW w:w="6762" w:type="dxa"/>
          </w:tcPr>
          <w:p w14:paraId="15B54F14" w14:textId="30495D5E" w:rsidR="007E46F3" w:rsidRPr="00214024" w:rsidRDefault="007E46F3" w:rsidP="00D620BA">
            <w:pPr>
              <w:spacing w:line="276" w:lineRule="auto"/>
              <w:jc w:val="both"/>
              <w:rPr>
                <w:color w:val="161718" w:themeColor="text1"/>
              </w:rPr>
            </w:pPr>
            <w:r>
              <w:rPr>
                <w:color w:val="161718" w:themeColor="text1"/>
              </w:rPr>
              <w:t xml:space="preserve">En tant que sportif identifié, je peux voir </w:t>
            </w:r>
            <w:r w:rsidR="006F0D06">
              <w:rPr>
                <w:color w:val="161718" w:themeColor="text1"/>
              </w:rPr>
              <w:t>les membres de mon équipe.</w:t>
            </w:r>
          </w:p>
        </w:tc>
      </w:tr>
      <w:tr w:rsidR="007E46F3" w14:paraId="4BBA7E36" w14:textId="77777777" w:rsidTr="00D620BA">
        <w:trPr>
          <w:trHeight w:val="1404"/>
        </w:trPr>
        <w:tc>
          <w:tcPr>
            <w:tcW w:w="2830" w:type="dxa"/>
            <w:shd w:val="clear" w:color="auto" w:fill="3E3261"/>
          </w:tcPr>
          <w:p w14:paraId="1D2D6DBB" w14:textId="77777777" w:rsidR="007E46F3" w:rsidRPr="00214024" w:rsidRDefault="007E46F3" w:rsidP="00D620BA">
            <w:pPr>
              <w:spacing w:line="276" w:lineRule="auto"/>
              <w:jc w:val="both"/>
            </w:pPr>
            <w:r>
              <w:t>Critère d’acceptation</w:t>
            </w:r>
          </w:p>
        </w:tc>
        <w:tc>
          <w:tcPr>
            <w:tcW w:w="6762" w:type="dxa"/>
          </w:tcPr>
          <w:p w14:paraId="72D7613E" w14:textId="77777777" w:rsidR="007E46F3" w:rsidRPr="00214024" w:rsidRDefault="007E46F3" w:rsidP="00D620BA">
            <w:pPr>
              <w:spacing w:line="276" w:lineRule="auto"/>
              <w:jc w:val="both"/>
              <w:rPr>
                <w:color w:val="161718" w:themeColor="text1"/>
              </w:rPr>
            </w:pPr>
          </w:p>
        </w:tc>
      </w:tr>
      <w:tr w:rsidR="007E46F3" w14:paraId="7E4D687A" w14:textId="77777777" w:rsidTr="00D620BA">
        <w:trPr>
          <w:trHeight w:val="702"/>
        </w:trPr>
        <w:tc>
          <w:tcPr>
            <w:tcW w:w="2830" w:type="dxa"/>
            <w:shd w:val="clear" w:color="auto" w:fill="3E3261"/>
          </w:tcPr>
          <w:p w14:paraId="4C88ACAB" w14:textId="77777777" w:rsidR="007E46F3" w:rsidRPr="00214024" w:rsidRDefault="007E46F3" w:rsidP="00D620BA">
            <w:pPr>
              <w:spacing w:line="276" w:lineRule="auto"/>
              <w:jc w:val="both"/>
            </w:pPr>
            <w:r>
              <w:t>Priorité</w:t>
            </w:r>
          </w:p>
        </w:tc>
        <w:tc>
          <w:tcPr>
            <w:tcW w:w="6762" w:type="dxa"/>
          </w:tcPr>
          <w:p w14:paraId="3254E7CD"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6C4BF430" w14:textId="032697A7" w:rsidR="00C25229" w:rsidRDefault="00C25229" w:rsidP="00495B35">
      <w:pPr>
        <w:spacing w:after="200"/>
        <w:rPr>
          <w:noProof/>
          <w:color w:val="161718" w:themeColor="text1"/>
        </w:rPr>
      </w:pPr>
    </w:p>
    <w:p w14:paraId="7A949571" w14:textId="77777777" w:rsidR="00C25229" w:rsidRDefault="00C25229">
      <w:pPr>
        <w:spacing w:after="200"/>
        <w:rPr>
          <w:noProof/>
          <w:color w:val="161718" w:themeColor="text1"/>
        </w:rPr>
      </w:pPr>
      <w:r>
        <w:rPr>
          <w:noProof/>
          <w:color w:val="161718" w:themeColor="text1"/>
        </w:rPr>
        <w:br w:type="page"/>
      </w:r>
    </w:p>
    <w:p w14:paraId="4EF0B397"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C25229" w14:paraId="6F453FB0" w14:textId="77777777" w:rsidTr="00D620BA">
        <w:trPr>
          <w:trHeight w:val="400"/>
        </w:trPr>
        <w:tc>
          <w:tcPr>
            <w:tcW w:w="2830" w:type="dxa"/>
            <w:shd w:val="clear" w:color="auto" w:fill="3E3261"/>
          </w:tcPr>
          <w:p w14:paraId="3C48E668" w14:textId="77777777" w:rsidR="00C25229" w:rsidRPr="00214024" w:rsidRDefault="00C25229" w:rsidP="00D620BA">
            <w:pPr>
              <w:spacing w:line="276" w:lineRule="auto"/>
              <w:jc w:val="both"/>
            </w:pPr>
            <w:r w:rsidRPr="00214024">
              <w:t>Nom</w:t>
            </w:r>
          </w:p>
        </w:tc>
        <w:tc>
          <w:tcPr>
            <w:tcW w:w="6762" w:type="dxa"/>
          </w:tcPr>
          <w:p w14:paraId="53BC0629" w14:textId="747AA54F" w:rsidR="00C25229" w:rsidRPr="00797194" w:rsidRDefault="00C25229" w:rsidP="00D620BA">
            <w:pPr>
              <w:spacing w:line="276" w:lineRule="auto"/>
              <w:jc w:val="both"/>
              <w:rPr>
                <w:b/>
                <w:bCs/>
                <w:color w:val="161718" w:themeColor="text1"/>
              </w:rPr>
            </w:pPr>
            <w:r>
              <w:rPr>
                <w:b/>
                <w:bCs/>
                <w:color w:val="161718" w:themeColor="text1"/>
              </w:rPr>
              <w:t>S2</w:t>
            </w:r>
            <w:r w:rsidR="00F24C94">
              <w:rPr>
                <w:b/>
                <w:bCs/>
                <w:color w:val="161718" w:themeColor="text1"/>
              </w:rPr>
              <w:t>4</w:t>
            </w:r>
            <w:r>
              <w:rPr>
                <w:b/>
                <w:bCs/>
                <w:color w:val="161718" w:themeColor="text1"/>
              </w:rPr>
              <w:t xml:space="preserve"> : Affichage des </w:t>
            </w:r>
            <w:r w:rsidR="00F24C94">
              <w:rPr>
                <w:b/>
                <w:bCs/>
                <w:color w:val="161718" w:themeColor="text1"/>
              </w:rPr>
              <w:t>informations championnat</w:t>
            </w:r>
          </w:p>
        </w:tc>
      </w:tr>
      <w:tr w:rsidR="00C25229" w14:paraId="7EDC1E70" w14:textId="77777777" w:rsidTr="00D620BA">
        <w:trPr>
          <w:trHeight w:val="1131"/>
        </w:trPr>
        <w:tc>
          <w:tcPr>
            <w:tcW w:w="2830" w:type="dxa"/>
            <w:shd w:val="clear" w:color="auto" w:fill="3E3261"/>
          </w:tcPr>
          <w:p w14:paraId="4EA93940" w14:textId="77777777" w:rsidR="00C25229" w:rsidRPr="00214024" w:rsidRDefault="00C25229" w:rsidP="00D620BA">
            <w:pPr>
              <w:spacing w:line="276" w:lineRule="auto"/>
              <w:jc w:val="both"/>
            </w:pPr>
            <w:r>
              <w:t>Description (User story)</w:t>
            </w:r>
          </w:p>
        </w:tc>
        <w:tc>
          <w:tcPr>
            <w:tcW w:w="6762" w:type="dxa"/>
          </w:tcPr>
          <w:p w14:paraId="4D061EE5" w14:textId="0F9D333E" w:rsidR="00C25229" w:rsidRPr="00214024" w:rsidRDefault="00C25229" w:rsidP="00D620BA">
            <w:pPr>
              <w:spacing w:line="276" w:lineRule="auto"/>
              <w:jc w:val="both"/>
              <w:rPr>
                <w:color w:val="161718" w:themeColor="text1"/>
              </w:rPr>
            </w:pPr>
            <w:r>
              <w:rPr>
                <w:color w:val="161718" w:themeColor="text1"/>
              </w:rPr>
              <w:t>En tant que sportif identifié, je peux voir les informations relative</w:t>
            </w:r>
            <w:r w:rsidR="00167D4E">
              <w:rPr>
                <w:color w:val="161718" w:themeColor="text1"/>
              </w:rPr>
              <w:t>s</w:t>
            </w:r>
            <w:r>
              <w:rPr>
                <w:color w:val="161718" w:themeColor="text1"/>
              </w:rPr>
              <w:t xml:space="preserve"> à mon championnat.</w:t>
            </w:r>
          </w:p>
        </w:tc>
      </w:tr>
      <w:tr w:rsidR="00C25229" w14:paraId="75BEC4EB" w14:textId="77777777" w:rsidTr="00D620BA">
        <w:trPr>
          <w:trHeight w:val="1404"/>
        </w:trPr>
        <w:tc>
          <w:tcPr>
            <w:tcW w:w="2830" w:type="dxa"/>
            <w:shd w:val="clear" w:color="auto" w:fill="3E3261"/>
          </w:tcPr>
          <w:p w14:paraId="5D88BA6D" w14:textId="77777777" w:rsidR="00C25229" w:rsidRPr="00214024" w:rsidRDefault="00C25229" w:rsidP="00D620BA">
            <w:pPr>
              <w:spacing w:line="276" w:lineRule="auto"/>
              <w:jc w:val="both"/>
            </w:pPr>
            <w:r>
              <w:t>Critère d’acceptation</w:t>
            </w:r>
          </w:p>
        </w:tc>
        <w:tc>
          <w:tcPr>
            <w:tcW w:w="6762" w:type="dxa"/>
          </w:tcPr>
          <w:p w14:paraId="6164DEA8" w14:textId="77777777" w:rsidR="00C25229" w:rsidRPr="00214024" w:rsidRDefault="00C25229" w:rsidP="00D620BA">
            <w:pPr>
              <w:spacing w:line="276" w:lineRule="auto"/>
              <w:jc w:val="both"/>
              <w:rPr>
                <w:color w:val="161718" w:themeColor="text1"/>
              </w:rPr>
            </w:pPr>
          </w:p>
        </w:tc>
      </w:tr>
      <w:tr w:rsidR="00C25229" w14:paraId="2C7544EA" w14:textId="77777777" w:rsidTr="00D620BA">
        <w:trPr>
          <w:trHeight w:val="702"/>
        </w:trPr>
        <w:tc>
          <w:tcPr>
            <w:tcW w:w="2830" w:type="dxa"/>
            <w:shd w:val="clear" w:color="auto" w:fill="3E3261"/>
          </w:tcPr>
          <w:p w14:paraId="32956F2C" w14:textId="77777777" w:rsidR="00C25229" w:rsidRPr="00214024" w:rsidRDefault="00C25229" w:rsidP="00D620BA">
            <w:pPr>
              <w:spacing w:line="276" w:lineRule="auto"/>
              <w:jc w:val="both"/>
            </w:pPr>
            <w:r>
              <w:t>Priorité</w:t>
            </w:r>
          </w:p>
        </w:tc>
        <w:tc>
          <w:tcPr>
            <w:tcW w:w="6762" w:type="dxa"/>
          </w:tcPr>
          <w:p w14:paraId="29D6B1F1" w14:textId="77777777" w:rsidR="00C25229" w:rsidRPr="00214024" w:rsidRDefault="00C25229" w:rsidP="00D620BA">
            <w:pPr>
              <w:spacing w:line="276" w:lineRule="auto"/>
              <w:jc w:val="both"/>
              <w:rPr>
                <w:color w:val="161718" w:themeColor="text1"/>
              </w:rPr>
            </w:pPr>
            <w:r>
              <w:rPr>
                <w:color w:val="161718" w:themeColor="text1"/>
              </w:rPr>
              <w:t xml:space="preserve">Critique </w:t>
            </w:r>
          </w:p>
        </w:tc>
      </w:tr>
    </w:tbl>
    <w:p w14:paraId="6BFBF73E" w14:textId="77777777" w:rsidR="00C25229" w:rsidRDefault="00C25229" w:rsidP="00495B35">
      <w:pPr>
        <w:spacing w:after="200"/>
        <w:rPr>
          <w:noProof/>
          <w:color w:val="161718" w:themeColor="text1"/>
        </w:rPr>
      </w:pPr>
    </w:p>
    <w:p w14:paraId="45B360C1" w14:textId="5FB923C1" w:rsidR="00483506" w:rsidRDefault="00483506" w:rsidP="00483506">
      <w:pPr>
        <w:rPr>
          <w:rFonts w:ascii="Book Antiqua" w:hAnsi="Book Antiqua"/>
          <w:b/>
          <w:bCs/>
          <w:color w:val="161718" w:themeColor="text1"/>
          <w:sz w:val="28"/>
          <w:szCs w:val="28"/>
        </w:rPr>
      </w:pPr>
      <w:r w:rsidRPr="00483506">
        <w:rPr>
          <w:rFonts w:ascii="Book Antiqua" w:hAnsi="Book Antiqua"/>
          <w:b/>
          <w:bCs/>
          <w:color w:val="161718" w:themeColor="text1"/>
          <w:sz w:val="28"/>
          <w:szCs w:val="28"/>
        </w:rPr>
        <w:t>Voici donc à quoi ressemblais mon Trello pendant la réalisation de mon TPI. J’ai pris comme exemple le deuxième jour, Mardi 2 mai :</w:t>
      </w:r>
    </w:p>
    <w:p w14:paraId="5D7AFF89" w14:textId="77777777" w:rsidR="00483506" w:rsidRPr="00483506" w:rsidRDefault="00483506" w:rsidP="00483506">
      <w:pPr>
        <w:rPr>
          <w:rFonts w:ascii="Book Antiqua" w:hAnsi="Book Antiqua"/>
          <w:b/>
          <w:bCs/>
          <w:color w:val="161718" w:themeColor="text1"/>
          <w:sz w:val="28"/>
          <w:szCs w:val="28"/>
        </w:rPr>
      </w:pPr>
    </w:p>
    <w:p w14:paraId="3EAE489A" w14:textId="48E52FE3" w:rsidR="00483506" w:rsidRPr="00495B35" w:rsidRDefault="00483506" w:rsidP="00495B35">
      <w:pPr>
        <w:spacing w:after="200"/>
        <w:rPr>
          <w:noProof/>
          <w:color w:val="161718" w:themeColor="text1"/>
        </w:rPr>
      </w:pPr>
      <w:r>
        <w:rPr>
          <w:noProof/>
        </w:rPr>
        <w:drawing>
          <wp:inline distT="0" distB="0" distL="0" distR="0" wp14:anchorId="1B6AE757" wp14:editId="7042D145">
            <wp:extent cx="6097270" cy="3950970"/>
            <wp:effectExtent l="0" t="0" r="0" b="0"/>
            <wp:docPr id="56834823"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823" name="Image 1" descr="Une image contenant Site web&#10;&#10;Description générée automatiquement"/>
                    <pic:cNvPicPr/>
                  </pic:nvPicPr>
                  <pic:blipFill>
                    <a:blip r:embed="rId16"/>
                    <a:stretch>
                      <a:fillRect/>
                    </a:stretch>
                  </pic:blipFill>
                  <pic:spPr>
                    <a:xfrm>
                      <a:off x="0" y="0"/>
                      <a:ext cx="6097270" cy="3950970"/>
                    </a:xfrm>
                    <a:prstGeom prst="rect">
                      <a:avLst/>
                    </a:prstGeom>
                  </pic:spPr>
                </pic:pic>
              </a:graphicData>
            </a:graphic>
          </wp:inline>
        </w:drawing>
      </w:r>
    </w:p>
    <w:p w14:paraId="3E43B598" w14:textId="4E6334CC" w:rsidR="00483506" w:rsidRDefault="00483506">
      <w:pPr>
        <w:spacing w:after="200"/>
        <w:rPr>
          <w:noProof/>
        </w:rPr>
      </w:pPr>
      <w:bookmarkStart w:id="42" w:name="_Toc133409356"/>
      <w:r>
        <w:rPr>
          <w:noProof/>
        </w:rPr>
        <w:br w:type="page"/>
      </w:r>
    </w:p>
    <w:p w14:paraId="4EED478E" w14:textId="77777777" w:rsidR="00495B35" w:rsidRDefault="00495B35" w:rsidP="004C5EC1">
      <w:pPr>
        <w:rPr>
          <w:noProof/>
        </w:rPr>
      </w:pPr>
    </w:p>
    <w:p w14:paraId="615CAE5B" w14:textId="7D2F9E40" w:rsidR="002F5A14" w:rsidRDefault="00495B35" w:rsidP="00EC5301">
      <w:pPr>
        <w:pStyle w:val="Titre2"/>
        <w:jc w:val="both"/>
      </w:pPr>
      <w:bookmarkStart w:id="43" w:name="_Toc133796793"/>
      <w:r>
        <w:t xml:space="preserve">6.2 Planning </w:t>
      </w:r>
      <w:r w:rsidR="00FB0F2C">
        <w:t>prévisionnel</w:t>
      </w:r>
      <w:bookmarkEnd w:id="43"/>
    </w:p>
    <w:p w14:paraId="249FB0A6" w14:textId="6B235FD8" w:rsidR="00C65D3A" w:rsidRDefault="00C65D3A" w:rsidP="00C65D3A">
      <w:pPr>
        <w:rPr>
          <w:noProof/>
          <w:lang w:val="fr-CH"/>
        </w:rPr>
      </w:pPr>
      <w:bookmarkStart w:id="44" w:name="_Toc133796794"/>
      <w:r>
        <w:rPr>
          <w:noProof/>
          <w:lang w:val="fr-CH"/>
        </w:rPr>
        <w:drawing>
          <wp:anchor distT="0" distB="0" distL="114300" distR="114300" simplePos="0" relativeHeight="251677183" behindDoc="1" locked="0" layoutInCell="1" allowOverlap="1" wp14:anchorId="12451235" wp14:editId="0D2C8439">
            <wp:simplePos x="0" y="0"/>
            <wp:positionH relativeFrom="column">
              <wp:posOffset>28575</wp:posOffset>
            </wp:positionH>
            <wp:positionV relativeFrom="paragraph">
              <wp:posOffset>3796665</wp:posOffset>
            </wp:positionV>
            <wp:extent cx="5657850" cy="1552575"/>
            <wp:effectExtent l="0" t="0" r="0" b="9525"/>
            <wp:wrapTight wrapText="bothSides">
              <wp:wrapPolygon edited="0">
                <wp:start x="0" y="0"/>
                <wp:lineTo x="0" y="21467"/>
                <wp:lineTo x="21527" y="21467"/>
                <wp:lineTo x="21527" y="0"/>
                <wp:lineTo x="0" y="0"/>
              </wp:wrapPolygon>
            </wp:wrapTight>
            <wp:docPr id="12738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68" t="10841" r="2973" b="53097"/>
                    <a:stretch/>
                  </pic:blipFill>
                  <pic:spPr bwMode="auto">
                    <a:xfrm>
                      <a:off x="0" y="0"/>
                      <a:ext cx="5657850" cy="155257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fr-CH"/>
        </w:rPr>
        <w:drawing>
          <wp:anchor distT="0" distB="0" distL="114300" distR="114300" simplePos="0" relativeHeight="251676159" behindDoc="1" locked="0" layoutInCell="1" allowOverlap="1" wp14:anchorId="06D0F393" wp14:editId="3F03BB12">
            <wp:simplePos x="0" y="0"/>
            <wp:positionH relativeFrom="column">
              <wp:posOffset>1905</wp:posOffset>
            </wp:positionH>
            <wp:positionV relativeFrom="paragraph">
              <wp:posOffset>19685</wp:posOffset>
            </wp:positionV>
            <wp:extent cx="5676900" cy="3829050"/>
            <wp:effectExtent l="0" t="0" r="0" b="0"/>
            <wp:wrapTight wrapText="bothSides">
              <wp:wrapPolygon edited="0">
                <wp:start x="0" y="0"/>
                <wp:lineTo x="0" y="21493"/>
                <wp:lineTo x="21528" y="21493"/>
                <wp:lineTo x="21528" y="0"/>
                <wp:lineTo x="0" y="0"/>
              </wp:wrapPolygon>
            </wp:wrapTight>
            <wp:docPr id="7020883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9" t="4313" r="3123" b="6741"/>
                    <a:stretch/>
                  </pic:blipFill>
                  <pic:spPr bwMode="auto">
                    <a:xfrm>
                      <a:off x="0" y="0"/>
                      <a:ext cx="5676900" cy="3829050"/>
                    </a:xfrm>
                    <a:prstGeom prst="rect">
                      <a:avLst/>
                    </a:prstGeom>
                    <a:noFill/>
                    <a:ln>
                      <a:noFill/>
                    </a:ln>
                    <a:extLst>
                      <a:ext uri="{53640926-AAD7-44D8-BBD7-CCE9431645EC}">
                        <a14:shadowObscured xmlns:a14="http://schemas.microsoft.com/office/drawing/2010/main"/>
                      </a:ext>
                    </a:extLst>
                  </pic:spPr>
                </pic:pic>
              </a:graphicData>
            </a:graphic>
          </wp:anchor>
        </w:drawing>
      </w:r>
    </w:p>
    <w:p w14:paraId="55B230B1" w14:textId="19537035" w:rsidR="00C65D3A" w:rsidRDefault="00C65D3A" w:rsidP="00C65D3A">
      <w:pPr>
        <w:rPr>
          <w:lang w:val="fr-CH"/>
        </w:rPr>
      </w:pPr>
    </w:p>
    <w:p w14:paraId="47505FC2" w14:textId="77777777" w:rsidR="00C65D3A" w:rsidRDefault="00C65D3A" w:rsidP="00C65D3A">
      <w:pPr>
        <w:rPr>
          <w:lang w:val="fr-CH"/>
        </w:rPr>
      </w:pPr>
    </w:p>
    <w:p w14:paraId="05FC8D16" w14:textId="77777777" w:rsidR="00C65D3A" w:rsidRDefault="00C65D3A" w:rsidP="00C65D3A">
      <w:pPr>
        <w:rPr>
          <w:lang w:val="fr-CH"/>
        </w:rPr>
      </w:pPr>
    </w:p>
    <w:p w14:paraId="64F66964" w14:textId="77777777" w:rsidR="00C65D3A" w:rsidRDefault="00C65D3A" w:rsidP="00C65D3A">
      <w:pPr>
        <w:rPr>
          <w:lang w:val="fr-CH"/>
        </w:rPr>
      </w:pPr>
    </w:p>
    <w:p w14:paraId="1E5BCD83" w14:textId="77777777" w:rsidR="00C65D3A" w:rsidRDefault="00C65D3A" w:rsidP="00C65D3A">
      <w:pPr>
        <w:rPr>
          <w:lang w:val="fr-CH"/>
        </w:rPr>
      </w:pPr>
    </w:p>
    <w:p w14:paraId="51ED52F1" w14:textId="77777777" w:rsidR="00C65D3A" w:rsidRDefault="00C65D3A" w:rsidP="00C65D3A">
      <w:pPr>
        <w:rPr>
          <w:lang w:val="fr-CH"/>
        </w:rPr>
      </w:pPr>
    </w:p>
    <w:p w14:paraId="78CABB59" w14:textId="77777777" w:rsidR="00C65D3A" w:rsidRDefault="00C65D3A" w:rsidP="00C65D3A">
      <w:pPr>
        <w:rPr>
          <w:lang w:val="fr-CH"/>
        </w:rPr>
      </w:pPr>
    </w:p>
    <w:p w14:paraId="64A40B3C" w14:textId="77777777" w:rsidR="00C65D3A" w:rsidRDefault="00C65D3A" w:rsidP="00C65D3A">
      <w:pPr>
        <w:rPr>
          <w:lang w:val="fr-CH"/>
        </w:rPr>
      </w:pPr>
    </w:p>
    <w:p w14:paraId="0B05E20C" w14:textId="77777777" w:rsidR="00C65D3A" w:rsidRDefault="00C65D3A" w:rsidP="00C65D3A">
      <w:pPr>
        <w:rPr>
          <w:lang w:val="fr-CH"/>
        </w:rPr>
      </w:pPr>
    </w:p>
    <w:p w14:paraId="3467510B" w14:textId="77777777" w:rsidR="00C65D3A" w:rsidRDefault="00C65D3A" w:rsidP="00C65D3A">
      <w:pPr>
        <w:rPr>
          <w:lang w:val="fr-CH"/>
        </w:rPr>
      </w:pPr>
    </w:p>
    <w:p w14:paraId="70732835" w14:textId="77777777" w:rsidR="00C65D3A" w:rsidRDefault="00C65D3A" w:rsidP="00C65D3A">
      <w:pPr>
        <w:rPr>
          <w:lang w:val="fr-CH"/>
        </w:rPr>
      </w:pPr>
    </w:p>
    <w:p w14:paraId="30677DCF" w14:textId="77777777" w:rsidR="00C65D3A" w:rsidRDefault="00C65D3A" w:rsidP="00C65D3A">
      <w:pPr>
        <w:rPr>
          <w:lang w:val="fr-CH"/>
        </w:rPr>
      </w:pPr>
    </w:p>
    <w:p w14:paraId="27B9A3C8" w14:textId="77777777" w:rsidR="00C65D3A" w:rsidRDefault="00C65D3A" w:rsidP="00C65D3A">
      <w:pPr>
        <w:rPr>
          <w:lang w:val="fr-CH"/>
        </w:rPr>
      </w:pPr>
    </w:p>
    <w:p w14:paraId="2E29135F" w14:textId="77777777" w:rsidR="00C65D3A" w:rsidRDefault="00C65D3A" w:rsidP="00C65D3A">
      <w:pPr>
        <w:rPr>
          <w:lang w:val="fr-CH"/>
        </w:rPr>
      </w:pPr>
    </w:p>
    <w:p w14:paraId="37E0D2D7" w14:textId="77777777" w:rsidR="00C65D3A" w:rsidRDefault="00C65D3A" w:rsidP="00C65D3A">
      <w:pPr>
        <w:rPr>
          <w:lang w:val="fr-CH"/>
        </w:rPr>
      </w:pPr>
    </w:p>
    <w:p w14:paraId="34F85554" w14:textId="77777777" w:rsidR="00C65D3A" w:rsidRDefault="00C65D3A" w:rsidP="00C65D3A">
      <w:pPr>
        <w:rPr>
          <w:lang w:val="fr-CH"/>
        </w:rPr>
      </w:pPr>
    </w:p>
    <w:p w14:paraId="0EC00F42" w14:textId="77777777" w:rsidR="00C65D3A" w:rsidRDefault="00C65D3A" w:rsidP="00C65D3A">
      <w:pPr>
        <w:rPr>
          <w:lang w:val="fr-CH"/>
        </w:rPr>
      </w:pPr>
    </w:p>
    <w:p w14:paraId="5C76A301" w14:textId="77777777" w:rsidR="00C65D3A" w:rsidRDefault="00C65D3A" w:rsidP="00C65D3A">
      <w:pPr>
        <w:rPr>
          <w:lang w:val="fr-CH"/>
        </w:rPr>
      </w:pPr>
    </w:p>
    <w:p w14:paraId="28FA1B2F" w14:textId="1FBBAB81" w:rsidR="00C65D3A" w:rsidRDefault="00C65D3A" w:rsidP="00C65D3A">
      <w:pPr>
        <w:rPr>
          <w:lang w:val="fr-CH"/>
        </w:rPr>
      </w:pPr>
    </w:p>
    <w:p w14:paraId="5C8A29F0" w14:textId="417290FC" w:rsidR="00C65D3A" w:rsidRDefault="00C65D3A" w:rsidP="00C65D3A">
      <w:pPr>
        <w:rPr>
          <w:lang w:val="fr-CH"/>
        </w:rPr>
      </w:pPr>
    </w:p>
    <w:p w14:paraId="764D358E" w14:textId="67920279" w:rsidR="00C65D3A" w:rsidRDefault="00C65D3A" w:rsidP="00C65D3A">
      <w:pPr>
        <w:rPr>
          <w:noProof/>
          <w:lang w:val="fr-CH"/>
        </w:rPr>
      </w:pPr>
    </w:p>
    <w:p w14:paraId="20817495" w14:textId="09C83E9C" w:rsidR="00C65D3A" w:rsidRDefault="00C65D3A" w:rsidP="00C65D3A">
      <w:pPr>
        <w:rPr>
          <w:lang w:val="fr-CH"/>
        </w:rPr>
      </w:pPr>
    </w:p>
    <w:p w14:paraId="51EA000B" w14:textId="22FD5498" w:rsidR="00C65D3A" w:rsidRDefault="00C65D3A" w:rsidP="00C65D3A">
      <w:pPr>
        <w:rPr>
          <w:lang w:val="fr-CH"/>
        </w:rPr>
      </w:pPr>
    </w:p>
    <w:p w14:paraId="7BB9EEC3" w14:textId="7870E873" w:rsidR="00C65D3A" w:rsidRDefault="00C65D3A" w:rsidP="00C65D3A">
      <w:pPr>
        <w:rPr>
          <w:lang w:val="fr-CH"/>
        </w:rPr>
      </w:pPr>
    </w:p>
    <w:p w14:paraId="2AE230F3" w14:textId="77777777" w:rsidR="00C65D3A" w:rsidRDefault="00C65D3A" w:rsidP="00C65D3A">
      <w:pPr>
        <w:rPr>
          <w:lang w:val="fr-CH"/>
        </w:rPr>
      </w:pPr>
    </w:p>
    <w:p w14:paraId="403CEC70" w14:textId="77777777" w:rsidR="00C65D3A" w:rsidRDefault="00C65D3A" w:rsidP="00C65D3A">
      <w:pPr>
        <w:rPr>
          <w:lang w:val="fr-CH"/>
        </w:rPr>
      </w:pPr>
    </w:p>
    <w:p w14:paraId="5B46D897" w14:textId="77777777" w:rsidR="00C65D3A" w:rsidRDefault="00C65D3A" w:rsidP="00C65D3A">
      <w:pPr>
        <w:rPr>
          <w:lang w:val="fr-CH"/>
        </w:rPr>
      </w:pPr>
    </w:p>
    <w:p w14:paraId="1C086E8F" w14:textId="77777777" w:rsidR="00C65D3A" w:rsidRDefault="00C65D3A" w:rsidP="00C65D3A">
      <w:pPr>
        <w:rPr>
          <w:lang w:val="fr-CH"/>
        </w:rPr>
      </w:pPr>
    </w:p>
    <w:p w14:paraId="2DA3B27F" w14:textId="77777777" w:rsidR="006366BA" w:rsidRDefault="006366BA">
      <w:pPr>
        <w:spacing w:after="200"/>
        <w:rPr>
          <w:rFonts w:ascii="Book Antiqua" w:eastAsia="Times New Roman" w:hAnsi="Book Antiqua" w:cs="Times New Roman"/>
          <w:b/>
          <w:color w:val="auto"/>
          <w:sz w:val="36"/>
          <w:lang w:val="fr-CH"/>
        </w:rPr>
      </w:pPr>
      <w:r>
        <w:rPr>
          <w:lang w:val="fr-CH"/>
        </w:rPr>
        <w:br w:type="page"/>
      </w:r>
    </w:p>
    <w:p w14:paraId="7B85CEDC" w14:textId="3D1D71CE" w:rsidR="005F0B13" w:rsidRPr="00D84222" w:rsidRDefault="00806AA9" w:rsidP="00F91748">
      <w:pPr>
        <w:pStyle w:val="Titre2"/>
        <w:jc w:val="both"/>
        <w:rPr>
          <w:lang w:val="fr-CH"/>
        </w:rPr>
      </w:pPr>
      <w:r>
        <w:rPr>
          <w:lang w:val="fr-CH"/>
        </w:rPr>
        <w:lastRenderedPageBreak/>
        <w:t xml:space="preserve">6.3 </w:t>
      </w:r>
      <w:r w:rsidR="005F0B13" w:rsidRPr="00D84222">
        <w:rPr>
          <w:lang w:val="fr-CH"/>
        </w:rPr>
        <w:t xml:space="preserve">Planning </w:t>
      </w:r>
      <w:r w:rsidR="00B54C68" w:rsidRPr="00D84222">
        <w:rPr>
          <w:lang w:val="fr-CH"/>
        </w:rPr>
        <w:t>réel</w:t>
      </w:r>
      <w:bookmarkEnd w:id="42"/>
      <w:bookmarkEnd w:id="44"/>
    </w:p>
    <w:p w14:paraId="0A6CE71C" w14:textId="77777777" w:rsidR="00495B35" w:rsidRDefault="00495B35" w:rsidP="00EC5301">
      <w:pPr>
        <w:rPr>
          <w:noProof/>
          <w:lang w:val="fr-CH"/>
        </w:rPr>
      </w:pPr>
      <w:bookmarkStart w:id="45" w:name="_Toc133409357"/>
    </w:p>
    <w:p w14:paraId="2B0496B3" w14:textId="77777777" w:rsidR="006366BA" w:rsidRDefault="006366BA">
      <w:pPr>
        <w:spacing w:after="200"/>
        <w:rPr>
          <w:rFonts w:ascii="Book Antiqua" w:eastAsia="Times New Roman" w:hAnsi="Book Antiqua" w:cs="Times New Roman"/>
          <w:b/>
          <w:color w:val="161718" w:themeColor="text1"/>
          <w:sz w:val="48"/>
          <w:szCs w:val="24"/>
        </w:rPr>
      </w:pPr>
      <w:bookmarkStart w:id="46" w:name="_Toc133796795"/>
      <w:r>
        <w:rPr>
          <w:color w:val="161718" w:themeColor="text1"/>
        </w:rPr>
        <w:br w:type="page"/>
      </w:r>
    </w:p>
    <w:p w14:paraId="57396A24" w14:textId="7C0370A0" w:rsidR="003B0E0B" w:rsidRDefault="00806AA9" w:rsidP="00F91748">
      <w:pPr>
        <w:pStyle w:val="Titre1"/>
        <w:jc w:val="both"/>
        <w:rPr>
          <w:color w:val="161718" w:themeColor="text1"/>
        </w:rPr>
      </w:pPr>
      <w:r>
        <w:rPr>
          <w:color w:val="161718" w:themeColor="text1"/>
        </w:rPr>
        <w:lastRenderedPageBreak/>
        <w:t xml:space="preserve">7. </w:t>
      </w:r>
      <w:r w:rsidR="005F0B13">
        <w:rPr>
          <w:color w:val="161718" w:themeColor="text1"/>
        </w:rPr>
        <w:t>Analyse fonctionnelle</w:t>
      </w:r>
      <w:bookmarkEnd w:id="45"/>
      <w:bookmarkEnd w:id="46"/>
    </w:p>
    <w:p w14:paraId="203680E5" w14:textId="77777777" w:rsidR="006366BA" w:rsidRDefault="006366BA" w:rsidP="006366BA"/>
    <w:p w14:paraId="23CB9839" w14:textId="5CD014F9" w:rsidR="005F0B13" w:rsidRDefault="00806AA9" w:rsidP="00F91748">
      <w:pPr>
        <w:pStyle w:val="Titre2"/>
        <w:jc w:val="both"/>
      </w:pPr>
      <w:bookmarkStart w:id="47" w:name="_Toc133409358"/>
      <w:bookmarkStart w:id="48" w:name="_Toc133796796"/>
      <w:r>
        <w:t xml:space="preserve">7.1 </w:t>
      </w:r>
      <w:r w:rsidR="005F0B13">
        <w:t>Fonctionnalités</w:t>
      </w:r>
      <w:bookmarkEnd w:id="47"/>
      <w:bookmarkEnd w:id="48"/>
    </w:p>
    <w:p w14:paraId="1285C118" w14:textId="77777777" w:rsidR="00D62C52" w:rsidRDefault="00D62C52" w:rsidP="00D62C52">
      <w:pPr>
        <w:rPr>
          <w:color w:val="auto"/>
        </w:rPr>
      </w:pPr>
    </w:p>
    <w:p w14:paraId="50805B0F" w14:textId="67323FD0" w:rsid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d'équipe</w:t>
      </w:r>
    </w:p>
    <w:p w14:paraId="600F3C8D" w14:textId="11A7DCE3" w:rsidR="00D62C52" w:rsidRDefault="00D62C52" w:rsidP="00D62C52">
      <w:pPr>
        <w:rPr>
          <w:color w:val="auto"/>
        </w:rPr>
      </w:pPr>
      <w:r w:rsidRPr="00D62C52">
        <w:rPr>
          <w:color w:val="auto"/>
        </w:rPr>
        <w:t>Cette fonctionnalité permet à l'entraîneur de créer, modifier et supprimer une équipe. Il peut inviter des sportifs (joueurs et staff) à rejoindre son équipe et inscrire l'équipe à des championnats.</w:t>
      </w:r>
    </w:p>
    <w:p w14:paraId="2788B2A5" w14:textId="77777777" w:rsidR="00D62C52" w:rsidRPr="00D62C52" w:rsidRDefault="00D62C52" w:rsidP="00D62C52">
      <w:pPr>
        <w:rPr>
          <w:color w:val="auto"/>
        </w:rPr>
      </w:pPr>
    </w:p>
    <w:p w14:paraId="4B5AF00B"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 championnat</w:t>
      </w:r>
    </w:p>
    <w:p w14:paraId="4392C590" w14:textId="7AD4A8C1" w:rsidR="00D62C52" w:rsidRDefault="00D62C52" w:rsidP="00D62C52">
      <w:pPr>
        <w:rPr>
          <w:color w:val="auto"/>
        </w:rPr>
      </w:pPr>
      <w:r w:rsidRPr="00D62C52">
        <w:rPr>
          <w:color w:val="auto"/>
        </w:rPr>
        <w:t>Cette fonctionnalité permet à l'entraîneur de créer, modifier et supprimer des championnats. Il peut également inscrire et désinscrire son équipe aux différents championnats.</w:t>
      </w:r>
    </w:p>
    <w:p w14:paraId="4E0522FA" w14:textId="77777777" w:rsidR="00D62C52" w:rsidRPr="00D62C52" w:rsidRDefault="00D62C52" w:rsidP="00D62C52">
      <w:pPr>
        <w:rPr>
          <w:color w:val="auto"/>
        </w:rPr>
      </w:pPr>
    </w:p>
    <w:p w14:paraId="1550C805"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des utilisateurs</w:t>
      </w:r>
    </w:p>
    <w:p w14:paraId="70B20511" w14:textId="2925418F" w:rsidR="00D62C52" w:rsidRDefault="00D62C52" w:rsidP="00D62C52">
      <w:pPr>
        <w:rPr>
          <w:color w:val="auto"/>
        </w:rPr>
      </w:pPr>
      <w:r w:rsidRPr="00D62C52">
        <w:rPr>
          <w:color w:val="auto"/>
        </w:rPr>
        <w:t>Cette fonctionnalité permet à l'entraîneur de gérer les utilisateurs. Il peut créer un compte pour ses joueurs et son staff pour qu'ils puissent rejoindre l'équipe et changer leurs rôles si besoin.</w:t>
      </w:r>
    </w:p>
    <w:p w14:paraId="5E5AC7F8" w14:textId="77777777" w:rsidR="00D62C52" w:rsidRPr="00D62C52" w:rsidRDefault="00D62C52" w:rsidP="00D62C52">
      <w:pPr>
        <w:rPr>
          <w:color w:val="auto"/>
        </w:rPr>
      </w:pPr>
    </w:p>
    <w:p w14:paraId="10694FEC"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d'événements</w:t>
      </w:r>
    </w:p>
    <w:p w14:paraId="7879629F" w14:textId="0B8535B0" w:rsidR="00D62C52" w:rsidRDefault="00D62C52" w:rsidP="00D62C52">
      <w:pPr>
        <w:rPr>
          <w:color w:val="auto"/>
        </w:rPr>
      </w:pPr>
      <w:r w:rsidRPr="00D62C52">
        <w:rPr>
          <w:color w:val="auto"/>
        </w:rPr>
        <w:t>Cette fonctionnalité permet à l'entraîneur de créer, modifier et supprimer des événements. Il peut inviter les sportifs de son équipe aux événements et ces derniers peuvent répondre présents ou absents avec un commentaire d'excuse.</w:t>
      </w:r>
    </w:p>
    <w:p w14:paraId="0040677C" w14:textId="77777777" w:rsidR="00D62C52" w:rsidRPr="00D62C52" w:rsidRDefault="00D62C52" w:rsidP="00D62C52">
      <w:pPr>
        <w:rPr>
          <w:color w:val="auto"/>
        </w:rPr>
      </w:pPr>
    </w:p>
    <w:p w14:paraId="0BD6651A"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de connexion</w:t>
      </w:r>
    </w:p>
    <w:p w14:paraId="63C95AEE" w14:textId="37A9E581" w:rsidR="00D62C52" w:rsidRPr="00D62C52" w:rsidRDefault="00D62C52" w:rsidP="00D62C52">
      <w:pPr>
        <w:rPr>
          <w:color w:val="auto"/>
        </w:rPr>
      </w:pPr>
      <w:r w:rsidRPr="00D62C52">
        <w:rPr>
          <w:color w:val="auto"/>
        </w:rPr>
        <w:t>Cette fonctionnalité permet à l'entraîneur de s'inscrire et de créer des comptes pour ses joueurs et son staff. Elle permet également à tous les utilisateurs possédant un compte de se connecter.</w:t>
      </w:r>
    </w:p>
    <w:p w14:paraId="788076FC" w14:textId="77777777" w:rsidR="006366BA" w:rsidRPr="006366BA" w:rsidRDefault="006366BA" w:rsidP="006366BA">
      <w:pPr>
        <w:rPr>
          <w:rFonts w:ascii="Book Antiqua" w:hAnsi="Book Antiqua"/>
          <w:b/>
          <w:bCs/>
          <w:color w:val="161718" w:themeColor="text1"/>
          <w:sz w:val="28"/>
          <w:szCs w:val="28"/>
        </w:rPr>
      </w:pPr>
    </w:p>
    <w:p w14:paraId="756BFD4A" w14:textId="188A017A" w:rsidR="005F0B13" w:rsidRPr="001E74E4" w:rsidRDefault="00806AA9" w:rsidP="00F91748">
      <w:pPr>
        <w:pStyle w:val="Titre2"/>
        <w:jc w:val="both"/>
        <w:rPr>
          <w:lang w:val="fr-CH"/>
        </w:rPr>
      </w:pPr>
      <w:bookmarkStart w:id="49" w:name="_Toc133409359"/>
      <w:bookmarkStart w:id="50" w:name="_Toc133796797"/>
      <w:r>
        <w:t xml:space="preserve">7.2 </w:t>
      </w:r>
      <w:r w:rsidR="005F0B13">
        <w:t>Interfaces</w:t>
      </w:r>
      <w:bookmarkEnd w:id="49"/>
      <w:bookmarkEnd w:id="50"/>
    </w:p>
    <w:p w14:paraId="1806938C" w14:textId="4ED82889" w:rsidR="00D75B21" w:rsidRDefault="00D75B21" w:rsidP="00F91748">
      <w:pPr>
        <w:spacing w:after="200"/>
        <w:jc w:val="both"/>
        <w:rPr>
          <w:rFonts w:ascii="Book Antiqua" w:eastAsia="Times New Roman" w:hAnsi="Book Antiqua" w:cs="Times New Roman"/>
          <w:b/>
          <w:color w:val="auto"/>
          <w:sz w:val="36"/>
        </w:rPr>
      </w:pPr>
      <w:r>
        <w:br w:type="page"/>
      </w:r>
    </w:p>
    <w:p w14:paraId="5EF386B5" w14:textId="77777777" w:rsidR="00D75B21" w:rsidRDefault="00D75B21" w:rsidP="00F91748">
      <w:pPr>
        <w:pStyle w:val="Titre2"/>
        <w:jc w:val="both"/>
      </w:pPr>
    </w:p>
    <w:p w14:paraId="2A4387A8" w14:textId="592BA8D0" w:rsidR="00501F2E" w:rsidRDefault="00806AA9" w:rsidP="00F91748">
      <w:pPr>
        <w:pStyle w:val="Titre2"/>
        <w:jc w:val="both"/>
      </w:pPr>
      <w:bookmarkStart w:id="51" w:name="_Toc133409360"/>
      <w:bookmarkStart w:id="52" w:name="_Toc133796798"/>
      <w:r>
        <w:t xml:space="preserve">7.3 </w:t>
      </w:r>
      <w:r w:rsidR="00E70994">
        <w:t>Analyse de l’existant</w:t>
      </w:r>
      <w:bookmarkEnd w:id="51"/>
      <w:bookmarkEnd w:id="52"/>
    </w:p>
    <w:p w14:paraId="1BACA87A" w14:textId="77777777" w:rsidR="00501F2E" w:rsidRDefault="00501F2E" w:rsidP="00501F2E"/>
    <w:p w14:paraId="5C9CE0F0" w14:textId="269D988E" w:rsidR="004B3A37" w:rsidRDefault="004B3A37" w:rsidP="00F91748">
      <w:pPr>
        <w:jc w:val="both"/>
        <w:rPr>
          <w:color w:val="161718" w:themeColor="text1"/>
        </w:rPr>
      </w:pPr>
      <w:r>
        <w:rPr>
          <w:color w:val="161718" w:themeColor="text1"/>
        </w:rPr>
        <w:t xml:space="preserve">Mon TPI implique la création d’un site web permettant la gestion d’équipe de football par un </w:t>
      </w:r>
      <w:r w:rsidR="00722FBD">
        <w:rPr>
          <w:color w:val="161718" w:themeColor="text1"/>
        </w:rPr>
        <w:t>entraîneur</w:t>
      </w:r>
      <w:r>
        <w:rPr>
          <w:color w:val="161718" w:themeColor="text1"/>
        </w:rPr>
        <w:t xml:space="preserve"> pour ses joueurs. </w:t>
      </w:r>
    </w:p>
    <w:p w14:paraId="0B1C0BCF" w14:textId="77777777" w:rsidR="00BD1E4A" w:rsidRDefault="00BD1E4A" w:rsidP="00F91748">
      <w:pPr>
        <w:jc w:val="both"/>
        <w:rPr>
          <w:color w:val="161718" w:themeColor="text1"/>
        </w:rPr>
      </w:pPr>
    </w:p>
    <w:p w14:paraId="4D9FE9C0" w14:textId="0A36D414" w:rsidR="00D75B21" w:rsidRDefault="00D75B21" w:rsidP="00F91748">
      <w:pPr>
        <w:jc w:val="both"/>
        <w:rPr>
          <w:color w:val="161718" w:themeColor="text1"/>
        </w:rPr>
      </w:pPr>
      <w:r w:rsidRPr="00D75B21">
        <w:rPr>
          <w:color w:val="161718" w:themeColor="text1"/>
        </w:rPr>
        <w:t xml:space="preserve">Dans ce contexte, je souhaite explorer les avantages et les inconvénients de l'utilisation d'un site web plutôt que d'un outil dédié à </w:t>
      </w:r>
      <w:r>
        <w:rPr>
          <w:color w:val="161718" w:themeColor="text1"/>
        </w:rPr>
        <w:t>la gestion d’un agenda comme l’agenda de google</w:t>
      </w:r>
      <w:r w:rsidRPr="00D75B21">
        <w:rPr>
          <w:color w:val="161718" w:themeColor="text1"/>
        </w:rPr>
        <w:t>.</w:t>
      </w:r>
    </w:p>
    <w:p w14:paraId="720CCF58" w14:textId="77777777" w:rsidR="00D75B21" w:rsidRDefault="00D75B21" w:rsidP="00F91748">
      <w:pPr>
        <w:jc w:val="both"/>
      </w:pPr>
    </w:p>
    <w:p w14:paraId="5F6EA80A" w14:textId="1C2397B1" w:rsidR="00D75B21" w:rsidRDefault="00367D57" w:rsidP="002F5A14">
      <w:pPr>
        <w:ind w:firstLine="720"/>
      </w:pPr>
      <w:r>
        <w:tab/>
      </w:r>
      <w:bookmarkStart w:id="53" w:name="_Toc133409361"/>
      <w:r w:rsidRPr="002F5A14">
        <w:rPr>
          <w:rFonts w:ascii="Book Antiqua" w:hAnsi="Book Antiqua"/>
          <w:b/>
          <w:bCs/>
          <w:color w:val="161718" w:themeColor="text1"/>
          <w:sz w:val="28"/>
          <w:szCs w:val="28"/>
        </w:rPr>
        <w:t xml:space="preserve">Comparaisons avec </w:t>
      </w:r>
      <w:r w:rsidR="004B3A37" w:rsidRPr="002F5A14">
        <w:rPr>
          <w:rFonts w:ascii="Book Antiqua" w:hAnsi="Book Antiqua"/>
          <w:b/>
          <w:bCs/>
          <w:color w:val="161718" w:themeColor="text1"/>
          <w:sz w:val="28"/>
          <w:szCs w:val="28"/>
        </w:rPr>
        <w:t>l’</w:t>
      </w:r>
      <w:r w:rsidRPr="002F5A14">
        <w:rPr>
          <w:rFonts w:ascii="Book Antiqua" w:hAnsi="Book Antiqua"/>
          <w:b/>
          <w:bCs/>
          <w:color w:val="161718" w:themeColor="text1"/>
          <w:sz w:val="28"/>
          <w:szCs w:val="28"/>
        </w:rPr>
        <w:t>agenda partagé de google</w:t>
      </w:r>
      <w:bookmarkEnd w:id="53"/>
    </w:p>
    <w:p w14:paraId="54325A7E" w14:textId="77777777" w:rsidR="001B1759" w:rsidRDefault="001B1759" w:rsidP="00F91748">
      <w:pPr>
        <w:jc w:val="both"/>
        <w:rPr>
          <w:color w:val="161718" w:themeColor="text1"/>
        </w:rPr>
      </w:pPr>
    </w:p>
    <w:p w14:paraId="2CA7A25D" w14:textId="136EBDF5" w:rsidR="009D56C4" w:rsidRDefault="009D56C4" w:rsidP="009D56C4">
      <w:pPr>
        <w:jc w:val="both"/>
        <w:rPr>
          <w:color w:val="161718" w:themeColor="text1"/>
        </w:rPr>
      </w:pPr>
      <w:r w:rsidRPr="009D56C4">
        <w:rPr>
          <w:color w:val="161718" w:themeColor="text1"/>
        </w:rPr>
        <w:t xml:space="preserve">Avec la liberté offerte par la programmation web, je trouve que l'agenda Google offre moins de possibilités et d'améliorations possibles que pour un site web. Dans mon cas, le PHP, l'HTML/CSS et le JS permettent de répondre à n'importe quelle demande, que ce soit avec des </w:t>
      </w:r>
      <w:r w:rsidR="00501F2E">
        <w:rPr>
          <w:color w:val="161718" w:themeColor="text1"/>
        </w:rPr>
        <w:t>librairies</w:t>
      </w:r>
      <w:r w:rsidRPr="009D56C4">
        <w:rPr>
          <w:color w:val="161718" w:themeColor="text1"/>
        </w:rPr>
        <w:t xml:space="preserve"> externes ou du code effectué par moi-même.</w:t>
      </w:r>
    </w:p>
    <w:p w14:paraId="61C1CEDA" w14:textId="77777777" w:rsidR="00501F2E" w:rsidRPr="009D56C4" w:rsidRDefault="00501F2E" w:rsidP="009D56C4">
      <w:pPr>
        <w:jc w:val="both"/>
        <w:rPr>
          <w:color w:val="161718" w:themeColor="text1"/>
        </w:rPr>
      </w:pPr>
    </w:p>
    <w:p w14:paraId="360C9F47" w14:textId="77777777" w:rsidR="009D56C4" w:rsidRDefault="009D56C4" w:rsidP="009D56C4">
      <w:pPr>
        <w:jc w:val="both"/>
        <w:rPr>
          <w:color w:val="161718" w:themeColor="text1"/>
        </w:rPr>
      </w:pPr>
      <w:r w:rsidRPr="009D56C4">
        <w:rPr>
          <w:color w:val="161718" w:themeColor="text1"/>
        </w:rPr>
        <w:t>En effet, avec l'agenda Google, nous pourrions utiliser quelque chose de déjà fait et nous n'aurions pas besoin de recréer la roue. La manipulation est simple et est intégrée à l'environnement Google, ce qui en fait un outil pratique et simple.</w:t>
      </w:r>
    </w:p>
    <w:p w14:paraId="470E9D7D" w14:textId="77777777" w:rsidR="00501F2E" w:rsidRPr="009D56C4" w:rsidRDefault="00501F2E" w:rsidP="009D56C4">
      <w:pPr>
        <w:jc w:val="both"/>
        <w:rPr>
          <w:color w:val="161718" w:themeColor="text1"/>
        </w:rPr>
      </w:pPr>
    </w:p>
    <w:p w14:paraId="1D474A4D" w14:textId="119BC5D0" w:rsidR="009D56C4" w:rsidRDefault="009D56C4" w:rsidP="009D56C4">
      <w:pPr>
        <w:jc w:val="both"/>
        <w:rPr>
          <w:color w:val="161718" w:themeColor="text1"/>
        </w:rPr>
      </w:pPr>
      <w:r w:rsidRPr="009D56C4">
        <w:rPr>
          <w:color w:val="161718" w:themeColor="text1"/>
        </w:rPr>
        <w:t xml:space="preserve">Cependant, avec l'agenda Google, nous sommes vite limités en termes de fonctionnalités. Dans le cas de mon site web, la bibliothèque JavaScript </w:t>
      </w:r>
      <w:proofErr w:type="spellStart"/>
      <w:r w:rsidRPr="00520A6E">
        <w:rPr>
          <w:color w:val="605DBF" w:themeColor="text2" w:themeTint="99"/>
        </w:rPr>
        <w:t>FullCalendar</w:t>
      </w:r>
      <w:proofErr w:type="spellEnd"/>
      <w:r w:rsidRPr="009D56C4">
        <w:rPr>
          <w:color w:val="161718" w:themeColor="text1"/>
        </w:rPr>
        <w:t xml:space="preserve"> permet de créer un agenda de manière dynamique et de ne pas repartir de zéro. Ensuite, le PHP m'a permis d'enregistrer mes utilisateurs et événements dans une base de données et l'HTML/CSS m'a permis d'avoir un design unique et propre à mon site.</w:t>
      </w:r>
    </w:p>
    <w:p w14:paraId="5F1AF762" w14:textId="77777777" w:rsidR="00501F2E" w:rsidRPr="009D56C4" w:rsidRDefault="00501F2E" w:rsidP="009D56C4">
      <w:pPr>
        <w:jc w:val="both"/>
        <w:rPr>
          <w:color w:val="161718" w:themeColor="text1"/>
        </w:rPr>
      </w:pPr>
    </w:p>
    <w:p w14:paraId="52FA27D7" w14:textId="77777777" w:rsidR="009D56C4" w:rsidRPr="009D56C4" w:rsidRDefault="009D56C4" w:rsidP="009D56C4">
      <w:pPr>
        <w:jc w:val="both"/>
        <w:rPr>
          <w:color w:val="161718" w:themeColor="text1"/>
        </w:rPr>
      </w:pPr>
      <w:r w:rsidRPr="009D56C4">
        <w:rPr>
          <w:color w:val="161718" w:themeColor="text1"/>
        </w:rPr>
        <w:t>Pour finir, l'utilisation de mon site web plutôt que de l'agenda de Google favorise grandement la possibilité de fonctionnalités, la gestion d'équipe en tant que telle, les statistiques et l'interaction entre l'entraîneur et les joueurs pour les présences. De plus, les améliorations futures telles qu'un classement pour les championnats seraient une plus-value non négligeable.</w:t>
      </w:r>
    </w:p>
    <w:p w14:paraId="0DA9CAF2" w14:textId="1BCB849E" w:rsidR="004B3A37" w:rsidRPr="00367D57" w:rsidRDefault="004B3A37" w:rsidP="00F91748">
      <w:pPr>
        <w:jc w:val="both"/>
      </w:pPr>
      <w:r>
        <w:tab/>
      </w:r>
    </w:p>
    <w:p w14:paraId="471CDFED" w14:textId="3DBB78F1" w:rsidR="005F0B13" w:rsidRDefault="00806AA9" w:rsidP="00F91748">
      <w:pPr>
        <w:pStyle w:val="Titre1"/>
        <w:jc w:val="both"/>
        <w:rPr>
          <w:color w:val="161718" w:themeColor="text1"/>
        </w:rPr>
      </w:pPr>
      <w:bookmarkStart w:id="54" w:name="_Toc133409362"/>
      <w:bookmarkStart w:id="55" w:name="_Toc133796799"/>
      <w:r>
        <w:rPr>
          <w:color w:val="161718" w:themeColor="text1"/>
        </w:rPr>
        <w:t xml:space="preserve">8. </w:t>
      </w:r>
      <w:r w:rsidR="005F0B13">
        <w:rPr>
          <w:color w:val="161718" w:themeColor="text1"/>
        </w:rPr>
        <w:t>Analyse organique</w:t>
      </w:r>
      <w:bookmarkEnd w:id="54"/>
      <w:bookmarkEnd w:id="55"/>
    </w:p>
    <w:p w14:paraId="0D6B30C9" w14:textId="01AFE06E" w:rsidR="005F0B13" w:rsidRDefault="00806AA9" w:rsidP="00F91748">
      <w:pPr>
        <w:pStyle w:val="Titre2"/>
        <w:jc w:val="both"/>
      </w:pPr>
      <w:bookmarkStart w:id="56" w:name="_Toc133409363"/>
      <w:bookmarkStart w:id="57" w:name="_Toc133796800"/>
      <w:r>
        <w:t xml:space="preserve">8.1 </w:t>
      </w:r>
      <w:r w:rsidR="005F0B13">
        <w:t>Structure du projet</w:t>
      </w:r>
      <w:bookmarkEnd w:id="56"/>
      <w:bookmarkEnd w:id="57"/>
    </w:p>
    <w:p w14:paraId="2043B10C" w14:textId="3E9BE30F" w:rsidR="00830B61" w:rsidRDefault="00806AA9" w:rsidP="00F91748">
      <w:pPr>
        <w:pStyle w:val="Titre2"/>
        <w:jc w:val="both"/>
      </w:pPr>
      <w:bookmarkStart w:id="58" w:name="_Toc133409364"/>
      <w:bookmarkStart w:id="59" w:name="_Toc133796801"/>
      <w:r>
        <w:t xml:space="preserve">8.2 </w:t>
      </w:r>
      <w:r w:rsidR="005F0B13">
        <w:t>Base de données</w:t>
      </w:r>
      <w:bookmarkEnd w:id="58"/>
      <w:bookmarkEnd w:id="59"/>
    </w:p>
    <w:p w14:paraId="32FD5919" w14:textId="77777777" w:rsidR="00830B61" w:rsidRDefault="00830B61" w:rsidP="00F91748">
      <w:pPr>
        <w:spacing w:after="200"/>
        <w:jc w:val="both"/>
        <w:rPr>
          <w:rFonts w:ascii="Book Antiqua" w:eastAsia="Times New Roman" w:hAnsi="Book Antiqua" w:cs="Times New Roman"/>
          <w:b/>
          <w:color w:val="auto"/>
          <w:sz w:val="36"/>
        </w:rPr>
      </w:pPr>
      <w:r>
        <w:br w:type="page"/>
      </w:r>
    </w:p>
    <w:p w14:paraId="1D8251E1" w14:textId="77777777" w:rsidR="005F0B13" w:rsidRDefault="005F0B13" w:rsidP="00F91748">
      <w:pPr>
        <w:pStyle w:val="Titre2"/>
        <w:jc w:val="both"/>
      </w:pPr>
    </w:p>
    <w:p w14:paraId="30D35481" w14:textId="2670ED8E" w:rsidR="0007739D" w:rsidRDefault="00806AA9" w:rsidP="00F91748">
      <w:pPr>
        <w:pStyle w:val="Titre1"/>
        <w:jc w:val="both"/>
        <w:rPr>
          <w:color w:val="161718" w:themeColor="text1"/>
        </w:rPr>
      </w:pPr>
      <w:bookmarkStart w:id="60" w:name="_Toc133409365"/>
      <w:bookmarkStart w:id="61" w:name="_Toc133796802"/>
      <w:r>
        <w:rPr>
          <w:color w:val="161718" w:themeColor="text1"/>
        </w:rPr>
        <w:t xml:space="preserve">9. </w:t>
      </w:r>
      <w:r w:rsidR="005F0B13">
        <w:rPr>
          <w:color w:val="161718" w:themeColor="text1"/>
        </w:rPr>
        <w:t>Librairies et outils externes</w:t>
      </w:r>
      <w:bookmarkEnd w:id="60"/>
      <w:bookmarkEnd w:id="61"/>
    </w:p>
    <w:p w14:paraId="710D6062" w14:textId="77777777" w:rsidR="00501F2E" w:rsidRDefault="00501F2E" w:rsidP="00501F2E"/>
    <w:p w14:paraId="43D7ECB1" w14:textId="7A4FC60C" w:rsidR="001A315B" w:rsidRDefault="0007739D" w:rsidP="00F91748">
      <w:pPr>
        <w:pStyle w:val="Titre2"/>
        <w:jc w:val="both"/>
      </w:pPr>
      <w:bookmarkStart w:id="62" w:name="_Toc133409366"/>
      <w:bookmarkStart w:id="63" w:name="_Toc133796803"/>
      <w:r>
        <w:rPr>
          <w:noProof/>
        </w:rPr>
        <w:drawing>
          <wp:anchor distT="0" distB="0" distL="114300" distR="114300" simplePos="0" relativeHeight="251670015" behindDoc="1" locked="0" layoutInCell="1" allowOverlap="1" wp14:anchorId="69528FB6" wp14:editId="1AF1CCCA">
            <wp:simplePos x="0" y="0"/>
            <wp:positionH relativeFrom="column">
              <wp:posOffset>4659630</wp:posOffset>
            </wp:positionH>
            <wp:positionV relativeFrom="paragraph">
              <wp:posOffset>173990</wp:posOffset>
            </wp:positionV>
            <wp:extent cx="1600200" cy="1600200"/>
            <wp:effectExtent l="0" t="0" r="0" b="0"/>
            <wp:wrapTight wrapText="bothSides">
              <wp:wrapPolygon edited="0">
                <wp:start x="9257" y="0"/>
                <wp:lineTo x="0" y="9514"/>
                <wp:lineTo x="0" y="11829"/>
                <wp:lineTo x="9257" y="21343"/>
                <wp:lineTo x="12086" y="21343"/>
                <wp:lineTo x="21343" y="11829"/>
                <wp:lineTo x="21343" y="9514"/>
                <wp:lineTo x="12086" y="0"/>
                <wp:lineTo x="9257" y="0"/>
              </wp:wrapPolygon>
            </wp:wrapTight>
            <wp:docPr id="4" name="Image 4" descr="Formation Git | Human Coder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ion Git | Human Coders Form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9.1 </w:t>
      </w:r>
      <w:r w:rsidR="005F0B13">
        <w:t>Git</w:t>
      </w:r>
      <w:bookmarkEnd w:id="62"/>
      <w:bookmarkEnd w:id="63"/>
    </w:p>
    <w:p w14:paraId="12280578" w14:textId="5A05D19D" w:rsidR="001A315B" w:rsidRPr="0007739D" w:rsidRDefault="0007739D" w:rsidP="00F91748">
      <w:pPr>
        <w:spacing w:after="200"/>
        <w:jc w:val="both"/>
        <w:rPr>
          <w:color w:val="161718" w:themeColor="text1"/>
          <w:szCs w:val="24"/>
        </w:rPr>
      </w:pPr>
      <w:r w:rsidRPr="0007739D">
        <w:rPr>
          <w:color w:val="161718" w:themeColor="text1"/>
          <w:szCs w:val="24"/>
        </w:rPr>
        <w:t xml:space="preserve">Git est un logiciel de gestion de versions distribué, développé par Linus </w:t>
      </w:r>
      <w:proofErr w:type="spellStart"/>
      <w:r w:rsidRPr="0007739D">
        <w:rPr>
          <w:color w:val="161718" w:themeColor="text1"/>
          <w:szCs w:val="24"/>
        </w:rPr>
        <w:t>Torvalds</w:t>
      </w:r>
      <w:proofErr w:type="spellEnd"/>
      <w:r w:rsidRPr="0007739D">
        <w:rPr>
          <w:color w:val="161718" w:themeColor="text1"/>
          <w:szCs w:val="24"/>
        </w:rPr>
        <w:t>, le créateur du noyau Linux. Pour assurer</w:t>
      </w:r>
      <w:r w:rsidR="0099332A">
        <w:rPr>
          <w:color w:val="161718" w:themeColor="text1"/>
          <w:szCs w:val="24"/>
        </w:rPr>
        <w:t xml:space="preserve"> l</w:t>
      </w:r>
      <w:r w:rsidRPr="0007739D">
        <w:rPr>
          <w:color w:val="161718" w:themeColor="text1"/>
          <w:szCs w:val="24"/>
        </w:rPr>
        <w:t>e suivi des différentes versions de mon application, j'ai opté pour l'utilisation d'un dépôt distant sur la plateforme GitHub. Cela me permet de stocker mon code source en ligne et de suivre les changements apportés à chaque version de mon application.</w:t>
      </w:r>
      <w:r w:rsidRPr="0007739D">
        <w:t xml:space="preserve"> </w:t>
      </w:r>
    </w:p>
    <w:p w14:paraId="0D534485" w14:textId="5C741F3D" w:rsidR="001A315B" w:rsidRDefault="001A315B" w:rsidP="00F91748">
      <w:pPr>
        <w:pStyle w:val="Titre2"/>
        <w:jc w:val="both"/>
      </w:pPr>
    </w:p>
    <w:p w14:paraId="682EB48C" w14:textId="4C458081" w:rsidR="001A315B" w:rsidRDefault="001A315B" w:rsidP="00F91748">
      <w:pPr>
        <w:pStyle w:val="Titre2"/>
        <w:jc w:val="both"/>
      </w:pPr>
    </w:p>
    <w:p w14:paraId="45E15C67" w14:textId="2816F0F8" w:rsidR="001A315B" w:rsidRDefault="001A315B" w:rsidP="00F91748">
      <w:pPr>
        <w:pStyle w:val="Titre2"/>
        <w:jc w:val="both"/>
      </w:pPr>
      <w:bookmarkStart w:id="64" w:name="_Toc133409367"/>
      <w:bookmarkStart w:id="65" w:name="_Toc133796804"/>
      <w:r>
        <w:rPr>
          <w:noProof/>
        </w:rPr>
        <w:drawing>
          <wp:anchor distT="0" distB="0" distL="114300" distR="114300" simplePos="0" relativeHeight="251668991" behindDoc="1" locked="0" layoutInCell="1" allowOverlap="1" wp14:anchorId="7BF4D529" wp14:editId="54F80BBF">
            <wp:simplePos x="0" y="0"/>
            <wp:positionH relativeFrom="column">
              <wp:posOffset>4481830</wp:posOffset>
            </wp:positionH>
            <wp:positionV relativeFrom="paragraph">
              <wp:posOffset>92710</wp:posOffset>
            </wp:positionV>
            <wp:extent cx="1778000" cy="1778000"/>
            <wp:effectExtent l="0" t="0" r="0" b="0"/>
            <wp:wrapTight wrapText="bothSides">
              <wp:wrapPolygon edited="0">
                <wp:start x="14349" y="0"/>
                <wp:lineTo x="10183" y="4166"/>
                <wp:lineTo x="2314" y="5091"/>
                <wp:lineTo x="0" y="6017"/>
                <wp:lineTo x="231" y="7869"/>
                <wp:lineTo x="2083" y="11571"/>
                <wp:lineTo x="231" y="13654"/>
                <wp:lineTo x="0" y="14117"/>
                <wp:lineTo x="694" y="15737"/>
                <wp:lineTo x="11109" y="18977"/>
                <wp:lineTo x="12266" y="18977"/>
                <wp:lineTo x="14117" y="20829"/>
                <wp:lineTo x="14349" y="21291"/>
                <wp:lineTo x="16200" y="21291"/>
                <wp:lineTo x="16431" y="20829"/>
                <wp:lineTo x="20597" y="18977"/>
                <wp:lineTo x="21291" y="17126"/>
                <wp:lineTo x="21291" y="3240"/>
                <wp:lineTo x="20134" y="2314"/>
                <wp:lineTo x="16200" y="0"/>
                <wp:lineTo x="14349" y="0"/>
              </wp:wrapPolygon>
            </wp:wrapTight>
            <wp:docPr id="3" name="Image 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p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anchor>
        </w:drawing>
      </w:r>
      <w:r w:rsidR="00806AA9">
        <w:t xml:space="preserve">9.2 </w:t>
      </w:r>
      <w:r w:rsidR="005F0B13">
        <w:t>Visual Studio Code</w:t>
      </w:r>
      <w:bookmarkEnd w:id="64"/>
      <w:bookmarkEnd w:id="65"/>
    </w:p>
    <w:p w14:paraId="1C0DEA3E" w14:textId="1B5479FD" w:rsidR="001A315B" w:rsidRDefault="001A315B" w:rsidP="00F91748">
      <w:pPr>
        <w:spacing w:after="200"/>
        <w:jc w:val="both"/>
        <w:rPr>
          <w:color w:val="161718" w:themeColor="text1"/>
          <w:szCs w:val="24"/>
        </w:rPr>
      </w:pPr>
      <w:r w:rsidRPr="001A315B">
        <w:rPr>
          <w:color w:val="161718" w:themeColor="text1"/>
          <w:szCs w:val="24"/>
        </w:rPr>
        <w:t>Visual Studio Code est un environnement de développement intégré (IDE) polyvalent, simple à utiliser et doté d'une large gamme de fonctionnalités. Il permet de programmer dans divers langages de programmation et sa modularité est renforcée par son système d'extension. Personnellement, j'ai utilisé Visual Studio Code pour développer mon application et cet IDE m'a été extrêmement utile pendant la phase de développement.</w:t>
      </w:r>
    </w:p>
    <w:p w14:paraId="0DBC43DF" w14:textId="6273DF1B" w:rsidR="001A315B" w:rsidRDefault="001A315B" w:rsidP="00F91748">
      <w:pPr>
        <w:spacing w:after="200"/>
        <w:jc w:val="both"/>
        <w:rPr>
          <w:color w:val="161718" w:themeColor="text1"/>
          <w:szCs w:val="24"/>
        </w:rPr>
      </w:pPr>
    </w:p>
    <w:p w14:paraId="7DACE316" w14:textId="72B87AA5" w:rsidR="001A315B" w:rsidRPr="001A315B" w:rsidRDefault="001A315B" w:rsidP="00F91748">
      <w:pPr>
        <w:spacing w:after="200"/>
        <w:jc w:val="both"/>
        <w:rPr>
          <w:color w:val="161718" w:themeColor="text1"/>
          <w:szCs w:val="24"/>
        </w:rPr>
      </w:pPr>
      <w:r>
        <w:rPr>
          <w:noProof/>
        </w:rPr>
        <w:drawing>
          <wp:anchor distT="0" distB="0" distL="114300" distR="114300" simplePos="0" relativeHeight="251667967" behindDoc="0" locked="0" layoutInCell="1" allowOverlap="1" wp14:anchorId="21F068A0" wp14:editId="76752086">
            <wp:simplePos x="0" y="0"/>
            <wp:positionH relativeFrom="column">
              <wp:posOffset>4037330</wp:posOffset>
            </wp:positionH>
            <wp:positionV relativeFrom="paragraph">
              <wp:posOffset>29210</wp:posOffset>
            </wp:positionV>
            <wp:extent cx="2330450" cy="2330450"/>
            <wp:effectExtent l="0" t="0" r="0" b="0"/>
            <wp:wrapThrough wrapText="bothSides">
              <wp:wrapPolygon edited="0">
                <wp:start x="19599" y="353"/>
                <wp:lineTo x="5120" y="2649"/>
                <wp:lineTo x="5120" y="6356"/>
                <wp:lineTo x="4061" y="9181"/>
                <wp:lineTo x="4061" y="12007"/>
                <wp:lineTo x="883" y="17480"/>
                <wp:lineTo x="706" y="19246"/>
                <wp:lineTo x="1766" y="20305"/>
                <wp:lineTo x="3531" y="20658"/>
                <wp:lineTo x="9181" y="20658"/>
                <wp:lineTo x="10947" y="19422"/>
                <wp:lineTo x="11653" y="18363"/>
                <wp:lineTo x="10947" y="17657"/>
                <wp:lineTo x="12536" y="17657"/>
                <wp:lineTo x="20482" y="15361"/>
                <wp:lineTo x="20482" y="353"/>
                <wp:lineTo x="19599" y="353"/>
              </wp:wrapPolygon>
            </wp:wrapThrough>
            <wp:docPr id="2" name="Image 2" descr="How to Setup Windows for Development: An experiment in using WSL2 -  Bend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Windows for Development: An experiment in using WSL2 -  Bendy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DC06C" w14:textId="7ED449E2" w:rsidR="005F0B13" w:rsidRDefault="00806AA9" w:rsidP="00F91748">
      <w:pPr>
        <w:pStyle w:val="Titre2"/>
        <w:jc w:val="both"/>
      </w:pPr>
      <w:bookmarkStart w:id="66" w:name="_Toc133409368"/>
      <w:bookmarkStart w:id="67" w:name="_Toc133796805"/>
      <w:r>
        <w:t xml:space="preserve">9.3 </w:t>
      </w:r>
      <w:r w:rsidR="005F0B13">
        <w:t>WSL 2 (</w:t>
      </w:r>
      <w:r w:rsidR="00775D56">
        <w:t>Ubuntu</w:t>
      </w:r>
      <w:r w:rsidR="005F0B13">
        <w:t>)</w:t>
      </w:r>
      <w:bookmarkEnd w:id="66"/>
      <w:bookmarkEnd w:id="67"/>
    </w:p>
    <w:p w14:paraId="19DF5B7D" w14:textId="28C57904" w:rsidR="00A6475C" w:rsidRDefault="003B63EC" w:rsidP="00F91748">
      <w:pPr>
        <w:spacing w:after="200"/>
        <w:jc w:val="both"/>
      </w:pPr>
      <w:r w:rsidRPr="003B63EC">
        <w:rPr>
          <w:color w:val="161718" w:themeColor="text1"/>
          <w:szCs w:val="24"/>
        </w:rPr>
        <w:t>WSL 2 est une fonctionnalité de Windows qui permet de créer un environnement Linux à l'intérieur de Windows, ce qui équivaut à avoir une machine virtuelle Linux intégrée dans la machine Windows. Cela permet d'exécuter des applications Linux sur Windows sans avoir besoin d'une machine virtuelle distincte.</w:t>
      </w:r>
      <w:r w:rsidR="00AC3BBE">
        <w:rPr>
          <w:color w:val="161718" w:themeColor="text1"/>
          <w:szCs w:val="24"/>
        </w:rPr>
        <w:t xml:space="preserve"> Mon application ainsi que ma base de données ont donc </w:t>
      </w:r>
      <w:r w:rsidR="00034249">
        <w:rPr>
          <w:color w:val="161718" w:themeColor="text1"/>
          <w:szCs w:val="24"/>
        </w:rPr>
        <w:t>tourné</w:t>
      </w:r>
      <w:r w:rsidR="00AC3BBE">
        <w:rPr>
          <w:color w:val="161718" w:themeColor="text1"/>
          <w:szCs w:val="24"/>
        </w:rPr>
        <w:t xml:space="preserve"> sur un serveur en local. </w:t>
      </w:r>
    </w:p>
    <w:p w14:paraId="02511837" w14:textId="57F9E2D7" w:rsidR="00A6475C" w:rsidRDefault="00A6475C" w:rsidP="00F91748">
      <w:pPr>
        <w:spacing w:after="200"/>
        <w:jc w:val="both"/>
        <w:rPr>
          <w:rFonts w:ascii="Book Antiqua" w:eastAsia="Times New Roman" w:hAnsi="Book Antiqua" w:cs="Times New Roman"/>
          <w:b/>
          <w:color w:val="auto"/>
          <w:sz w:val="36"/>
        </w:rPr>
      </w:pPr>
      <w:r>
        <w:br w:type="page"/>
      </w:r>
    </w:p>
    <w:p w14:paraId="12BC193C" w14:textId="77777777" w:rsidR="003A4C9D" w:rsidRDefault="003A4C9D" w:rsidP="00F91748">
      <w:pPr>
        <w:pStyle w:val="Titre2"/>
        <w:jc w:val="both"/>
        <w:rPr>
          <w:noProof/>
        </w:rPr>
      </w:pPr>
      <w:bookmarkStart w:id="68" w:name="_Toc133409369"/>
    </w:p>
    <w:p w14:paraId="67932653" w14:textId="09A8A9A0" w:rsidR="00A6475C" w:rsidRDefault="00806AA9" w:rsidP="00F91748">
      <w:pPr>
        <w:pStyle w:val="Titre2"/>
        <w:jc w:val="both"/>
      </w:pPr>
      <w:bookmarkStart w:id="69" w:name="_Toc133796806"/>
      <w:r>
        <w:t xml:space="preserve">9.4 </w:t>
      </w:r>
      <w:proofErr w:type="spellStart"/>
      <w:r w:rsidR="00A6475C" w:rsidRPr="00A6475C">
        <w:t>F</w:t>
      </w:r>
      <w:r w:rsidR="00A6475C">
        <w:t>ullCalendar</w:t>
      </w:r>
      <w:bookmarkEnd w:id="68"/>
      <w:bookmarkEnd w:id="69"/>
      <w:proofErr w:type="spellEnd"/>
      <w:r w:rsidR="00A6475C">
        <w:t xml:space="preserve"> </w:t>
      </w:r>
    </w:p>
    <w:p w14:paraId="40791C2A" w14:textId="77777777" w:rsidR="00B14EDF" w:rsidRDefault="00B14EDF" w:rsidP="00B14EDF"/>
    <w:p w14:paraId="74EC15CD" w14:textId="2BB699A8" w:rsidR="009B5A82" w:rsidRDefault="00A6475C" w:rsidP="00F91748">
      <w:pPr>
        <w:spacing w:after="200"/>
        <w:jc w:val="both"/>
      </w:pPr>
      <w:r>
        <w:rPr>
          <w:noProof/>
        </w:rPr>
        <w:drawing>
          <wp:anchor distT="0" distB="0" distL="114300" distR="114300" simplePos="0" relativeHeight="251671039" behindDoc="0" locked="0" layoutInCell="1" allowOverlap="1" wp14:anchorId="7417D9DE" wp14:editId="631C03DE">
            <wp:simplePos x="0" y="0"/>
            <wp:positionH relativeFrom="column">
              <wp:posOffset>4507230</wp:posOffset>
            </wp:positionH>
            <wp:positionV relativeFrom="paragraph">
              <wp:posOffset>295275</wp:posOffset>
            </wp:positionV>
            <wp:extent cx="2000250" cy="2000250"/>
            <wp:effectExtent l="0" t="0" r="0" b="0"/>
            <wp:wrapThrough wrapText="bothSides">
              <wp:wrapPolygon edited="0">
                <wp:start x="2057" y="1646"/>
                <wp:lineTo x="1646" y="4731"/>
                <wp:lineTo x="1646" y="18514"/>
                <wp:lineTo x="2057" y="19749"/>
                <wp:lineTo x="19131" y="19749"/>
                <wp:lineTo x="19749" y="18514"/>
                <wp:lineTo x="19543" y="2469"/>
                <wp:lineTo x="19337" y="1646"/>
                <wp:lineTo x="2057" y="1646"/>
              </wp:wrapPolygon>
            </wp:wrapThrough>
            <wp:docPr id="5" name="Image 5" descr="FullCalenda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Calendar · GitHu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475C">
        <w:rPr>
          <w:color w:val="161718" w:themeColor="text1"/>
          <w:szCs w:val="24"/>
        </w:rPr>
        <w:t>FullCalendar</w:t>
      </w:r>
      <w:proofErr w:type="spellEnd"/>
      <w:r w:rsidRPr="00A6475C">
        <w:rPr>
          <w:color w:val="161718" w:themeColor="text1"/>
          <w:szCs w:val="24"/>
        </w:rPr>
        <w:t xml:space="preserve"> est une bibliothèque JavaScript open-source permettant de créer des calendriers interactifs sur une page web. J'ai utilisé </w:t>
      </w:r>
      <w:proofErr w:type="spellStart"/>
      <w:r w:rsidRPr="00A6475C">
        <w:rPr>
          <w:color w:val="161718" w:themeColor="text1"/>
          <w:szCs w:val="24"/>
        </w:rPr>
        <w:t>FullCalendar</w:t>
      </w:r>
      <w:proofErr w:type="spellEnd"/>
      <w:r w:rsidRPr="00A6475C">
        <w:rPr>
          <w:color w:val="161718" w:themeColor="text1"/>
          <w:szCs w:val="24"/>
        </w:rPr>
        <w:t xml:space="preserve"> dans mon application de gestion d'équipe de football pour afficher les matchs et les événements importants dans un calendrier facile à naviguer. Grâce à </w:t>
      </w:r>
      <w:proofErr w:type="spellStart"/>
      <w:r w:rsidRPr="00A6475C">
        <w:rPr>
          <w:color w:val="161718" w:themeColor="text1"/>
          <w:szCs w:val="24"/>
        </w:rPr>
        <w:t>FullCalendar</w:t>
      </w:r>
      <w:proofErr w:type="spellEnd"/>
      <w:r w:rsidRPr="00A6475C">
        <w:rPr>
          <w:color w:val="161718" w:themeColor="text1"/>
          <w:szCs w:val="24"/>
        </w:rPr>
        <w:t xml:space="preserve">, j'ai pu afficher les matchs, les entraînements et divers événements, puis permettre aux utilisateurs de cliquer dessus pour obtenir plus d'informations. L'utilisation de </w:t>
      </w:r>
      <w:proofErr w:type="spellStart"/>
      <w:r w:rsidRPr="00A6475C">
        <w:rPr>
          <w:color w:val="161718" w:themeColor="text1"/>
          <w:szCs w:val="24"/>
        </w:rPr>
        <w:t>FullCalendar</w:t>
      </w:r>
      <w:proofErr w:type="spellEnd"/>
      <w:r w:rsidRPr="00A6475C">
        <w:rPr>
          <w:color w:val="161718" w:themeColor="text1"/>
          <w:szCs w:val="24"/>
        </w:rPr>
        <w:t xml:space="preserve"> a grandement amélioré l'expérience utilisateur de mon application en offrant une vue d'ensemble de tous les événements à venir et en permettant aux utilisateurs de planifier en conséquence.</w:t>
      </w:r>
      <w:r w:rsidRPr="00A6475C">
        <w:t xml:space="preserve"> </w:t>
      </w:r>
    </w:p>
    <w:p w14:paraId="172F9AD6" w14:textId="05031425" w:rsidR="009B5A82" w:rsidRDefault="009B5A82" w:rsidP="00F91748">
      <w:pPr>
        <w:pStyle w:val="Titre2"/>
        <w:jc w:val="both"/>
      </w:pPr>
      <w:bookmarkStart w:id="70" w:name="_Toc133409370"/>
      <w:bookmarkStart w:id="71" w:name="_Toc133796807"/>
      <w:r>
        <w:rPr>
          <w:noProof/>
        </w:rPr>
        <w:drawing>
          <wp:anchor distT="0" distB="0" distL="114300" distR="114300" simplePos="0" relativeHeight="251672063" behindDoc="0" locked="0" layoutInCell="1" allowOverlap="1" wp14:anchorId="36AF2ADA" wp14:editId="244D8AB1">
            <wp:simplePos x="0" y="0"/>
            <wp:positionH relativeFrom="column">
              <wp:posOffset>4164136</wp:posOffset>
            </wp:positionH>
            <wp:positionV relativeFrom="paragraph">
              <wp:posOffset>120539</wp:posOffset>
            </wp:positionV>
            <wp:extent cx="2216785" cy="2216785"/>
            <wp:effectExtent l="0" t="0" r="0" b="0"/>
            <wp:wrapThrough wrapText="bothSides">
              <wp:wrapPolygon edited="0">
                <wp:start x="12065" y="1299"/>
                <wp:lineTo x="3156" y="4269"/>
                <wp:lineTo x="2042" y="6311"/>
                <wp:lineTo x="1299" y="7425"/>
                <wp:lineTo x="928" y="10580"/>
                <wp:lineTo x="1671" y="13550"/>
                <wp:lineTo x="3712" y="16891"/>
                <wp:lineTo x="7982" y="19490"/>
                <wp:lineTo x="9467" y="20047"/>
                <wp:lineTo x="13550" y="20047"/>
                <wp:lineTo x="15035" y="19490"/>
                <wp:lineTo x="18748" y="16891"/>
                <wp:lineTo x="18748" y="16520"/>
                <wp:lineTo x="20047" y="15221"/>
                <wp:lineTo x="19676" y="14664"/>
                <wp:lineTo x="16891" y="13550"/>
                <wp:lineTo x="17263" y="13550"/>
                <wp:lineTo x="20233" y="10952"/>
                <wp:lineTo x="20418" y="10580"/>
                <wp:lineTo x="19676" y="8353"/>
                <wp:lineTo x="19304" y="7610"/>
                <wp:lineTo x="20047" y="6682"/>
                <wp:lineTo x="18933" y="6125"/>
                <wp:lineTo x="12808" y="4641"/>
                <wp:lineTo x="12808" y="1299"/>
                <wp:lineTo x="12065" y="1299"/>
              </wp:wrapPolygon>
            </wp:wrapThrough>
            <wp:docPr id="6" name="Image 6"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78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9.5 </w:t>
      </w:r>
      <w:r>
        <w:t>JQuery</w:t>
      </w:r>
      <w:bookmarkEnd w:id="70"/>
      <w:bookmarkEnd w:id="71"/>
    </w:p>
    <w:p w14:paraId="744F92FC" w14:textId="77777777" w:rsidR="00B14EDF" w:rsidRDefault="00B14EDF" w:rsidP="00B14EDF"/>
    <w:p w14:paraId="0458A807" w14:textId="1E52B158" w:rsidR="00C23685" w:rsidRDefault="003A4C9D" w:rsidP="00F91748">
      <w:pPr>
        <w:spacing w:after="200"/>
        <w:jc w:val="both"/>
        <w:rPr>
          <w:color w:val="161718" w:themeColor="text1"/>
          <w:szCs w:val="24"/>
        </w:rPr>
      </w:pPr>
      <w:r>
        <w:rPr>
          <w:color w:val="161718" w:themeColor="text1"/>
          <w:szCs w:val="24"/>
        </w:rPr>
        <w:t>J</w:t>
      </w:r>
      <w:r w:rsidR="009B5A82" w:rsidRPr="009B5A82">
        <w:rPr>
          <w:color w:val="161718" w:themeColor="text1"/>
          <w:szCs w:val="24"/>
        </w:rPr>
        <w:t>Query est une bibliothèque JavaScript utile pour faciliter la manipulation du DOM et la gestion des événements. Dans mon code, l'utilisation de jQuery a simplifié la sélection des éléments HTML et la gestion des événements, ce qui a rendu le code plus court et plus facile à comprendre.</w:t>
      </w:r>
    </w:p>
    <w:p w14:paraId="2D0B3231" w14:textId="77466563" w:rsidR="00C23685" w:rsidRDefault="00C23685" w:rsidP="00F91748">
      <w:pPr>
        <w:spacing w:after="200"/>
        <w:jc w:val="both"/>
        <w:rPr>
          <w:color w:val="161718" w:themeColor="text1"/>
          <w:szCs w:val="24"/>
        </w:rPr>
      </w:pPr>
    </w:p>
    <w:p w14:paraId="5D9E34F8" w14:textId="4C7475E8" w:rsidR="00C23685" w:rsidRDefault="00C23685" w:rsidP="00F91748">
      <w:pPr>
        <w:spacing w:after="200"/>
        <w:jc w:val="both"/>
        <w:rPr>
          <w:color w:val="161718" w:themeColor="text1"/>
          <w:szCs w:val="24"/>
        </w:rPr>
      </w:pPr>
    </w:p>
    <w:p w14:paraId="1962EE4E" w14:textId="47F52CE9" w:rsidR="00C23685" w:rsidRDefault="00806AA9" w:rsidP="00C23685">
      <w:pPr>
        <w:pStyle w:val="Titre2"/>
        <w:jc w:val="both"/>
      </w:pPr>
      <w:bookmarkStart w:id="72" w:name="_Toc133409371"/>
      <w:bookmarkStart w:id="73" w:name="_Toc133796808"/>
      <w:r>
        <w:t xml:space="preserve">9.6 </w:t>
      </w:r>
      <w:bookmarkEnd w:id="72"/>
      <w:r w:rsidR="003A4C9D">
        <w:t>Composer</w:t>
      </w:r>
      <w:bookmarkEnd w:id="73"/>
    </w:p>
    <w:p w14:paraId="035CE282" w14:textId="6FE8A4FC" w:rsidR="00C23685" w:rsidRDefault="00C23685" w:rsidP="00C23685">
      <w:pPr>
        <w:jc w:val="both"/>
      </w:pPr>
    </w:p>
    <w:p w14:paraId="6C9CAC28" w14:textId="4B0E46D1" w:rsidR="004E35F1" w:rsidRPr="004E35F1" w:rsidRDefault="004E35F1" w:rsidP="004E35F1">
      <w:pPr>
        <w:spacing w:after="200"/>
        <w:jc w:val="both"/>
        <w:rPr>
          <w:color w:val="161718" w:themeColor="text1"/>
          <w:szCs w:val="24"/>
        </w:rPr>
      </w:pPr>
      <w:r>
        <w:rPr>
          <w:noProof/>
        </w:rPr>
        <w:drawing>
          <wp:anchor distT="0" distB="0" distL="114300" distR="114300" simplePos="0" relativeHeight="251674111" behindDoc="1" locked="0" layoutInCell="1" allowOverlap="1" wp14:anchorId="1D6F9829" wp14:editId="74C13461">
            <wp:simplePos x="0" y="0"/>
            <wp:positionH relativeFrom="column">
              <wp:posOffset>4163557</wp:posOffset>
            </wp:positionH>
            <wp:positionV relativeFrom="paragraph">
              <wp:posOffset>315071</wp:posOffset>
            </wp:positionV>
            <wp:extent cx="2345055" cy="3048000"/>
            <wp:effectExtent l="0" t="0" r="0" b="0"/>
            <wp:wrapTight wrapText="bothSides">
              <wp:wrapPolygon edited="0">
                <wp:start x="11756" y="405"/>
                <wp:lineTo x="2281" y="2025"/>
                <wp:lineTo x="175" y="2430"/>
                <wp:lineTo x="175" y="2970"/>
                <wp:lineTo x="877" y="4995"/>
                <wp:lineTo x="877" y="5265"/>
                <wp:lineTo x="1579" y="7155"/>
                <wp:lineTo x="702" y="7290"/>
                <wp:lineTo x="351" y="9315"/>
                <wp:lineTo x="1228" y="11475"/>
                <wp:lineTo x="1228" y="14175"/>
                <wp:lineTo x="3158" y="15795"/>
                <wp:lineTo x="2632" y="17010"/>
                <wp:lineTo x="2807" y="20520"/>
                <wp:lineTo x="6317" y="21060"/>
                <wp:lineTo x="7194" y="21060"/>
                <wp:lineTo x="18424" y="20790"/>
                <wp:lineTo x="19828" y="20655"/>
                <wp:lineTo x="19126" y="20115"/>
                <wp:lineTo x="19301" y="19305"/>
                <wp:lineTo x="18600" y="18630"/>
                <wp:lineTo x="16318" y="17955"/>
                <wp:lineTo x="18775" y="17955"/>
                <wp:lineTo x="20003" y="17145"/>
                <wp:lineTo x="19301" y="13635"/>
                <wp:lineTo x="20179" y="11475"/>
                <wp:lineTo x="20705" y="9720"/>
                <wp:lineTo x="20881" y="6615"/>
                <wp:lineTo x="20354" y="6075"/>
                <wp:lineTo x="18249" y="4995"/>
                <wp:lineTo x="17898" y="2835"/>
                <wp:lineTo x="16143" y="405"/>
                <wp:lineTo x="11756" y="405"/>
              </wp:wrapPolygon>
            </wp:wrapTight>
            <wp:docPr id="1756419226" name="Image 2"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composer/composer: Dependency Manager for PH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428" r="30100"/>
                    <a:stretch/>
                  </pic:blipFill>
                  <pic:spPr bwMode="auto">
                    <a:xfrm>
                      <a:off x="0" y="0"/>
                      <a:ext cx="2345055" cy="3048000"/>
                    </a:xfrm>
                    <a:prstGeom prst="rect">
                      <a:avLst/>
                    </a:prstGeom>
                    <a:noFill/>
                    <a:ln>
                      <a:noFill/>
                    </a:ln>
                    <a:extLst>
                      <a:ext uri="{53640926-AAD7-44D8-BBD7-CCE9431645EC}">
                        <a14:shadowObscured xmlns:a14="http://schemas.microsoft.com/office/drawing/2010/main"/>
                      </a:ext>
                    </a:extLst>
                  </pic:spPr>
                </pic:pic>
              </a:graphicData>
            </a:graphic>
          </wp:anchor>
        </w:drawing>
      </w:r>
      <w:r w:rsidRPr="004E35F1">
        <w:rPr>
          <w:color w:val="161718" w:themeColor="text1"/>
          <w:szCs w:val="24"/>
        </w:rPr>
        <w:t xml:space="preserve">Composer est un gestionnaire de dépendances qui m'a permis de gérer efficacement les bibliothèques, les </w:t>
      </w:r>
      <w:proofErr w:type="spellStart"/>
      <w:r w:rsidRPr="004E35F1">
        <w:rPr>
          <w:color w:val="161718" w:themeColor="text1"/>
          <w:szCs w:val="24"/>
        </w:rPr>
        <w:t>frameworks</w:t>
      </w:r>
      <w:proofErr w:type="spellEnd"/>
      <w:r w:rsidRPr="004E35F1">
        <w:rPr>
          <w:color w:val="161718" w:themeColor="text1"/>
          <w:szCs w:val="24"/>
        </w:rPr>
        <w:t xml:space="preserve"> et les packages dont mon projet avait besoin. Grâce à Composer, j'ai pu automatiser l'installation et la mise à jour de ces dépendances en créant un fichier de configuration nommé "</w:t>
      </w:r>
      <w:proofErr w:type="spellStart"/>
      <w:proofErr w:type="gramStart"/>
      <w:r w:rsidRPr="004E35F1">
        <w:rPr>
          <w:color w:val="161718" w:themeColor="text1"/>
          <w:szCs w:val="24"/>
        </w:rPr>
        <w:t>composer.json</w:t>
      </w:r>
      <w:proofErr w:type="spellEnd"/>
      <w:proofErr w:type="gramEnd"/>
      <w:r w:rsidRPr="004E35F1">
        <w:rPr>
          <w:color w:val="161718" w:themeColor="text1"/>
          <w:szCs w:val="24"/>
        </w:rPr>
        <w:t xml:space="preserve">". En utilisant </w:t>
      </w:r>
      <w:proofErr w:type="spellStart"/>
      <w:r w:rsidRPr="004E35F1">
        <w:rPr>
          <w:color w:val="161718" w:themeColor="text1"/>
          <w:szCs w:val="24"/>
        </w:rPr>
        <w:t>Packagist</w:t>
      </w:r>
      <w:proofErr w:type="spellEnd"/>
      <w:r w:rsidRPr="004E35F1">
        <w:rPr>
          <w:color w:val="161718" w:themeColor="text1"/>
          <w:szCs w:val="24"/>
        </w:rPr>
        <w:t xml:space="preserve">, un référentiel de </w:t>
      </w:r>
      <w:proofErr w:type="gramStart"/>
      <w:r w:rsidRPr="004E35F1">
        <w:rPr>
          <w:color w:val="161718" w:themeColor="text1"/>
          <w:szCs w:val="24"/>
        </w:rPr>
        <w:t>packages</w:t>
      </w:r>
      <w:proofErr w:type="gramEnd"/>
      <w:r w:rsidRPr="004E35F1">
        <w:rPr>
          <w:color w:val="161718" w:themeColor="text1"/>
          <w:szCs w:val="24"/>
        </w:rPr>
        <w:t>, Composer a pu trouver et télécharger les packages requis.</w:t>
      </w:r>
    </w:p>
    <w:p w14:paraId="518567ED" w14:textId="109B03A8" w:rsidR="004E35F1" w:rsidRPr="004E35F1" w:rsidRDefault="004E35F1" w:rsidP="004E35F1">
      <w:pPr>
        <w:spacing w:after="200"/>
        <w:jc w:val="both"/>
        <w:rPr>
          <w:color w:val="161718" w:themeColor="text1"/>
          <w:szCs w:val="24"/>
        </w:rPr>
      </w:pPr>
      <w:r w:rsidRPr="004E35F1">
        <w:rPr>
          <w:color w:val="161718" w:themeColor="text1"/>
          <w:szCs w:val="24"/>
        </w:rPr>
        <w:t>L'utilisation de Composer a apporté de nombreux avantages à mon projet. En gérant les dépendances de manière centralisée, j'ai pu éviter les erreurs d'incompatibilité et m'assurer que toutes les bibliothèques et les packages étaient correctement installés. En outre, en permettant une mise à jour automatique des dépendances, Composer</w:t>
      </w:r>
      <w:r w:rsidR="00541E13">
        <w:rPr>
          <w:color w:val="161718" w:themeColor="text1"/>
          <w:szCs w:val="24"/>
        </w:rPr>
        <w:t xml:space="preserve"> </w:t>
      </w:r>
      <w:r w:rsidRPr="004E35F1">
        <w:rPr>
          <w:color w:val="161718" w:themeColor="text1"/>
          <w:szCs w:val="24"/>
        </w:rPr>
        <w:t>facilit</w:t>
      </w:r>
      <w:r w:rsidR="00541E13">
        <w:rPr>
          <w:color w:val="161718" w:themeColor="text1"/>
          <w:szCs w:val="24"/>
        </w:rPr>
        <w:t>e</w:t>
      </w:r>
      <w:r w:rsidRPr="004E35F1">
        <w:rPr>
          <w:color w:val="161718" w:themeColor="text1"/>
          <w:szCs w:val="24"/>
        </w:rPr>
        <w:t xml:space="preserve"> la maintenance de mon code. Enfin, en automatisant la gestion des packages, Composer m'a fait gagner du temps et m'a permis de me concentrer sur le développement de mon application.</w:t>
      </w:r>
    </w:p>
    <w:p w14:paraId="79639298" w14:textId="77777777" w:rsidR="00B14EDF" w:rsidRDefault="00B14EDF">
      <w:pPr>
        <w:spacing w:after="200"/>
      </w:pPr>
      <w:r>
        <w:br w:type="page"/>
      </w:r>
    </w:p>
    <w:p w14:paraId="61D8AD23" w14:textId="757F3188" w:rsidR="00B14EDF" w:rsidRDefault="00B14EDF" w:rsidP="00B14EDF">
      <w:pPr>
        <w:pStyle w:val="Titre2"/>
      </w:pPr>
      <w:bookmarkStart w:id="74" w:name="_Toc133796809"/>
      <w:r>
        <w:lastRenderedPageBreak/>
        <w:t xml:space="preserve">9.7 </w:t>
      </w:r>
      <w:proofErr w:type="spellStart"/>
      <w:r w:rsidR="00BB107C">
        <w:t>Pecee</w:t>
      </w:r>
      <w:proofErr w:type="spellEnd"/>
      <w:r w:rsidR="00BB107C">
        <w:t xml:space="preserve"> </w:t>
      </w:r>
      <w:r>
        <w:t>Simple</w:t>
      </w:r>
      <w:r w:rsidR="00BB107C">
        <w:t xml:space="preserve"> </w:t>
      </w:r>
      <w:r>
        <w:t>Router</w:t>
      </w:r>
      <w:bookmarkEnd w:id="74"/>
    </w:p>
    <w:p w14:paraId="71740C54" w14:textId="77777777" w:rsidR="00B14EDF" w:rsidRDefault="00B14EDF" w:rsidP="00B14EDF"/>
    <w:p w14:paraId="184C171F" w14:textId="77777777"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est une bibliothèque PHP qui permet la gestion des routes dans une application web. Elle permet de définir des URL pour chaque page ou fonctionnalité de mon site et de rediriger les requêtes HTTP vers la bonne page en fonction de l'URL demandée.</w:t>
      </w:r>
    </w:p>
    <w:p w14:paraId="3A1FCA84" w14:textId="7085E366"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a rendu</w:t>
      </w:r>
      <w:r w:rsidRPr="00BB107C">
        <w:rPr>
          <w:color w:val="161718" w:themeColor="text1"/>
          <w:szCs w:val="24"/>
        </w:rPr>
        <w:t xml:space="preserve"> mon site plus intéressant de plusieurs façons. Tout d'abord, elle permet de créer des URL plus propres, ce qui améliore l'expérience utilisateur. Ensuite, elle facilite la maintenance et l'organisation de mon code en séparant clairement les actions à réaliser en fonction des routes demandées. Enfin, elle améliore les performances de mon site en réduisant la charge de traitement nécessaire pour déterminer la page ou la fonctionnalité à exécuter.</w:t>
      </w:r>
    </w:p>
    <w:p w14:paraId="70A90404" w14:textId="77A8B4C1" w:rsidR="00BB107C" w:rsidRDefault="00BB107C" w:rsidP="00BB107C">
      <w:pPr>
        <w:spacing w:after="200"/>
        <w:jc w:val="both"/>
        <w:rPr>
          <w:color w:val="161718" w:themeColor="text1"/>
          <w:szCs w:val="24"/>
        </w:rPr>
      </w:pPr>
      <w:r w:rsidRPr="00BB107C">
        <w:rPr>
          <w:color w:val="161718" w:themeColor="text1"/>
          <w:szCs w:val="24"/>
        </w:rPr>
        <w:t xml:space="preserve">En somme, l'utilisation de </w:t>
      </w: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 xml:space="preserve">m’a aidé </w:t>
      </w:r>
      <w:r w:rsidRPr="00BB107C">
        <w:rPr>
          <w:color w:val="161718" w:themeColor="text1"/>
          <w:szCs w:val="24"/>
        </w:rPr>
        <w:t>à améliorer la qualité globale de mon site web en améliorant l'expérience utilisateur, la maintenance et l'organisation de mon code, et les performances.</w:t>
      </w:r>
    </w:p>
    <w:p w14:paraId="064933F0" w14:textId="23044D82" w:rsidR="00BB107C" w:rsidRDefault="00BB107C" w:rsidP="00BB107C">
      <w:pPr>
        <w:pStyle w:val="Titre2"/>
      </w:pPr>
      <w:bookmarkStart w:id="75" w:name="_Toc133796810"/>
      <w:r>
        <w:t xml:space="preserve">9.8 </w:t>
      </w:r>
      <w:proofErr w:type="spellStart"/>
      <w:r>
        <w:t>Autoload</w:t>
      </w:r>
      <w:bookmarkEnd w:id="75"/>
      <w:proofErr w:type="spellEnd"/>
    </w:p>
    <w:p w14:paraId="07FE08EA" w14:textId="77777777" w:rsidR="00AD7CB2" w:rsidRDefault="00AD7CB2" w:rsidP="00AD7CB2"/>
    <w:p w14:paraId="33F40BA6" w14:textId="4CCA23BA" w:rsidR="00BB107C" w:rsidRDefault="00541E13" w:rsidP="00BB107C">
      <w:pPr>
        <w:spacing w:after="200"/>
        <w:jc w:val="both"/>
        <w:rPr>
          <w:color w:val="161718" w:themeColor="text1"/>
          <w:szCs w:val="24"/>
        </w:rPr>
      </w:pPr>
      <w:r>
        <w:rPr>
          <w:noProof/>
        </w:rPr>
        <w:drawing>
          <wp:anchor distT="0" distB="0" distL="114300" distR="114300" simplePos="0" relativeHeight="251675135" behindDoc="1" locked="0" layoutInCell="1" allowOverlap="1" wp14:anchorId="6EE7D50E" wp14:editId="5918D971">
            <wp:simplePos x="0" y="0"/>
            <wp:positionH relativeFrom="column">
              <wp:posOffset>1200454</wp:posOffset>
            </wp:positionH>
            <wp:positionV relativeFrom="paragraph">
              <wp:posOffset>1093912</wp:posOffset>
            </wp:positionV>
            <wp:extent cx="3390900" cy="476250"/>
            <wp:effectExtent l="0" t="0" r="0" b="0"/>
            <wp:wrapTight wrapText="bothSides">
              <wp:wrapPolygon edited="0">
                <wp:start x="0" y="0"/>
                <wp:lineTo x="0" y="20736"/>
                <wp:lineTo x="21479" y="20736"/>
                <wp:lineTo x="21479" y="0"/>
                <wp:lineTo x="0" y="0"/>
              </wp:wrapPolygon>
            </wp:wrapTight>
            <wp:docPr id="953497712" name="Image 1" descr="Une image contenant texte, sombr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712" name="Image 1" descr="Une image contenant texte, sombre, oran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anchor>
        </w:drawing>
      </w:r>
      <w:r w:rsidR="00BB107C" w:rsidRPr="00BB107C">
        <w:rPr>
          <w:color w:val="161718" w:themeColor="text1"/>
          <w:szCs w:val="24"/>
        </w:rPr>
        <w:t>L'</w:t>
      </w:r>
      <w:proofErr w:type="spellStart"/>
      <w:r w:rsidR="00BB107C" w:rsidRPr="00BB107C">
        <w:rPr>
          <w:color w:val="161718" w:themeColor="text1"/>
          <w:szCs w:val="24"/>
        </w:rPr>
        <w:t>autoload</w:t>
      </w:r>
      <w:proofErr w:type="spellEnd"/>
      <w:r w:rsidR="00BB107C" w:rsidRPr="00BB107C">
        <w:rPr>
          <w:color w:val="161718" w:themeColor="text1"/>
          <w:szCs w:val="24"/>
        </w:rPr>
        <w:t xml:space="preserve"> est une fonctionnalité de PHP qui permet de charger automatiquement les classes nécessaires à l'exécution de mon code, sans que j'aie à les inclure manuellement dans chaque fichier. Cela permet de simplifier le processus de développement, en évitant les erreurs d'inclusion de fichiers et en facilitant la maintenance du code</w:t>
      </w:r>
      <w:r w:rsidR="00AD7CB2">
        <w:rPr>
          <w:color w:val="161718" w:themeColor="text1"/>
          <w:szCs w:val="24"/>
        </w:rPr>
        <w:t xml:space="preserve"> en utilisant des </w:t>
      </w:r>
      <w:proofErr w:type="spellStart"/>
      <w:r w:rsidR="00AD7CB2">
        <w:rPr>
          <w:color w:val="161718" w:themeColor="text1"/>
          <w:szCs w:val="24"/>
        </w:rPr>
        <w:t>namespace</w:t>
      </w:r>
      <w:proofErr w:type="spellEnd"/>
      <w:r w:rsidR="00AD7CB2">
        <w:rPr>
          <w:color w:val="161718" w:themeColor="text1"/>
          <w:szCs w:val="24"/>
        </w:rPr>
        <w:t xml:space="preserve"> et use</w:t>
      </w:r>
      <w:r w:rsidR="00BB107C" w:rsidRPr="00BB107C">
        <w:rPr>
          <w:color w:val="161718" w:themeColor="text1"/>
          <w:szCs w:val="24"/>
        </w:rPr>
        <w:t>.</w:t>
      </w:r>
    </w:p>
    <w:p w14:paraId="2671AEC3" w14:textId="77777777" w:rsidR="00541E13" w:rsidRDefault="00541E13" w:rsidP="00BB107C">
      <w:pPr>
        <w:spacing w:after="200"/>
        <w:jc w:val="both"/>
        <w:rPr>
          <w:color w:val="161718" w:themeColor="text1"/>
          <w:szCs w:val="24"/>
        </w:rPr>
      </w:pPr>
    </w:p>
    <w:p w14:paraId="0F472C85" w14:textId="77777777" w:rsidR="00541E13" w:rsidRPr="00BB107C" w:rsidRDefault="00541E13" w:rsidP="00BB107C">
      <w:pPr>
        <w:spacing w:after="200"/>
        <w:jc w:val="both"/>
        <w:rPr>
          <w:color w:val="161718" w:themeColor="text1"/>
          <w:szCs w:val="24"/>
        </w:rPr>
      </w:pPr>
    </w:p>
    <w:p w14:paraId="346FA19E" w14:textId="61188478" w:rsidR="00BB107C" w:rsidRPr="00BB107C" w:rsidRDefault="00541E13" w:rsidP="00BB107C">
      <w:pPr>
        <w:spacing w:after="200"/>
        <w:jc w:val="both"/>
        <w:rPr>
          <w:color w:val="161718" w:themeColor="text1"/>
          <w:szCs w:val="24"/>
        </w:rPr>
      </w:pPr>
      <w:r>
        <w:rPr>
          <w:color w:val="161718" w:themeColor="text1"/>
          <w:szCs w:val="24"/>
        </w:rPr>
        <w:t>Utiliser l</w:t>
      </w:r>
      <w:r w:rsidR="00BB107C" w:rsidRPr="00BB107C">
        <w:rPr>
          <w:color w:val="161718" w:themeColor="text1"/>
          <w:szCs w:val="24"/>
        </w:rPr>
        <w:t>'</w:t>
      </w:r>
      <w:proofErr w:type="spellStart"/>
      <w:r w:rsidR="00BB107C" w:rsidRPr="00BB107C">
        <w:rPr>
          <w:color w:val="161718" w:themeColor="text1"/>
          <w:szCs w:val="24"/>
        </w:rPr>
        <w:t>autoload</w:t>
      </w:r>
      <w:proofErr w:type="spellEnd"/>
      <w:r w:rsidR="00BB107C" w:rsidRPr="00BB107C">
        <w:rPr>
          <w:color w:val="161718" w:themeColor="text1"/>
          <w:szCs w:val="24"/>
        </w:rPr>
        <w:t xml:space="preserve"> m'a permis de travailler plus efficacement en évitant les tâches répétitives liées à l'inclusion manuelle de classes. Ensuite, elle a facilité la maintenance de mon code en permettant une organisation claire de mes classes dans des dossiers spécifiques. Enfin, elle a permis de réduire le temps de chargement de mes pages en évitant le chargement de classes inutiles.</w:t>
      </w:r>
    </w:p>
    <w:p w14:paraId="5B339292" w14:textId="086268ED" w:rsidR="00BB107C" w:rsidRPr="00BB107C" w:rsidRDefault="00BB107C" w:rsidP="00BB107C">
      <w:pPr>
        <w:rPr>
          <w:lang w:val="fr-CH"/>
        </w:rPr>
      </w:pPr>
    </w:p>
    <w:p w14:paraId="53B58C26" w14:textId="06D8F8B6" w:rsidR="00BB107C" w:rsidRPr="00BB107C" w:rsidRDefault="00BB107C" w:rsidP="00BB107C"/>
    <w:p w14:paraId="0CA02466" w14:textId="4F61AE99" w:rsidR="00830B61" w:rsidRDefault="00830B61" w:rsidP="00B14EDF">
      <w:r>
        <w:br w:type="page"/>
      </w:r>
    </w:p>
    <w:p w14:paraId="1CCB9A3E" w14:textId="77777777" w:rsidR="00830B61" w:rsidRDefault="00830B61" w:rsidP="00F91748">
      <w:pPr>
        <w:pStyle w:val="Titre2"/>
        <w:jc w:val="both"/>
      </w:pPr>
    </w:p>
    <w:p w14:paraId="762B9353" w14:textId="6B40EB5E" w:rsidR="00462308" w:rsidRDefault="00806AA9" w:rsidP="00F91748">
      <w:pPr>
        <w:pStyle w:val="Titre1"/>
        <w:jc w:val="both"/>
        <w:rPr>
          <w:color w:val="161718" w:themeColor="text1"/>
        </w:rPr>
      </w:pPr>
      <w:bookmarkStart w:id="76" w:name="_Toc133409372"/>
      <w:bookmarkStart w:id="77" w:name="_Toc133796811"/>
      <w:r>
        <w:rPr>
          <w:color w:val="161718" w:themeColor="text1"/>
        </w:rPr>
        <w:t xml:space="preserve">10. </w:t>
      </w:r>
      <w:r w:rsidR="00462308">
        <w:rPr>
          <w:color w:val="161718" w:themeColor="text1"/>
        </w:rPr>
        <w:t>Plan de test et tests</w:t>
      </w:r>
      <w:bookmarkEnd w:id="76"/>
      <w:bookmarkEnd w:id="77"/>
    </w:p>
    <w:p w14:paraId="6AAF8DDE" w14:textId="77777777" w:rsidR="00455D6A" w:rsidRDefault="00455D6A" w:rsidP="00455D6A"/>
    <w:p w14:paraId="28BBC6A3" w14:textId="59F24585" w:rsidR="00462308" w:rsidRDefault="00806AA9" w:rsidP="00F91748">
      <w:pPr>
        <w:pStyle w:val="Titre2"/>
        <w:jc w:val="both"/>
        <w:rPr>
          <w:color w:val="161718" w:themeColor="text1"/>
        </w:rPr>
      </w:pPr>
      <w:bookmarkStart w:id="78" w:name="_Toc133409373"/>
      <w:bookmarkStart w:id="79" w:name="_Toc133796812"/>
      <w:r>
        <w:rPr>
          <w:color w:val="161718" w:themeColor="text1"/>
        </w:rPr>
        <w:t xml:space="preserve">10.1 </w:t>
      </w:r>
      <w:r w:rsidR="00462308">
        <w:rPr>
          <w:color w:val="161718" w:themeColor="text1"/>
        </w:rPr>
        <w:t>Périmètre des tests</w:t>
      </w:r>
      <w:bookmarkEnd w:id="78"/>
      <w:bookmarkEnd w:id="79"/>
    </w:p>
    <w:p w14:paraId="0325400D" w14:textId="77777777" w:rsidR="00C70D6B" w:rsidRDefault="00C70D6B" w:rsidP="00C70D6B">
      <w:pPr>
        <w:jc w:val="both"/>
      </w:pPr>
    </w:p>
    <w:p w14:paraId="67F8C8B1" w14:textId="77777777" w:rsidR="00C70D6B" w:rsidRDefault="00C70D6B" w:rsidP="00C70D6B">
      <w:pPr>
        <w:spacing w:after="200"/>
        <w:jc w:val="both"/>
        <w:rPr>
          <w:color w:val="161718" w:themeColor="text1"/>
          <w:szCs w:val="24"/>
        </w:rPr>
      </w:pPr>
      <w:r w:rsidRPr="00C70D6B">
        <w:rPr>
          <w:color w:val="161718" w:themeColor="text1"/>
          <w:szCs w:val="24"/>
        </w:rPr>
        <w:t>J'ai effectué mes tests sur deux navigateurs différents : Google Chrome et Edge.</w:t>
      </w:r>
    </w:p>
    <w:p w14:paraId="1547A69F" w14:textId="15641590" w:rsidR="00C70D6B" w:rsidRDefault="00C70D6B" w:rsidP="00C70D6B">
      <w:pPr>
        <w:spacing w:after="200"/>
        <w:jc w:val="both"/>
        <w:rPr>
          <w:color w:val="161718" w:themeColor="text1"/>
          <w:szCs w:val="24"/>
        </w:rPr>
      </w:pPr>
      <w:r w:rsidRPr="00C70D6B">
        <w:rPr>
          <w:color w:val="161718" w:themeColor="text1"/>
          <w:szCs w:val="24"/>
        </w:rPr>
        <w:t xml:space="preserve">Pour m'assurer que toutes les fonctionnalités de mon projet fonctionnent correctement, j'ai utilisé deux types de comptes : un compte utilisateur </w:t>
      </w:r>
      <w:r w:rsidR="00DC7024">
        <w:rPr>
          <w:color w:val="161718" w:themeColor="text1"/>
          <w:szCs w:val="24"/>
        </w:rPr>
        <w:t>en tant que joueur</w:t>
      </w:r>
      <w:r w:rsidRPr="00C70D6B">
        <w:rPr>
          <w:color w:val="161718" w:themeColor="text1"/>
          <w:szCs w:val="24"/>
        </w:rPr>
        <w:t xml:space="preserve"> et un compte </w:t>
      </w:r>
      <w:r w:rsidR="00722FBD">
        <w:rPr>
          <w:color w:val="161718" w:themeColor="text1"/>
          <w:szCs w:val="24"/>
        </w:rPr>
        <w:t>entraîneur</w:t>
      </w:r>
      <w:r w:rsidRPr="00C70D6B">
        <w:rPr>
          <w:color w:val="161718" w:themeColor="text1"/>
          <w:szCs w:val="24"/>
        </w:rPr>
        <w:t>. Chaque jour, j'ai exécuté une série de tests pour vérifier que l'ajout d'une nouvelle fonctionnalité n'affecterait pas le fonctionnement d'une autre.</w:t>
      </w:r>
    </w:p>
    <w:p w14:paraId="380BC1DD" w14:textId="77777777" w:rsidR="00C70D6B" w:rsidRPr="00C70D6B" w:rsidRDefault="00C70D6B" w:rsidP="00C70D6B">
      <w:pPr>
        <w:spacing w:after="200"/>
        <w:jc w:val="both"/>
        <w:rPr>
          <w:color w:val="161718" w:themeColor="text1"/>
          <w:szCs w:val="24"/>
        </w:rPr>
      </w:pPr>
    </w:p>
    <w:p w14:paraId="5CBA1B95" w14:textId="1DB1FB1F" w:rsidR="00DC7024" w:rsidRDefault="00806AA9" w:rsidP="00DC7024">
      <w:pPr>
        <w:pStyle w:val="Titre2"/>
        <w:jc w:val="both"/>
      </w:pPr>
      <w:bookmarkStart w:id="80" w:name="_Toc133409374"/>
      <w:bookmarkStart w:id="81" w:name="_Toc133796813"/>
      <w:r>
        <w:t xml:space="preserve">10.2 </w:t>
      </w:r>
      <w:r w:rsidR="00B25827">
        <w:t>Equipement de test</w:t>
      </w:r>
      <w:bookmarkEnd w:id="80"/>
      <w:bookmarkEnd w:id="81"/>
    </w:p>
    <w:p w14:paraId="6D6E2BB6" w14:textId="77777777" w:rsidR="00E7566B" w:rsidRDefault="00E7566B" w:rsidP="00E7566B"/>
    <w:p w14:paraId="306125C8" w14:textId="0684699A" w:rsidR="00DC7024" w:rsidRPr="00255AB5" w:rsidRDefault="00E7566B" w:rsidP="00255AB5">
      <w:pPr>
        <w:ind w:firstLine="720"/>
        <w:rPr>
          <w:rFonts w:ascii="Book Antiqua" w:hAnsi="Book Antiqua"/>
          <w:b/>
          <w:bCs/>
          <w:color w:val="161718" w:themeColor="text1"/>
          <w:sz w:val="28"/>
          <w:szCs w:val="28"/>
        </w:rPr>
      </w:pPr>
      <w:bookmarkStart w:id="82" w:name="_Toc133409375"/>
      <w:r w:rsidRPr="00255AB5">
        <w:rPr>
          <w:rFonts w:ascii="Book Antiqua" w:hAnsi="Book Antiqua"/>
          <w:b/>
          <w:bCs/>
          <w:color w:val="161718" w:themeColor="text1"/>
          <w:sz w:val="28"/>
          <w:szCs w:val="28"/>
        </w:rPr>
        <w:t>Environnement</w:t>
      </w:r>
      <w:bookmarkEnd w:id="82"/>
    </w:p>
    <w:p w14:paraId="7ECB29C3" w14:textId="77777777" w:rsidR="00E7566B" w:rsidRPr="00DC7024" w:rsidRDefault="00E7566B" w:rsidP="00E7566B"/>
    <w:p w14:paraId="5BAF0DED" w14:textId="7BA573F6" w:rsidR="00DC7024" w:rsidRPr="00DC7024" w:rsidRDefault="00DC7024" w:rsidP="00DC7024">
      <w:pPr>
        <w:spacing w:after="200"/>
        <w:jc w:val="both"/>
        <w:rPr>
          <w:color w:val="161718" w:themeColor="text1"/>
          <w:szCs w:val="24"/>
        </w:rPr>
      </w:pPr>
      <w:r w:rsidRPr="00DC7024">
        <w:rPr>
          <w:color w:val="161718" w:themeColor="text1"/>
          <w:szCs w:val="24"/>
        </w:rPr>
        <w:t xml:space="preserve">Durant le développement du projet, j'ai effectué mes tests sur l'environnement de développement suivant : </w:t>
      </w:r>
      <w:r>
        <w:rPr>
          <w:color w:val="161718" w:themeColor="text1"/>
          <w:szCs w:val="24"/>
        </w:rPr>
        <w:t>Google chrome v</w:t>
      </w:r>
      <w:r w:rsidRPr="00DC7024">
        <w:rPr>
          <w:color w:val="161718" w:themeColor="text1"/>
          <w:szCs w:val="24"/>
        </w:rPr>
        <w:t>ersion 112.0.5615.138 (</w:t>
      </w:r>
      <w:proofErr w:type="spellStart"/>
      <w:r w:rsidRPr="00DC7024">
        <w:rPr>
          <w:color w:val="161718" w:themeColor="text1"/>
          <w:szCs w:val="24"/>
        </w:rPr>
        <w:t>Build</w:t>
      </w:r>
      <w:proofErr w:type="spellEnd"/>
      <w:r w:rsidRPr="00DC7024">
        <w:rPr>
          <w:color w:val="161718" w:themeColor="text1"/>
          <w:szCs w:val="24"/>
        </w:rPr>
        <w:t xml:space="preserve"> officiel) (64 bits)</w:t>
      </w:r>
      <w:r>
        <w:rPr>
          <w:color w:val="161718" w:themeColor="text1"/>
          <w:szCs w:val="24"/>
        </w:rPr>
        <w:t xml:space="preserve"> </w:t>
      </w:r>
      <w:r w:rsidRPr="00DC7024">
        <w:rPr>
          <w:color w:val="161718" w:themeColor="text1"/>
          <w:szCs w:val="24"/>
        </w:rPr>
        <w:t xml:space="preserve">sous </w:t>
      </w:r>
      <w:r>
        <w:rPr>
          <w:color w:val="161718" w:themeColor="text1"/>
          <w:szCs w:val="24"/>
        </w:rPr>
        <w:t xml:space="preserve">Windows version </w:t>
      </w:r>
      <w:r w:rsidRPr="00DC7024">
        <w:rPr>
          <w:color w:val="161718" w:themeColor="text1"/>
        </w:rPr>
        <w:t xml:space="preserve">10.0.19045 </w:t>
      </w:r>
      <w:proofErr w:type="spellStart"/>
      <w:r w:rsidRPr="00DC7024">
        <w:rPr>
          <w:color w:val="161718" w:themeColor="text1"/>
        </w:rPr>
        <w:t>Build</w:t>
      </w:r>
      <w:proofErr w:type="spellEnd"/>
      <w:r w:rsidRPr="00DC7024">
        <w:rPr>
          <w:color w:val="161718" w:themeColor="text1"/>
        </w:rPr>
        <w:t xml:space="preserve"> 19045</w:t>
      </w:r>
      <w:r w:rsidRPr="00DC7024">
        <w:rPr>
          <w:color w:val="161718" w:themeColor="text1"/>
          <w:szCs w:val="24"/>
        </w:rPr>
        <w:t>.</w:t>
      </w:r>
    </w:p>
    <w:p w14:paraId="65B63069" w14:textId="01E773F0" w:rsidR="00DC7024" w:rsidRDefault="00DC7024" w:rsidP="00DC7024">
      <w:pPr>
        <w:spacing w:after="200"/>
        <w:jc w:val="both"/>
        <w:rPr>
          <w:color w:val="161718" w:themeColor="text1"/>
          <w:szCs w:val="24"/>
        </w:rPr>
      </w:pPr>
      <w:r w:rsidRPr="00DC7024">
        <w:rPr>
          <w:color w:val="161718" w:themeColor="text1"/>
          <w:szCs w:val="24"/>
        </w:rPr>
        <w:t>Concernant le serveur, j'ai utilisé Apache version 2.4.</w:t>
      </w:r>
      <w:r>
        <w:rPr>
          <w:color w:val="161718" w:themeColor="text1"/>
          <w:szCs w:val="24"/>
        </w:rPr>
        <w:t>41 Ubuntu</w:t>
      </w:r>
      <w:r w:rsidRPr="00DC7024">
        <w:rPr>
          <w:color w:val="161718" w:themeColor="text1"/>
          <w:szCs w:val="24"/>
        </w:rPr>
        <w:t xml:space="preserve"> version </w:t>
      </w:r>
      <w:r>
        <w:rPr>
          <w:color w:val="161718" w:themeColor="text1"/>
          <w:szCs w:val="24"/>
        </w:rPr>
        <w:t>20.04</w:t>
      </w:r>
      <w:r w:rsidRPr="00DC7024">
        <w:rPr>
          <w:color w:val="161718" w:themeColor="text1"/>
          <w:szCs w:val="24"/>
        </w:rPr>
        <w:t xml:space="preserve"> avec PHP version </w:t>
      </w:r>
      <w:r w:rsidR="0088560C">
        <w:rPr>
          <w:color w:val="161718" w:themeColor="text1"/>
          <w:szCs w:val="24"/>
        </w:rPr>
        <w:t>8.1.2</w:t>
      </w:r>
      <w:r w:rsidRPr="00DC7024">
        <w:rPr>
          <w:color w:val="161718" w:themeColor="text1"/>
          <w:szCs w:val="24"/>
        </w:rPr>
        <w:t xml:space="preserve">, ainsi qu'un serveur </w:t>
      </w:r>
      <w:proofErr w:type="spellStart"/>
      <w:r w:rsidR="00303C20">
        <w:rPr>
          <w:color w:val="161718" w:themeColor="text1"/>
          <w:szCs w:val="24"/>
        </w:rPr>
        <w:t>MariaDB</w:t>
      </w:r>
      <w:proofErr w:type="spellEnd"/>
      <w:r w:rsidR="00303C20">
        <w:rPr>
          <w:color w:val="161718" w:themeColor="text1"/>
          <w:szCs w:val="24"/>
        </w:rPr>
        <w:t xml:space="preserve"> pour ma base de données</w:t>
      </w:r>
      <w:r w:rsidRPr="00DC7024">
        <w:rPr>
          <w:color w:val="161718" w:themeColor="text1"/>
          <w:szCs w:val="24"/>
        </w:rPr>
        <w:t>.</w:t>
      </w:r>
    </w:p>
    <w:p w14:paraId="0DB75F94" w14:textId="7F29AAFD" w:rsidR="00E7566B" w:rsidRPr="00255AB5" w:rsidRDefault="00E7566B" w:rsidP="00255AB5">
      <w:pPr>
        <w:ind w:firstLine="720"/>
        <w:rPr>
          <w:rFonts w:ascii="Book Antiqua" w:hAnsi="Book Antiqua"/>
          <w:b/>
          <w:bCs/>
          <w:color w:val="161718" w:themeColor="text1"/>
          <w:sz w:val="28"/>
          <w:szCs w:val="28"/>
        </w:rPr>
      </w:pPr>
      <w:bookmarkStart w:id="83" w:name="_Toc133409376"/>
      <w:r w:rsidRPr="00255AB5">
        <w:rPr>
          <w:rFonts w:ascii="Book Antiqua" w:hAnsi="Book Antiqua"/>
          <w:b/>
          <w:bCs/>
          <w:color w:val="161718" w:themeColor="text1"/>
          <w:sz w:val="28"/>
          <w:szCs w:val="28"/>
        </w:rPr>
        <w:t>Fichiers de test</w:t>
      </w:r>
      <w:bookmarkEnd w:id="83"/>
    </w:p>
    <w:p w14:paraId="7A1796A1" w14:textId="77777777" w:rsidR="00E7566B" w:rsidRPr="00DC7024" w:rsidRDefault="00E7566B" w:rsidP="00E7566B"/>
    <w:p w14:paraId="196C1AE4" w14:textId="6A8E58E7" w:rsidR="00DC7024" w:rsidRPr="00DC7024" w:rsidRDefault="00DC7024" w:rsidP="00DC7024">
      <w:pPr>
        <w:spacing w:after="200"/>
        <w:jc w:val="both"/>
        <w:rPr>
          <w:color w:val="161718" w:themeColor="text1"/>
          <w:szCs w:val="24"/>
        </w:rPr>
      </w:pPr>
      <w:r w:rsidRPr="00DC7024">
        <w:rPr>
          <w:color w:val="161718" w:themeColor="text1"/>
          <w:szCs w:val="24"/>
        </w:rPr>
        <w:t xml:space="preserve">Pour les tests, j'ai utilisé un compte </w:t>
      </w:r>
      <w:r w:rsidR="00722FBD">
        <w:rPr>
          <w:color w:val="161718" w:themeColor="text1"/>
          <w:szCs w:val="24"/>
        </w:rPr>
        <w:t>entraîneur</w:t>
      </w:r>
      <w:r w:rsidRPr="00DC7024">
        <w:rPr>
          <w:color w:val="161718" w:themeColor="text1"/>
          <w:szCs w:val="24"/>
        </w:rPr>
        <w:t xml:space="preserve"> et un compte utilisateur standard, et j'ai créé manuellement les </w:t>
      </w:r>
      <w:r w:rsidR="00630195">
        <w:rPr>
          <w:color w:val="161718" w:themeColor="text1"/>
          <w:szCs w:val="24"/>
        </w:rPr>
        <w:t>évènements</w:t>
      </w:r>
      <w:r w:rsidRPr="00DC7024">
        <w:rPr>
          <w:color w:val="161718" w:themeColor="text1"/>
          <w:szCs w:val="24"/>
        </w:rPr>
        <w:t>. Toutes ces informations sont stockées dans la base de données et sont accessibles via le script SQL disponible dans le dossier /</w:t>
      </w:r>
      <w:r w:rsidR="00630195">
        <w:rPr>
          <w:color w:val="161718" w:themeColor="text1"/>
          <w:szCs w:val="24"/>
        </w:rPr>
        <w:t xml:space="preserve">SQL </w:t>
      </w:r>
      <w:r w:rsidRPr="00DC7024">
        <w:rPr>
          <w:color w:val="161718" w:themeColor="text1"/>
          <w:szCs w:val="24"/>
        </w:rPr>
        <w:t>du projet.</w:t>
      </w:r>
    </w:p>
    <w:p w14:paraId="7F25724C" w14:textId="77777777" w:rsidR="00DC7024" w:rsidRPr="00DC7024" w:rsidRDefault="00DC7024" w:rsidP="00DC7024">
      <w:pPr>
        <w:rPr>
          <w:lang w:val="fr-CH"/>
        </w:rPr>
      </w:pPr>
    </w:p>
    <w:p w14:paraId="30E47466" w14:textId="77777777" w:rsidR="00DC7024" w:rsidRDefault="00DC7024">
      <w:pPr>
        <w:spacing w:after="200"/>
        <w:rPr>
          <w:rFonts w:ascii="Book Antiqua" w:eastAsia="Times New Roman" w:hAnsi="Book Antiqua" w:cs="Times New Roman"/>
          <w:b/>
          <w:color w:val="auto"/>
          <w:sz w:val="36"/>
        </w:rPr>
      </w:pPr>
      <w:r>
        <w:br w:type="page"/>
      </w:r>
    </w:p>
    <w:p w14:paraId="7437A52D" w14:textId="5501D587" w:rsidR="005F0B13" w:rsidRDefault="00806AA9" w:rsidP="00F91748">
      <w:pPr>
        <w:pStyle w:val="Titre2"/>
        <w:jc w:val="both"/>
      </w:pPr>
      <w:bookmarkStart w:id="84" w:name="_Toc133409377"/>
      <w:bookmarkStart w:id="85" w:name="_Toc133796814"/>
      <w:r>
        <w:lastRenderedPageBreak/>
        <w:t xml:space="preserve">10.3 </w:t>
      </w:r>
      <w:r w:rsidR="00462308">
        <w:t>Scénarios de test</w:t>
      </w:r>
      <w:bookmarkEnd w:id="84"/>
      <w:bookmarkEnd w:id="85"/>
    </w:p>
    <w:p w14:paraId="25C5E7DF" w14:textId="77777777" w:rsidR="00DC7024" w:rsidRPr="00CE014A" w:rsidRDefault="00DC7024" w:rsidP="00DC7024">
      <w:pPr>
        <w:rPr>
          <w:lang w:val="fr-CH"/>
        </w:rPr>
      </w:pPr>
    </w:p>
    <w:p w14:paraId="714E4FEF" w14:textId="07FF903B" w:rsidR="00214024" w:rsidRPr="0004712A" w:rsidRDefault="0004712A" w:rsidP="00F91748">
      <w:pPr>
        <w:spacing w:after="200"/>
        <w:jc w:val="both"/>
        <w:rPr>
          <w:color w:val="161718" w:themeColor="text1"/>
          <w:szCs w:val="24"/>
        </w:rPr>
      </w:pPr>
      <w:bookmarkStart w:id="86" w:name="_Hlk133801883"/>
      <w:r w:rsidRPr="0004712A">
        <w:rPr>
          <w:color w:val="161718" w:themeColor="text1"/>
          <w:szCs w:val="24"/>
        </w:rPr>
        <w:t>U</w:t>
      </w:r>
      <w:r w:rsidR="00462308">
        <w:rPr>
          <w:color w:val="161718" w:themeColor="text1"/>
          <w:szCs w:val="24"/>
        </w:rPr>
        <w:t>n scénario de test</w:t>
      </w:r>
      <w:r w:rsidR="0099332A">
        <w:rPr>
          <w:color w:val="161718" w:themeColor="text1"/>
          <w:szCs w:val="24"/>
        </w:rPr>
        <w:t>s</w:t>
      </w:r>
      <w:r w:rsidR="00462308">
        <w:rPr>
          <w:color w:val="161718" w:themeColor="text1"/>
          <w:szCs w:val="24"/>
        </w:rPr>
        <w:t xml:space="preserve"> </w:t>
      </w:r>
      <w:r w:rsidRPr="0004712A">
        <w:rPr>
          <w:color w:val="161718" w:themeColor="text1"/>
          <w:szCs w:val="24"/>
        </w:rPr>
        <w:t xml:space="preserve">pour évaluer les fonctionnalités principales de l'application est disponible ci-dessous. Ce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vient en complément des tests unitaires, qui </w:t>
      </w:r>
      <w:r>
        <w:rPr>
          <w:color w:val="161718" w:themeColor="text1"/>
          <w:szCs w:val="24"/>
        </w:rPr>
        <w:t xml:space="preserve">eux </w:t>
      </w:r>
      <w:r w:rsidRPr="0004712A">
        <w:rPr>
          <w:color w:val="161718" w:themeColor="text1"/>
          <w:szCs w:val="24"/>
        </w:rPr>
        <w:t xml:space="preserve">permettent de vérifier que chaque méthode fonctionne correctement. Le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prévoit d'évaluer toutes les fonctionnalités disponibles dans le programme afin de s'assurer qu'elles fonctionnent toutes correctement.</w:t>
      </w:r>
    </w:p>
    <w:tbl>
      <w:tblPr>
        <w:tblStyle w:val="Grilledutableau"/>
        <w:tblW w:w="0" w:type="auto"/>
        <w:tblLook w:val="04A0" w:firstRow="1" w:lastRow="0" w:firstColumn="1" w:lastColumn="0" w:noHBand="0" w:noVBand="1"/>
      </w:tblPr>
      <w:tblGrid>
        <w:gridCol w:w="2547"/>
        <w:gridCol w:w="7045"/>
      </w:tblGrid>
      <w:tr w:rsidR="00214024" w14:paraId="6E2C625F" w14:textId="77777777" w:rsidTr="00214024">
        <w:trPr>
          <w:trHeight w:val="400"/>
        </w:trPr>
        <w:tc>
          <w:tcPr>
            <w:tcW w:w="2547" w:type="dxa"/>
            <w:shd w:val="clear" w:color="auto" w:fill="3E3261"/>
          </w:tcPr>
          <w:p w14:paraId="37470892" w14:textId="36262FE6" w:rsidR="00214024" w:rsidRPr="00214024" w:rsidRDefault="00214024" w:rsidP="00F91748">
            <w:pPr>
              <w:jc w:val="both"/>
            </w:pPr>
            <w:bookmarkStart w:id="87" w:name="_Hlk133840537"/>
            <w:r w:rsidRPr="00214024">
              <w:t>Nom</w:t>
            </w:r>
          </w:p>
        </w:tc>
        <w:tc>
          <w:tcPr>
            <w:tcW w:w="7045" w:type="dxa"/>
          </w:tcPr>
          <w:p w14:paraId="3B20A37A" w14:textId="2538F082" w:rsidR="006C5978" w:rsidRPr="006C5978" w:rsidRDefault="008321D8" w:rsidP="006C5978">
            <w:pPr>
              <w:pStyle w:val="Paragraphedeliste"/>
              <w:numPr>
                <w:ilvl w:val="1"/>
                <w:numId w:val="5"/>
              </w:numPr>
              <w:jc w:val="both"/>
              <w:rPr>
                <w:b/>
                <w:bCs/>
                <w:color w:val="161718" w:themeColor="text1"/>
              </w:rPr>
            </w:pPr>
            <w:r>
              <w:rPr>
                <w:b/>
                <w:bCs/>
                <w:color w:val="161718" w:themeColor="text1"/>
              </w:rPr>
              <w:t xml:space="preserve">Création d’un compte </w:t>
            </w:r>
            <w:r w:rsidR="006C5978" w:rsidRPr="006C5978">
              <w:rPr>
                <w:b/>
                <w:bCs/>
                <w:color w:val="161718" w:themeColor="text1"/>
              </w:rPr>
              <w:t>entraîneur</w:t>
            </w:r>
          </w:p>
        </w:tc>
      </w:tr>
      <w:tr w:rsidR="00214024" w14:paraId="212B6A37" w14:textId="77777777" w:rsidTr="00214024">
        <w:trPr>
          <w:trHeight w:val="687"/>
        </w:trPr>
        <w:tc>
          <w:tcPr>
            <w:tcW w:w="2547" w:type="dxa"/>
            <w:shd w:val="clear" w:color="auto" w:fill="3E3261"/>
          </w:tcPr>
          <w:p w14:paraId="37C6DBA9" w14:textId="6CDF5CED" w:rsidR="00214024" w:rsidRPr="00214024" w:rsidRDefault="00214024" w:rsidP="00F91748">
            <w:pPr>
              <w:jc w:val="both"/>
            </w:pPr>
            <w:r>
              <w:t>User story</w:t>
            </w:r>
          </w:p>
        </w:tc>
        <w:tc>
          <w:tcPr>
            <w:tcW w:w="7045" w:type="dxa"/>
          </w:tcPr>
          <w:p w14:paraId="62E5B3B1" w14:textId="38D701E6" w:rsidR="00214024" w:rsidRPr="006C5978" w:rsidRDefault="006C5978" w:rsidP="00F91748">
            <w:pPr>
              <w:jc w:val="both"/>
              <w:rPr>
                <w:color w:val="161718" w:themeColor="text1"/>
              </w:rPr>
            </w:pPr>
            <w:r>
              <w:rPr>
                <w:color w:val="161718" w:themeColor="text1"/>
              </w:rPr>
              <w:t>S7 : Inscription pour l’entraîneur</w:t>
            </w:r>
          </w:p>
        </w:tc>
      </w:tr>
      <w:tr w:rsidR="00214024" w14:paraId="1E7F379E" w14:textId="77777777" w:rsidTr="00214024">
        <w:trPr>
          <w:trHeight w:val="1404"/>
        </w:trPr>
        <w:tc>
          <w:tcPr>
            <w:tcW w:w="2547" w:type="dxa"/>
            <w:shd w:val="clear" w:color="auto" w:fill="3E3261"/>
          </w:tcPr>
          <w:p w14:paraId="19967C73" w14:textId="47164457" w:rsidR="00214024" w:rsidRPr="00214024" w:rsidRDefault="00214024" w:rsidP="00F91748">
            <w:pPr>
              <w:jc w:val="both"/>
            </w:pPr>
            <w:r>
              <w:t>Situation</w:t>
            </w:r>
          </w:p>
        </w:tc>
        <w:tc>
          <w:tcPr>
            <w:tcW w:w="7045" w:type="dxa"/>
          </w:tcPr>
          <w:p w14:paraId="3D3111A8" w14:textId="07B865FF" w:rsidR="00214024" w:rsidRPr="00214024" w:rsidRDefault="006C5978" w:rsidP="00F91748">
            <w:pPr>
              <w:jc w:val="both"/>
              <w:rPr>
                <w:color w:val="161718" w:themeColor="text1"/>
              </w:rPr>
            </w:pPr>
            <w:r>
              <w:rPr>
                <w:color w:val="161718" w:themeColor="text1"/>
              </w:rPr>
              <w:t xml:space="preserve">Lorsqu’un visiteur arrive sur le site et souhaite se créer un compte entraîneur, il peut s’inscrire. En appuyant sur le </w:t>
            </w:r>
            <w:r w:rsidR="008321D8">
              <w:rPr>
                <w:color w:val="161718" w:themeColor="text1"/>
              </w:rPr>
              <w:t xml:space="preserve">bouton s’inscrire, si le compte est déjà créé il y a une erreur qui s’affiche. Si des informations sont fausses, un message s’affiche en fonction de l’erreur effectuée. </w:t>
            </w:r>
          </w:p>
        </w:tc>
      </w:tr>
      <w:tr w:rsidR="00214024" w14:paraId="28E42118" w14:textId="77777777" w:rsidTr="00214024">
        <w:trPr>
          <w:trHeight w:val="702"/>
        </w:trPr>
        <w:tc>
          <w:tcPr>
            <w:tcW w:w="2547" w:type="dxa"/>
            <w:shd w:val="clear" w:color="auto" w:fill="3E3261"/>
          </w:tcPr>
          <w:p w14:paraId="11857D38" w14:textId="3D3ABFA0" w:rsidR="00214024" w:rsidRPr="00214024" w:rsidRDefault="00214024" w:rsidP="00F91748">
            <w:pPr>
              <w:jc w:val="both"/>
            </w:pPr>
            <w:r>
              <w:t>Résultats obtenus</w:t>
            </w:r>
          </w:p>
        </w:tc>
        <w:tc>
          <w:tcPr>
            <w:tcW w:w="7045" w:type="dxa"/>
          </w:tcPr>
          <w:p w14:paraId="4921987F" w14:textId="67D1E256" w:rsidR="00214024" w:rsidRPr="00214024" w:rsidRDefault="008321D8" w:rsidP="00F91748">
            <w:pPr>
              <w:jc w:val="both"/>
              <w:rPr>
                <w:color w:val="161718" w:themeColor="text1"/>
              </w:rPr>
            </w:pPr>
            <w:r>
              <w:rPr>
                <w:color w:val="161718" w:themeColor="text1"/>
              </w:rPr>
              <w:t xml:space="preserve">Si le compte est existant ou que des champs sont faussement remplis, un message d’erreur s’affiche. Sinon, il est redirigé sur la page d’accueil avec la possibilité de créer une équipe dans un championnat qui existe déjà ou alors de créer un championnat puis une équipe. </w:t>
            </w:r>
          </w:p>
        </w:tc>
      </w:tr>
      <w:tr w:rsidR="00214024" w14:paraId="314CD0BF" w14:textId="77777777" w:rsidTr="00214024">
        <w:trPr>
          <w:trHeight w:val="431"/>
        </w:trPr>
        <w:tc>
          <w:tcPr>
            <w:tcW w:w="2547" w:type="dxa"/>
            <w:shd w:val="clear" w:color="auto" w:fill="3E3261"/>
          </w:tcPr>
          <w:p w14:paraId="52D67135" w14:textId="7A55E791" w:rsidR="00214024" w:rsidRPr="00214024" w:rsidRDefault="00214024" w:rsidP="00F91748">
            <w:pPr>
              <w:jc w:val="both"/>
            </w:pPr>
            <w:r>
              <w:t>Statut</w:t>
            </w:r>
          </w:p>
        </w:tc>
        <w:tc>
          <w:tcPr>
            <w:tcW w:w="7045" w:type="dxa"/>
          </w:tcPr>
          <w:p w14:paraId="07C1CFC8" w14:textId="20C29B44" w:rsidR="00214024" w:rsidRPr="00214024" w:rsidRDefault="008321D8" w:rsidP="00F91748">
            <w:pPr>
              <w:jc w:val="both"/>
              <w:rPr>
                <w:color w:val="161718" w:themeColor="text1"/>
              </w:rPr>
            </w:pPr>
            <w:r>
              <w:rPr>
                <w:color w:val="161718" w:themeColor="text1"/>
              </w:rPr>
              <w:t>KO</w:t>
            </w:r>
          </w:p>
        </w:tc>
      </w:tr>
    </w:tbl>
    <w:p w14:paraId="19A34853" w14:textId="21C27A56" w:rsidR="0004712A" w:rsidRDefault="0004712A" w:rsidP="008321D8"/>
    <w:tbl>
      <w:tblPr>
        <w:tblStyle w:val="Grilledutableau"/>
        <w:tblW w:w="0" w:type="auto"/>
        <w:tblLook w:val="04A0" w:firstRow="1" w:lastRow="0" w:firstColumn="1" w:lastColumn="0" w:noHBand="0" w:noVBand="1"/>
      </w:tblPr>
      <w:tblGrid>
        <w:gridCol w:w="2547"/>
        <w:gridCol w:w="7045"/>
      </w:tblGrid>
      <w:tr w:rsidR="008321D8" w14:paraId="01D1492C" w14:textId="77777777" w:rsidTr="00F34C68">
        <w:trPr>
          <w:trHeight w:val="400"/>
        </w:trPr>
        <w:tc>
          <w:tcPr>
            <w:tcW w:w="2547" w:type="dxa"/>
            <w:shd w:val="clear" w:color="auto" w:fill="3E3261"/>
          </w:tcPr>
          <w:p w14:paraId="288BAA12" w14:textId="77777777" w:rsidR="008321D8" w:rsidRPr="00214024" w:rsidRDefault="008321D8" w:rsidP="00F34C68">
            <w:pPr>
              <w:jc w:val="both"/>
            </w:pPr>
            <w:r w:rsidRPr="00214024">
              <w:t>Nom</w:t>
            </w:r>
          </w:p>
        </w:tc>
        <w:tc>
          <w:tcPr>
            <w:tcW w:w="7045" w:type="dxa"/>
          </w:tcPr>
          <w:p w14:paraId="11082DCA" w14:textId="498C6A94" w:rsidR="008321D8" w:rsidRPr="008321D8" w:rsidRDefault="00DE5861" w:rsidP="008321D8">
            <w:pPr>
              <w:pStyle w:val="Paragraphedeliste"/>
              <w:numPr>
                <w:ilvl w:val="1"/>
                <w:numId w:val="6"/>
              </w:numPr>
              <w:jc w:val="both"/>
              <w:rPr>
                <w:b/>
                <w:bCs/>
                <w:color w:val="161718" w:themeColor="text1"/>
              </w:rPr>
            </w:pPr>
            <w:r>
              <w:rPr>
                <w:b/>
                <w:bCs/>
                <w:color w:val="161718" w:themeColor="text1"/>
              </w:rPr>
              <w:t>Création</w:t>
            </w:r>
            <w:r w:rsidR="008321D8" w:rsidRPr="008321D8">
              <w:rPr>
                <w:b/>
                <w:bCs/>
                <w:color w:val="161718" w:themeColor="text1"/>
              </w:rPr>
              <w:t xml:space="preserve"> </w:t>
            </w:r>
            <w:r w:rsidR="008321D8">
              <w:rPr>
                <w:b/>
                <w:bCs/>
                <w:color w:val="161718" w:themeColor="text1"/>
              </w:rPr>
              <w:t>de championnats</w:t>
            </w:r>
          </w:p>
        </w:tc>
      </w:tr>
      <w:tr w:rsidR="008321D8" w14:paraId="30F77461" w14:textId="77777777" w:rsidTr="00F34C68">
        <w:trPr>
          <w:trHeight w:val="687"/>
        </w:trPr>
        <w:tc>
          <w:tcPr>
            <w:tcW w:w="2547" w:type="dxa"/>
            <w:shd w:val="clear" w:color="auto" w:fill="3E3261"/>
          </w:tcPr>
          <w:p w14:paraId="54F0C598" w14:textId="77777777" w:rsidR="008321D8" w:rsidRPr="00214024" w:rsidRDefault="008321D8" w:rsidP="00F34C68">
            <w:pPr>
              <w:jc w:val="both"/>
            </w:pPr>
            <w:r>
              <w:t>User story</w:t>
            </w:r>
          </w:p>
        </w:tc>
        <w:tc>
          <w:tcPr>
            <w:tcW w:w="7045" w:type="dxa"/>
          </w:tcPr>
          <w:p w14:paraId="33D9434B" w14:textId="32CB55F5" w:rsidR="008321D8" w:rsidRPr="006C5978" w:rsidRDefault="008321D8" w:rsidP="00F34C68">
            <w:pPr>
              <w:jc w:val="both"/>
              <w:rPr>
                <w:color w:val="161718" w:themeColor="text1"/>
              </w:rPr>
            </w:pPr>
            <w:r>
              <w:rPr>
                <w:color w:val="161718" w:themeColor="text1"/>
              </w:rPr>
              <w:t xml:space="preserve">S8 : </w:t>
            </w:r>
            <w:r w:rsidR="00DE5861">
              <w:rPr>
                <w:color w:val="161718" w:themeColor="text1"/>
              </w:rPr>
              <w:t>Gestion de championnats</w:t>
            </w:r>
          </w:p>
        </w:tc>
      </w:tr>
      <w:tr w:rsidR="008321D8" w14:paraId="722FE30F" w14:textId="77777777" w:rsidTr="00F34C68">
        <w:trPr>
          <w:trHeight w:val="1404"/>
        </w:trPr>
        <w:tc>
          <w:tcPr>
            <w:tcW w:w="2547" w:type="dxa"/>
            <w:shd w:val="clear" w:color="auto" w:fill="3E3261"/>
          </w:tcPr>
          <w:p w14:paraId="203888CE" w14:textId="77777777" w:rsidR="008321D8" w:rsidRPr="00214024" w:rsidRDefault="008321D8" w:rsidP="00F34C68">
            <w:pPr>
              <w:jc w:val="both"/>
            </w:pPr>
            <w:r>
              <w:t>Situation</w:t>
            </w:r>
          </w:p>
        </w:tc>
        <w:tc>
          <w:tcPr>
            <w:tcW w:w="7045" w:type="dxa"/>
          </w:tcPr>
          <w:p w14:paraId="33E4F8F7" w14:textId="1AA4BA17" w:rsidR="008321D8" w:rsidRPr="00214024" w:rsidRDefault="008321D8" w:rsidP="00F34C68">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w:t>
            </w:r>
            <w:r w:rsidR="0057393B">
              <w:rPr>
                <w:color w:val="161718" w:themeColor="text1"/>
              </w:rPr>
              <w:t xml:space="preserve">ce </w:t>
            </w:r>
            <w:r>
              <w:rPr>
                <w:color w:val="161718" w:themeColor="text1"/>
              </w:rPr>
              <w:t>champ est mal renseign</w:t>
            </w:r>
            <w:r w:rsidR="0024583A">
              <w:rPr>
                <w:color w:val="161718" w:themeColor="text1"/>
              </w:rPr>
              <w:t>é</w:t>
            </w:r>
            <w:r>
              <w:rPr>
                <w:color w:val="161718" w:themeColor="text1"/>
              </w:rPr>
              <w:t xml:space="preserve">, </w:t>
            </w:r>
            <w:r w:rsidR="0024583A">
              <w:rPr>
                <w:color w:val="161718" w:themeColor="text1"/>
              </w:rPr>
              <w:t xml:space="preserve">un message d’erreur s’affiche. </w:t>
            </w:r>
          </w:p>
        </w:tc>
      </w:tr>
      <w:tr w:rsidR="008321D8" w14:paraId="19AE953E" w14:textId="77777777" w:rsidTr="00F34C68">
        <w:trPr>
          <w:trHeight w:val="702"/>
        </w:trPr>
        <w:tc>
          <w:tcPr>
            <w:tcW w:w="2547" w:type="dxa"/>
            <w:shd w:val="clear" w:color="auto" w:fill="3E3261"/>
          </w:tcPr>
          <w:p w14:paraId="3226B3A8" w14:textId="77777777" w:rsidR="008321D8" w:rsidRPr="00214024" w:rsidRDefault="008321D8" w:rsidP="00F34C68">
            <w:pPr>
              <w:jc w:val="both"/>
            </w:pPr>
            <w:r>
              <w:t>Résultats obtenus</w:t>
            </w:r>
          </w:p>
        </w:tc>
        <w:tc>
          <w:tcPr>
            <w:tcW w:w="7045" w:type="dxa"/>
          </w:tcPr>
          <w:p w14:paraId="11C6FB97" w14:textId="5D4B1659" w:rsidR="008321D8" w:rsidRPr="00214024" w:rsidRDefault="0024583A" w:rsidP="00F34C68">
            <w:pPr>
              <w:jc w:val="both"/>
              <w:rPr>
                <w:color w:val="161718" w:themeColor="text1"/>
              </w:rPr>
            </w:pPr>
            <w:r>
              <w:rPr>
                <w:color w:val="161718" w:themeColor="text1"/>
              </w:rPr>
              <w:t>Un message d’erreur s’affiche si le champ n</w:t>
            </w:r>
            <w:r w:rsidR="0057393B">
              <w:rPr>
                <w:color w:val="161718" w:themeColor="text1"/>
              </w:rPr>
              <w:t xml:space="preserve">’est </w:t>
            </w:r>
            <w:r>
              <w:rPr>
                <w:color w:val="161718" w:themeColor="text1"/>
              </w:rPr>
              <w:t xml:space="preserve">pas bien </w:t>
            </w:r>
            <w:r w:rsidR="0057393B">
              <w:rPr>
                <w:color w:val="161718" w:themeColor="text1"/>
              </w:rPr>
              <w:t>renseigné</w:t>
            </w:r>
            <w:r>
              <w:rPr>
                <w:color w:val="161718" w:themeColor="text1"/>
              </w:rPr>
              <w:t xml:space="preserve"> sinon le championnat est créé dans la base de données et l’</w:t>
            </w:r>
            <w:r w:rsidR="00722FBD">
              <w:rPr>
                <w:color w:val="161718" w:themeColor="text1"/>
              </w:rPr>
              <w:t>entraîneur</w:t>
            </w:r>
            <w:r>
              <w:rPr>
                <w:color w:val="161718" w:themeColor="text1"/>
              </w:rPr>
              <w:t xml:space="preserve"> est redirigé sur la page</w:t>
            </w:r>
            <w:r w:rsidR="00595AB6">
              <w:rPr>
                <w:color w:val="161718" w:themeColor="text1"/>
              </w:rPr>
              <w:t xml:space="preserve"> d’accueil</w:t>
            </w:r>
            <w:r>
              <w:rPr>
                <w:color w:val="161718" w:themeColor="text1"/>
              </w:rPr>
              <w:t xml:space="preserve">. </w:t>
            </w:r>
          </w:p>
        </w:tc>
      </w:tr>
      <w:tr w:rsidR="008321D8" w14:paraId="7C7E14B8" w14:textId="77777777" w:rsidTr="00F34C68">
        <w:trPr>
          <w:trHeight w:val="431"/>
        </w:trPr>
        <w:tc>
          <w:tcPr>
            <w:tcW w:w="2547" w:type="dxa"/>
            <w:shd w:val="clear" w:color="auto" w:fill="3E3261"/>
          </w:tcPr>
          <w:p w14:paraId="59A026A4" w14:textId="77777777" w:rsidR="008321D8" w:rsidRPr="00214024" w:rsidRDefault="008321D8" w:rsidP="00F34C68">
            <w:pPr>
              <w:jc w:val="both"/>
            </w:pPr>
            <w:r>
              <w:t>Statut</w:t>
            </w:r>
          </w:p>
        </w:tc>
        <w:tc>
          <w:tcPr>
            <w:tcW w:w="7045" w:type="dxa"/>
          </w:tcPr>
          <w:p w14:paraId="6FF7477A" w14:textId="77777777" w:rsidR="008321D8" w:rsidRPr="00214024" w:rsidRDefault="008321D8" w:rsidP="00F34C68">
            <w:pPr>
              <w:jc w:val="both"/>
              <w:rPr>
                <w:color w:val="161718" w:themeColor="text1"/>
              </w:rPr>
            </w:pPr>
            <w:r>
              <w:rPr>
                <w:color w:val="161718" w:themeColor="text1"/>
              </w:rPr>
              <w:t>KO</w:t>
            </w:r>
          </w:p>
        </w:tc>
      </w:tr>
    </w:tbl>
    <w:p w14:paraId="41926724" w14:textId="77777777" w:rsidR="008321D8" w:rsidRDefault="008321D8" w:rsidP="008321D8"/>
    <w:tbl>
      <w:tblPr>
        <w:tblStyle w:val="Grilledutableau"/>
        <w:tblW w:w="0" w:type="auto"/>
        <w:tblLook w:val="04A0" w:firstRow="1" w:lastRow="0" w:firstColumn="1" w:lastColumn="0" w:noHBand="0" w:noVBand="1"/>
      </w:tblPr>
      <w:tblGrid>
        <w:gridCol w:w="2547"/>
        <w:gridCol w:w="7045"/>
      </w:tblGrid>
      <w:tr w:rsidR="00D12F2D" w14:paraId="23AB9040" w14:textId="77777777" w:rsidTr="00F34C68">
        <w:trPr>
          <w:trHeight w:val="400"/>
        </w:trPr>
        <w:tc>
          <w:tcPr>
            <w:tcW w:w="2547" w:type="dxa"/>
            <w:shd w:val="clear" w:color="auto" w:fill="3E3261"/>
          </w:tcPr>
          <w:p w14:paraId="3D992444" w14:textId="77777777" w:rsidR="00D12F2D" w:rsidRPr="00214024" w:rsidRDefault="00D12F2D" w:rsidP="00F34C68">
            <w:pPr>
              <w:jc w:val="both"/>
            </w:pPr>
            <w:r w:rsidRPr="00214024">
              <w:t>Nom</w:t>
            </w:r>
          </w:p>
        </w:tc>
        <w:tc>
          <w:tcPr>
            <w:tcW w:w="7045" w:type="dxa"/>
          </w:tcPr>
          <w:p w14:paraId="371109A3" w14:textId="6A09D586" w:rsidR="00D12F2D" w:rsidRPr="00DE5861" w:rsidRDefault="00DE5861" w:rsidP="00DE5861">
            <w:pPr>
              <w:jc w:val="both"/>
              <w:rPr>
                <w:b/>
                <w:bCs/>
                <w:color w:val="161718" w:themeColor="text1"/>
              </w:rPr>
            </w:pPr>
            <w:r>
              <w:rPr>
                <w:b/>
                <w:bCs/>
                <w:color w:val="161718" w:themeColor="text1"/>
              </w:rPr>
              <w:t>2.2 Modification</w:t>
            </w:r>
            <w:r w:rsidR="00B74B70">
              <w:rPr>
                <w:b/>
                <w:bCs/>
                <w:color w:val="161718" w:themeColor="text1"/>
              </w:rPr>
              <w:t>s</w:t>
            </w:r>
            <w:r>
              <w:rPr>
                <w:b/>
                <w:bCs/>
                <w:color w:val="161718" w:themeColor="text1"/>
              </w:rPr>
              <w:t xml:space="preserve"> / suppression championnats </w:t>
            </w:r>
          </w:p>
        </w:tc>
      </w:tr>
      <w:tr w:rsidR="00D12F2D" w14:paraId="5E2D733A" w14:textId="77777777" w:rsidTr="00F34C68">
        <w:trPr>
          <w:trHeight w:val="687"/>
        </w:trPr>
        <w:tc>
          <w:tcPr>
            <w:tcW w:w="2547" w:type="dxa"/>
            <w:shd w:val="clear" w:color="auto" w:fill="3E3261"/>
          </w:tcPr>
          <w:p w14:paraId="07C9BF85" w14:textId="77777777" w:rsidR="00D12F2D" w:rsidRPr="00214024" w:rsidRDefault="00D12F2D" w:rsidP="00F34C68">
            <w:pPr>
              <w:jc w:val="both"/>
            </w:pPr>
            <w:r>
              <w:t>User story</w:t>
            </w:r>
          </w:p>
        </w:tc>
        <w:tc>
          <w:tcPr>
            <w:tcW w:w="7045" w:type="dxa"/>
          </w:tcPr>
          <w:p w14:paraId="61C503BE" w14:textId="4681F31C" w:rsidR="00D12F2D" w:rsidRPr="006C5978" w:rsidRDefault="00D12F2D" w:rsidP="00F34C68">
            <w:pPr>
              <w:jc w:val="both"/>
              <w:rPr>
                <w:color w:val="161718" w:themeColor="text1"/>
              </w:rPr>
            </w:pPr>
            <w:r>
              <w:rPr>
                <w:color w:val="161718" w:themeColor="text1"/>
              </w:rPr>
              <w:t>S</w:t>
            </w:r>
            <w:r w:rsidR="00DE5861">
              <w:rPr>
                <w:color w:val="161718" w:themeColor="text1"/>
              </w:rPr>
              <w:t>8</w:t>
            </w:r>
            <w:r>
              <w:rPr>
                <w:color w:val="161718" w:themeColor="text1"/>
              </w:rPr>
              <w:t xml:space="preserve"> : </w:t>
            </w:r>
            <w:r w:rsidR="00DE5861">
              <w:rPr>
                <w:color w:val="161718" w:themeColor="text1"/>
              </w:rPr>
              <w:t>Gestion de championnats</w:t>
            </w:r>
          </w:p>
        </w:tc>
      </w:tr>
      <w:tr w:rsidR="00D12F2D" w14:paraId="612F1E43" w14:textId="77777777" w:rsidTr="00F34C68">
        <w:trPr>
          <w:trHeight w:val="1404"/>
        </w:trPr>
        <w:tc>
          <w:tcPr>
            <w:tcW w:w="2547" w:type="dxa"/>
            <w:shd w:val="clear" w:color="auto" w:fill="3E3261"/>
          </w:tcPr>
          <w:p w14:paraId="10AA64CB" w14:textId="77777777" w:rsidR="00D12F2D" w:rsidRPr="00214024" w:rsidRDefault="00D12F2D" w:rsidP="00F34C68">
            <w:pPr>
              <w:jc w:val="both"/>
            </w:pPr>
            <w:r>
              <w:t>Situation</w:t>
            </w:r>
          </w:p>
        </w:tc>
        <w:tc>
          <w:tcPr>
            <w:tcW w:w="7045" w:type="dxa"/>
          </w:tcPr>
          <w:p w14:paraId="73E988B9" w14:textId="7CCCC95B" w:rsidR="00D12F2D" w:rsidRPr="00214024" w:rsidRDefault="00DE5861" w:rsidP="00F34C68">
            <w:pPr>
              <w:jc w:val="both"/>
              <w:rPr>
                <w:color w:val="161718" w:themeColor="text1"/>
              </w:rPr>
            </w:pPr>
            <w:r>
              <w:rPr>
                <w:color w:val="161718" w:themeColor="text1"/>
              </w:rPr>
              <w:t xml:space="preserve">Lorsqu’un </w:t>
            </w:r>
            <w:r w:rsidR="00722FBD">
              <w:rPr>
                <w:color w:val="161718" w:themeColor="text1"/>
              </w:rPr>
              <w:t>entraîneur</w:t>
            </w:r>
            <w:r>
              <w:rPr>
                <w:color w:val="161718" w:themeColor="text1"/>
              </w:rPr>
              <w:t xml:space="preserve"> est identifié il peut supprimer et modifier les championnat</w:t>
            </w:r>
            <w:r w:rsidR="001E741D">
              <w:rPr>
                <w:color w:val="161718" w:themeColor="text1"/>
              </w:rPr>
              <w:t>s</w:t>
            </w:r>
            <w:r>
              <w:rPr>
                <w:color w:val="161718" w:themeColor="text1"/>
              </w:rPr>
              <w:t xml:space="preserve"> qu’il a </w:t>
            </w:r>
            <w:r w:rsidR="001E741D">
              <w:rPr>
                <w:color w:val="161718" w:themeColor="text1"/>
              </w:rPr>
              <w:t>créés</w:t>
            </w:r>
            <w:r>
              <w:rPr>
                <w:color w:val="161718" w:themeColor="text1"/>
              </w:rPr>
              <w:t xml:space="preserve"> uniquement. Pour chaque action un message de confirmation s’affiche. </w:t>
            </w:r>
          </w:p>
        </w:tc>
      </w:tr>
      <w:tr w:rsidR="00D12F2D" w14:paraId="677F2C06" w14:textId="77777777" w:rsidTr="00F34C68">
        <w:trPr>
          <w:trHeight w:val="702"/>
        </w:trPr>
        <w:tc>
          <w:tcPr>
            <w:tcW w:w="2547" w:type="dxa"/>
            <w:shd w:val="clear" w:color="auto" w:fill="3E3261"/>
          </w:tcPr>
          <w:p w14:paraId="67A8D052" w14:textId="77777777" w:rsidR="00D12F2D" w:rsidRPr="00214024" w:rsidRDefault="00D12F2D" w:rsidP="00F34C68">
            <w:pPr>
              <w:jc w:val="both"/>
            </w:pPr>
            <w:r>
              <w:t>Résultats obtenus</w:t>
            </w:r>
          </w:p>
        </w:tc>
        <w:tc>
          <w:tcPr>
            <w:tcW w:w="7045" w:type="dxa"/>
          </w:tcPr>
          <w:p w14:paraId="524CCDC7" w14:textId="32000337" w:rsidR="00D12F2D" w:rsidRPr="00214024" w:rsidRDefault="00DE5861" w:rsidP="00F34C68">
            <w:pPr>
              <w:jc w:val="both"/>
              <w:rPr>
                <w:color w:val="161718" w:themeColor="text1"/>
              </w:rPr>
            </w:pPr>
            <w:r>
              <w:rPr>
                <w:color w:val="161718" w:themeColor="text1"/>
              </w:rPr>
              <w:t xml:space="preserve">Les messages </w:t>
            </w:r>
            <w:r w:rsidR="001E741D">
              <w:rPr>
                <w:color w:val="161718" w:themeColor="text1"/>
              </w:rPr>
              <w:t>s’affichent</w:t>
            </w:r>
            <w:r>
              <w:rPr>
                <w:color w:val="161718" w:themeColor="text1"/>
              </w:rPr>
              <w:t xml:space="preserve"> pour toute</w:t>
            </w:r>
            <w:r w:rsidR="001E741D">
              <w:rPr>
                <w:color w:val="161718" w:themeColor="text1"/>
              </w:rPr>
              <w:t>s</w:t>
            </w:r>
            <w:r>
              <w:rPr>
                <w:color w:val="161718" w:themeColor="text1"/>
              </w:rPr>
              <w:t xml:space="preserve"> les actions et </w:t>
            </w:r>
            <w:r w:rsidR="001E741D">
              <w:rPr>
                <w:color w:val="161718" w:themeColor="text1"/>
              </w:rPr>
              <w:t>les changements sont faits dans la BD.</w:t>
            </w:r>
            <w:r w:rsidR="00D12F2D">
              <w:rPr>
                <w:color w:val="161718" w:themeColor="text1"/>
              </w:rPr>
              <w:t xml:space="preserve"> </w:t>
            </w:r>
          </w:p>
        </w:tc>
      </w:tr>
      <w:tr w:rsidR="00D12F2D" w14:paraId="131E57EC" w14:textId="77777777" w:rsidTr="00F34C68">
        <w:trPr>
          <w:trHeight w:val="431"/>
        </w:trPr>
        <w:tc>
          <w:tcPr>
            <w:tcW w:w="2547" w:type="dxa"/>
            <w:shd w:val="clear" w:color="auto" w:fill="3E3261"/>
          </w:tcPr>
          <w:p w14:paraId="14C8CF21" w14:textId="77777777" w:rsidR="00D12F2D" w:rsidRPr="00214024" w:rsidRDefault="00D12F2D" w:rsidP="00F34C68">
            <w:pPr>
              <w:jc w:val="both"/>
            </w:pPr>
            <w:r>
              <w:t>Statut</w:t>
            </w:r>
          </w:p>
        </w:tc>
        <w:tc>
          <w:tcPr>
            <w:tcW w:w="7045" w:type="dxa"/>
          </w:tcPr>
          <w:p w14:paraId="76BEDC82" w14:textId="77777777" w:rsidR="00D12F2D" w:rsidRPr="00214024" w:rsidRDefault="00D12F2D" w:rsidP="00F34C68">
            <w:pPr>
              <w:jc w:val="both"/>
              <w:rPr>
                <w:color w:val="161718" w:themeColor="text1"/>
              </w:rPr>
            </w:pPr>
            <w:r>
              <w:rPr>
                <w:color w:val="161718" w:themeColor="text1"/>
              </w:rPr>
              <w:t>KO</w:t>
            </w:r>
          </w:p>
        </w:tc>
      </w:tr>
    </w:tbl>
    <w:p w14:paraId="47DAD92C" w14:textId="77777777" w:rsidR="008321D8" w:rsidRDefault="008321D8"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1E741D" w14:paraId="11BD15ED" w14:textId="77777777" w:rsidTr="00F34C68">
        <w:trPr>
          <w:trHeight w:val="400"/>
        </w:trPr>
        <w:tc>
          <w:tcPr>
            <w:tcW w:w="2547" w:type="dxa"/>
            <w:shd w:val="clear" w:color="auto" w:fill="3E3261"/>
          </w:tcPr>
          <w:p w14:paraId="07309989" w14:textId="77777777" w:rsidR="001E741D" w:rsidRPr="00214024" w:rsidRDefault="001E741D" w:rsidP="00F34C68">
            <w:pPr>
              <w:jc w:val="both"/>
            </w:pPr>
            <w:r w:rsidRPr="00214024">
              <w:t>Nom</w:t>
            </w:r>
          </w:p>
        </w:tc>
        <w:tc>
          <w:tcPr>
            <w:tcW w:w="7045" w:type="dxa"/>
          </w:tcPr>
          <w:p w14:paraId="6E7ECE4B" w14:textId="5640F404" w:rsidR="001E741D" w:rsidRPr="00DE5861" w:rsidRDefault="001E741D" w:rsidP="00F34C68">
            <w:pPr>
              <w:jc w:val="both"/>
              <w:rPr>
                <w:b/>
                <w:bCs/>
                <w:color w:val="161718" w:themeColor="text1"/>
              </w:rPr>
            </w:pPr>
            <w:r>
              <w:rPr>
                <w:b/>
                <w:bCs/>
                <w:color w:val="161718" w:themeColor="text1"/>
              </w:rPr>
              <w:t xml:space="preserve">3.1 Création d’équipe </w:t>
            </w:r>
          </w:p>
        </w:tc>
      </w:tr>
      <w:tr w:rsidR="001E741D" w14:paraId="3EAFCB8A" w14:textId="77777777" w:rsidTr="00F34C68">
        <w:trPr>
          <w:trHeight w:val="687"/>
        </w:trPr>
        <w:tc>
          <w:tcPr>
            <w:tcW w:w="2547" w:type="dxa"/>
            <w:shd w:val="clear" w:color="auto" w:fill="3E3261"/>
          </w:tcPr>
          <w:p w14:paraId="1DFED02F" w14:textId="77777777" w:rsidR="001E741D" w:rsidRPr="00214024" w:rsidRDefault="001E741D" w:rsidP="00F34C68">
            <w:pPr>
              <w:jc w:val="both"/>
            </w:pPr>
            <w:r>
              <w:t>User story</w:t>
            </w:r>
          </w:p>
        </w:tc>
        <w:tc>
          <w:tcPr>
            <w:tcW w:w="7045" w:type="dxa"/>
          </w:tcPr>
          <w:p w14:paraId="53855F8F" w14:textId="26DF1A37" w:rsidR="001E741D" w:rsidRPr="006C5978" w:rsidRDefault="001E741D" w:rsidP="00F34C68">
            <w:pPr>
              <w:jc w:val="both"/>
              <w:rPr>
                <w:color w:val="161718" w:themeColor="text1"/>
              </w:rPr>
            </w:pPr>
            <w:r>
              <w:rPr>
                <w:color w:val="161718" w:themeColor="text1"/>
              </w:rPr>
              <w:t>S9 : Gestion d’équipe</w:t>
            </w:r>
          </w:p>
        </w:tc>
      </w:tr>
      <w:tr w:rsidR="001E741D" w14:paraId="238323A6" w14:textId="77777777" w:rsidTr="00F34C68">
        <w:trPr>
          <w:trHeight w:val="1404"/>
        </w:trPr>
        <w:tc>
          <w:tcPr>
            <w:tcW w:w="2547" w:type="dxa"/>
            <w:shd w:val="clear" w:color="auto" w:fill="3E3261"/>
          </w:tcPr>
          <w:p w14:paraId="792037C2" w14:textId="77777777" w:rsidR="001E741D" w:rsidRPr="00214024" w:rsidRDefault="001E741D" w:rsidP="00F34C68">
            <w:pPr>
              <w:jc w:val="both"/>
            </w:pPr>
            <w:r>
              <w:t>Situation</w:t>
            </w:r>
          </w:p>
        </w:tc>
        <w:tc>
          <w:tcPr>
            <w:tcW w:w="7045" w:type="dxa"/>
          </w:tcPr>
          <w:p w14:paraId="64080A61" w14:textId="0A339A8A" w:rsidR="001E741D" w:rsidRPr="00214024" w:rsidRDefault="001E741D"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crée une équipe en rentrant les champs demander. Des messages d’erreur s’affichent si des champs sont mal renseignés. </w:t>
            </w:r>
          </w:p>
        </w:tc>
      </w:tr>
      <w:tr w:rsidR="001E741D" w14:paraId="44CFC7CB" w14:textId="77777777" w:rsidTr="00F34C68">
        <w:trPr>
          <w:trHeight w:val="702"/>
        </w:trPr>
        <w:tc>
          <w:tcPr>
            <w:tcW w:w="2547" w:type="dxa"/>
            <w:shd w:val="clear" w:color="auto" w:fill="3E3261"/>
          </w:tcPr>
          <w:p w14:paraId="78FB6D2B" w14:textId="77777777" w:rsidR="001E741D" w:rsidRPr="00214024" w:rsidRDefault="001E741D" w:rsidP="00F34C68">
            <w:pPr>
              <w:jc w:val="both"/>
            </w:pPr>
            <w:r>
              <w:t>Résultats obtenus</w:t>
            </w:r>
          </w:p>
        </w:tc>
        <w:tc>
          <w:tcPr>
            <w:tcW w:w="7045" w:type="dxa"/>
          </w:tcPr>
          <w:p w14:paraId="609810F7" w14:textId="58400DF5" w:rsidR="001E741D" w:rsidRPr="00214024" w:rsidRDefault="001E741D" w:rsidP="00F34C68">
            <w:pPr>
              <w:jc w:val="both"/>
              <w:rPr>
                <w:color w:val="161718" w:themeColor="text1"/>
              </w:rPr>
            </w:pPr>
            <w:r>
              <w:rPr>
                <w:color w:val="161718" w:themeColor="text1"/>
              </w:rPr>
              <w:t xml:space="preserve">Les messages d’erreurs s’affichent en cas d’erreur sinon il est redirigé vers la page pour créer les comptes des différents sportifs qu’il y aurait dans son équipe.  </w:t>
            </w:r>
          </w:p>
        </w:tc>
      </w:tr>
      <w:tr w:rsidR="001E741D" w14:paraId="5781567E" w14:textId="77777777" w:rsidTr="00F34C68">
        <w:trPr>
          <w:trHeight w:val="431"/>
        </w:trPr>
        <w:tc>
          <w:tcPr>
            <w:tcW w:w="2547" w:type="dxa"/>
            <w:shd w:val="clear" w:color="auto" w:fill="3E3261"/>
          </w:tcPr>
          <w:p w14:paraId="72309E72" w14:textId="77777777" w:rsidR="001E741D" w:rsidRPr="00214024" w:rsidRDefault="001E741D" w:rsidP="00F34C68">
            <w:pPr>
              <w:jc w:val="both"/>
            </w:pPr>
            <w:r>
              <w:t>Statut</w:t>
            </w:r>
          </w:p>
        </w:tc>
        <w:tc>
          <w:tcPr>
            <w:tcW w:w="7045" w:type="dxa"/>
          </w:tcPr>
          <w:p w14:paraId="4E3B643D" w14:textId="77777777" w:rsidR="001E741D" w:rsidRPr="00214024" w:rsidRDefault="001E741D" w:rsidP="00F34C68">
            <w:pPr>
              <w:jc w:val="both"/>
              <w:rPr>
                <w:color w:val="161718" w:themeColor="text1"/>
              </w:rPr>
            </w:pPr>
            <w:r>
              <w:rPr>
                <w:color w:val="161718" w:themeColor="text1"/>
              </w:rPr>
              <w:t>KO</w:t>
            </w:r>
          </w:p>
        </w:tc>
      </w:tr>
    </w:tbl>
    <w:p w14:paraId="65C46BFD" w14:textId="77777777" w:rsidR="00B94D40" w:rsidRDefault="00B94D40"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94D40" w14:paraId="09106395" w14:textId="77777777" w:rsidTr="00F34C68">
        <w:trPr>
          <w:trHeight w:val="400"/>
        </w:trPr>
        <w:tc>
          <w:tcPr>
            <w:tcW w:w="2547" w:type="dxa"/>
            <w:shd w:val="clear" w:color="auto" w:fill="3E3261"/>
          </w:tcPr>
          <w:p w14:paraId="3B6FA586" w14:textId="77777777" w:rsidR="00B94D40" w:rsidRPr="00214024" w:rsidRDefault="00B94D40" w:rsidP="00F34C68">
            <w:pPr>
              <w:jc w:val="both"/>
            </w:pPr>
            <w:r w:rsidRPr="00214024">
              <w:t>Nom</w:t>
            </w:r>
          </w:p>
        </w:tc>
        <w:tc>
          <w:tcPr>
            <w:tcW w:w="7045" w:type="dxa"/>
          </w:tcPr>
          <w:p w14:paraId="452DCCA3" w14:textId="165169D2" w:rsidR="00B94D40" w:rsidRPr="00DE5861" w:rsidRDefault="00B94D40" w:rsidP="00F34C68">
            <w:pPr>
              <w:jc w:val="both"/>
              <w:rPr>
                <w:b/>
                <w:bCs/>
                <w:color w:val="161718" w:themeColor="text1"/>
              </w:rPr>
            </w:pPr>
            <w:r>
              <w:rPr>
                <w:b/>
                <w:bCs/>
                <w:color w:val="161718" w:themeColor="text1"/>
              </w:rPr>
              <w:t>3.</w:t>
            </w:r>
            <w:r w:rsidR="00722FBD">
              <w:rPr>
                <w:b/>
                <w:bCs/>
                <w:color w:val="161718" w:themeColor="text1"/>
              </w:rPr>
              <w:t>2</w:t>
            </w:r>
            <w:r>
              <w:rPr>
                <w:b/>
                <w:bCs/>
                <w:color w:val="161718" w:themeColor="text1"/>
              </w:rPr>
              <w:t xml:space="preserve"> Modification</w:t>
            </w:r>
            <w:r w:rsidR="00B74B70">
              <w:rPr>
                <w:b/>
                <w:bCs/>
                <w:color w:val="161718" w:themeColor="text1"/>
              </w:rPr>
              <w:t>s</w:t>
            </w:r>
            <w:r>
              <w:rPr>
                <w:b/>
                <w:bCs/>
                <w:color w:val="161718" w:themeColor="text1"/>
              </w:rPr>
              <w:t xml:space="preserve"> / suppression d’équipe </w:t>
            </w:r>
          </w:p>
        </w:tc>
      </w:tr>
      <w:tr w:rsidR="00B94D40" w14:paraId="34824C4B" w14:textId="77777777" w:rsidTr="00F34C68">
        <w:trPr>
          <w:trHeight w:val="687"/>
        </w:trPr>
        <w:tc>
          <w:tcPr>
            <w:tcW w:w="2547" w:type="dxa"/>
            <w:shd w:val="clear" w:color="auto" w:fill="3E3261"/>
          </w:tcPr>
          <w:p w14:paraId="54C900DA" w14:textId="77777777" w:rsidR="00B94D40" w:rsidRPr="00214024" w:rsidRDefault="00B94D40" w:rsidP="00F34C68">
            <w:pPr>
              <w:jc w:val="both"/>
            </w:pPr>
            <w:r>
              <w:t>User story</w:t>
            </w:r>
          </w:p>
        </w:tc>
        <w:tc>
          <w:tcPr>
            <w:tcW w:w="7045" w:type="dxa"/>
          </w:tcPr>
          <w:p w14:paraId="3E328E1A" w14:textId="77777777" w:rsidR="00B94D40" w:rsidRPr="006C5978" w:rsidRDefault="00B94D40" w:rsidP="00F34C68">
            <w:pPr>
              <w:jc w:val="both"/>
              <w:rPr>
                <w:color w:val="161718" w:themeColor="text1"/>
              </w:rPr>
            </w:pPr>
            <w:r>
              <w:rPr>
                <w:color w:val="161718" w:themeColor="text1"/>
              </w:rPr>
              <w:t>S9 : Gestion d’équipe</w:t>
            </w:r>
          </w:p>
        </w:tc>
      </w:tr>
      <w:tr w:rsidR="00B94D40" w14:paraId="5ABF55B1" w14:textId="77777777" w:rsidTr="00F34C68">
        <w:trPr>
          <w:trHeight w:val="1404"/>
        </w:trPr>
        <w:tc>
          <w:tcPr>
            <w:tcW w:w="2547" w:type="dxa"/>
            <w:shd w:val="clear" w:color="auto" w:fill="3E3261"/>
          </w:tcPr>
          <w:p w14:paraId="05B5B2B7" w14:textId="77777777" w:rsidR="00B94D40" w:rsidRPr="00214024" w:rsidRDefault="00B94D40" w:rsidP="00F34C68">
            <w:pPr>
              <w:jc w:val="both"/>
            </w:pPr>
            <w:r>
              <w:t>Situation</w:t>
            </w:r>
          </w:p>
        </w:tc>
        <w:tc>
          <w:tcPr>
            <w:tcW w:w="7045" w:type="dxa"/>
          </w:tcPr>
          <w:p w14:paraId="2695C550" w14:textId="6B817D9C" w:rsidR="00B94D40" w:rsidRPr="00214024" w:rsidRDefault="00B94D40"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peut supprimer ou modifier une équipe. Des messages de confirmations s’affichent pour chaque action. </w:t>
            </w:r>
          </w:p>
        </w:tc>
      </w:tr>
      <w:tr w:rsidR="00B94D40" w14:paraId="7B0B99FC" w14:textId="77777777" w:rsidTr="00F34C68">
        <w:trPr>
          <w:trHeight w:val="702"/>
        </w:trPr>
        <w:tc>
          <w:tcPr>
            <w:tcW w:w="2547" w:type="dxa"/>
            <w:shd w:val="clear" w:color="auto" w:fill="3E3261"/>
          </w:tcPr>
          <w:p w14:paraId="79475A03" w14:textId="77777777" w:rsidR="00B94D40" w:rsidRPr="00214024" w:rsidRDefault="00B94D40" w:rsidP="00F34C68">
            <w:pPr>
              <w:jc w:val="both"/>
            </w:pPr>
            <w:r>
              <w:t>Résultats obtenus</w:t>
            </w:r>
          </w:p>
        </w:tc>
        <w:tc>
          <w:tcPr>
            <w:tcW w:w="7045" w:type="dxa"/>
          </w:tcPr>
          <w:p w14:paraId="415528D0" w14:textId="169BD328" w:rsidR="00B94D40" w:rsidRPr="00214024" w:rsidRDefault="00B94D40" w:rsidP="00F34C68">
            <w:pPr>
              <w:jc w:val="both"/>
              <w:rPr>
                <w:color w:val="161718" w:themeColor="text1"/>
              </w:rPr>
            </w:pPr>
            <w:r>
              <w:rPr>
                <w:color w:val="161718" w:themeColor="text1"/>
              </w:rPr>
              <w:t>Les messages s’affichent pour toutes les actions et les changements sont faits dans la BD.</w:t>
            </w:r>
          </w:p>
        </w:tc>
      </w:tr>
      <w:tr w:rsidR="00B94D40" w14:paraId="4DDED86B" w14:textId="77777777" w:rsidTr="00F34C68">
        <w:trPr>
          <w:trHeight w:val="431"/>
        </w:trPr>
        <w:tc>
          <w:tcPr>
            <w:tcW w:w="2547" w:type="dxa"/>
            <w:shd w:val="clear" w:color="auto" w:fill="3E3261"/>
          </w:tcPr>
          <w:p w14:paraId="071F645E" w14:textId="77777777" w:rsidR="00B94D40" w:rsidRPr="00214024" w:rsidRDefault="00B94D40" w:rsidP="00F34C68">
            <w:pPr>
              <w:jc w:val="both"/>
            </w:pPr>
            <w:r>
              <w:t>Statut</w:t>
            </w:r>
          </w:p>
        </w:tc>
        <w:tc>
          <w:tcPr>
            <w:tcW w:w="7045" w:type="dxa"/>
          </w:tcPr>
          <w:p w14:paraId="5A5A1B86" w14:textId="77777777" w:rsidR="00B94D40" w:rsidRPr="00214024" w:rsidRDefault="00B94D40" w:rsidP="00F34C68">
            <w:pPr>
              <w:jc w:val="both"/>
              <w:rPr>
                <w:color w:val="161718" w:themeColor="text1"/>
              </w:rPr>
            </w:pPr>
            <w:r>
              <w:rPr>
                <w:color w:val="161718" w:themeColor="text1"/>
              </w:rPr>
              <w:t>KO</w:t>
            </w:r>
          </w:p>
        </w:tc>
      </w:tr>
    </w:tbl>
    <w:p w14:paraId="7DBCE4AC" w14:textId="77777777" w:rsidR="00722FBD" w:rsidRDefault="00722FBD"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722FBD" w14:paraId="30E70D6F" w14:textId="77777777" w:rsidTr="00F34C68">
        <w:trPr>
          <w:trHeight w:val="400"/>
        </w:trPr>
        <w:tc>
          <w:tcPr>
            <w:tcW w:w="2547" w:type="dxa"/>
            <w:shd w:val="clear" w:color="auto" w:fill="3E3261"/>
          </w:tcPr>
          <w:p w14:paraId="529D9D15" w14:textId="77777777" w:rsidR="00722FBD" w:rsidRPr="00214024" w:rsidRDefault="00722FBD" w:rsidP="00F34C68">
            <w:pPr>
              <w:jc w:val="both"/>
            </w:pPr>
            <w:r w:rsidRPr="00214024">
              <w:t>Nom</w:t>
            </w:r>
          </w:p>
        </w:tc>
        <w:tc>
          <w:tcPr>
            <w:tcW w:w="7045" w:type="dxa"/>
          </w:tcPr>
          <w:p w14:paraId="03A01F8D" w14:textId="1A6840F5" w:rsidR="00722FBD" w:rsidRPr="00DE5861" w:rsidRDefault="00722FBD" w:rsidP="00F34C68">
            <w:pPr>
              <w:jc w:val="both"/>
              <w:rPr>
                <w:b/>
                <w:bCs/>
                <w:color w:val="161718" w:themeColor="text1"/>
              </w:rPr>
            </w:pPr>
            <w:r>
              <w:rPr>
                <w:b/>
                <w:bCs/>
                <w:color w:val="161718" w:themeColor="text1"/>
              </w:rPr>
              <w:t xml:space="preserve">4.1 Création de compte joueur par l’entraîneur </w:t>
            </w:r>
          </w:p>
        </w:tc>
      </w:tr>
      <w:tr w:rsidR="00722FBD" w14:paraId="7DE69E50" w14:textId="77777777" w:rsidTr="00F34C68">
        <w:trPr>
          <w:trHeight w:val="687"/>
        </w:trPr>
        <w:tc>
          <w:tcPr>
            <w:tcW w:w="2547" w:type="dxa"/>
            <w:shd w:val="clear" w:color="auto" w:fill="3E3261"/>
          </w:tcPr>
          <w:p w14:paraId="2AFB316B" w14:textId="77777777" w:rsidR="00722FBD" w:rsidRPr="00214024" w:rsidRDefault="00722FBD" w:rsidP="00F34C68">
            <w:pPr>
              <w:jc w:val="both"/>
            </w:pPr>
            <w:r>
              <w:t>User story</w:t>
            </w:r>
          </w:p>
        </w:tc>
        <w:tc>
          <w:tcPr>
            <w:tcW w:w="7045" w:type="dxa"/>
          </w:tcPr>
          <w:p w14:paraId="01A3A466" w14:textId="65DD6FA6" w:rsidR="00722FBD" w:rsidRPr="006C5978" w:rsidRDefault="00722FBD" w:rsidP="00F34C68">
            <w:pPr>
              <w:jc w:val="both"/>
              <w:rPr>
                <w:color w:val="161718" w:themeColor="text1"/>
              </w:rPr>
            </w:pPr>
            <w:r>
              <w:rPr>
                <w:color w:val="161718" w:themeColor="text1"/>
              </w:rPr>
              <w:t xml:space="preserve">S10 : </w:t>
            </w:r>
            <w:r w:rsidR="00352A67">
              <w:rPr>
                <w:color w:val="161718" w:themeColor="text1"/>
              </w:rPr>
              <w:t>Gestion de sportif</w:t>
            </w:r>
          </w:p>
        </w:tc>
      </w:tr>
      <w:tr w:rsidR="00722FBD" w14:paraId="4D449FA6" w14:textId="77777777" w:rsidTr="00F34C68">
        <w:trPr>
          <w:trHeight w:val="1404"/>
        </w:trPr>
        <w:tc>
          <w:tcPr>
            <w:tcW w:w="2547" w:type="dxa"/>
            <w:shd w:val="clear" w:color="auto" w:fill="3E3261"/>
          </w:tcPr>
          <w:p w14:paraId="13546B49" w14:textId="77777777" w:rsidR="00722FBD" w:rsidRPr="00214024" w:rsidRDefault="00722FBD" w:rsidP="00F34C68">
            <w:pPr>
              <w:jc w:val="both"/>
            </w:pPr>
            <w:r>
              <w:t>Situation</w:t>
            </w:r>
          </w:p>
        </w:tc>
        <w:tc>
          <w:tcPr>
            <w:tcW w:w="7045" w:type="dxa"/>
          </w:tcPr>
          <w:p w14:paraId="28A49714" w14:textId="6EE6F8B6" w:rsidR="00722FBD" w:rsidRPr="00214024" w:rsidRDefault="00722FBD" w:rsidP="00F34C68">
            <w:pPr>
              <w:jc w:val="both"/>
              <w:rPr>
                <w:color w:val="161718" w:themeColor="text1"/>
              </w:rPr>
            </w:pPr>
            <w:r>
              <w:rPr>
                <w:color w:val="161718" w:themeColor="text1"/>
              </w:rPr>
              <w:t xml:space="preserve">L’entraineur peut accéder à la page de création de compte de sportif. Il peut créer un compte pour un staff ou joueur </w:t>
            </w:r>
            <w:r w:rsidR="000861E7">
              <w:rPr>
                <w:color w:val="161718" w:themeColor="text1"/>
              </w:rPr>
              <w:t xml:space="preserve">en entrant son </w:t>
            </w:r>
            <w:proofErr w:type="gramStart"/>
            <w:r w:rsidR="000861E7">
              <w:rPr>
                <w:color w:val="161718" w:themeColor="text1"/>
              </w:rPr>
              <w:t>email</w:t>
            </w:r>
            <w:proofErr w:type="gramEnd"/>
            <w:r w:rsidR="000861E7">
              <w:rPr>
                <w:color w:val="161718" w:themeColor="text1"/>
              </w:rPr>
              <w:t xml:space="preserve"> et un mot de passe. </w:t>
            </w:r>
          </w:p>
        </w:tc>
      </w:tr>
      <w:tr w:rsidR="00722FBD" w14:paraId="371950C6" w14:textId="77777777" w:rsidTr="00F34C68">
        <w:trPr>
          <w:trHeight w:val="702"/>
        </w:trPr>
        <w:tc>
          <w:tcPr>
            <w:tcW w:w="2547" w:type="dxa"/>
            <w:shd w:val="clear" w:color="auto" w:fill="3E3261"/>
          </w:tcPr>
          <w:p w14:paraId="5CAD84C9" w14:textId="77777777" w:rsidR="00722FBD" w:rsidRPr="00214024" w:rsidRDefault="00722FBD" w:rsidP="00F34C68">
            <w:pPr>
              <w:jc w:val="both"/>
            </w:pPr>
            <w:r>
              <w:t>Résultats obtenus</w:t>
            </w:r>
          </w:p>
        </w:tc>
        <w:tc>
          <w:tcPr>
            <w:tcW w:w="7045" w:type="dxa"/>
          </w:tcPr>
          <w:p w14:paraId="07CBF8ED" w14:textId="4AB5FCB2" w:rsidR="00722FBD" w:rsidRPr="00214024" w:rsidRDefault="000861E7" w:rsidP="00F34C68">
            <w:pPr>
              <w:jc w:val="both"/>
              <w:rPr>
                <w:color w:val="161718" w:themeColor="text1"/>
              </w:rPr>
            </w:pPr>
            <w:r>
              <w:rPr>
                <w:color w:val="161718" w:themeColor="text1"/>
              </w:rPr>
              <w:t>Un message d’erreur s’affiche si le compte est déjà créé ou que les champs sont mal renseignés. Sinon, le compte est bien créé et ajouter à la base de données.</w:t>
            </w:r>
          </w:p>
        </w:tc>
      </w:tr>
      <w:tr w:rsidR="00722FBD" w14:paraId="5EC4A4B7" w14:textId="77777777" w:rsidTr="00F34C68">
        <w:trPr>
          <w:trHeight w:val="431"/>
        </w:trPr>
        <w:tc>
          <w:tcPr>
            <w:tcW w:w="2547" w:type="dxa"/>
            <w:shd w:val="clear" w:color="auto" w:fill="3E3261"/>
          </w:tcPr>
          <w:p w14:paraId="613C8A01" w14:textId="77777777" w:rsidR="00722FBD" w:rsidRPr="00214024" w:rsidRDefault="00722FBD" w:rsidP="00F34C68">
            <w:pPr>
              <w:jc w:val="both"/>
            </w:pPr>
            <w:r>
              <w:t>Statut</w:t>
            </w:r>
          </w:p>
        </w:tc>
        <w:tc>
          <w:tcPr>
            <w:tcW w:w="7045" w:type="dxa"/>
          </w:tcPr>
          <w:p w14:paraId="6A872C8A" w14:textId="77777777" w:rsidR="00722FBD" w:rsidRPr="00214024" w:rsidRDefault="00722FBD" w:rsidP="00F34C68">
            <w:pPr>
              <w:jc w:val="both"/>
              <w:rPr>
                <w:color w:val="161718" w:themeColor="text1"/>
              </w:rPr>
            </w:pPr>
            <w:r>
              <w:rPr>
                <w:color w:val="161718" w:themeColor="text1"/>
              </w:rPr>
              <w:t>KO</w:t>
            </w:r>
          </w:p>
        </w:tc>
      </w:tr>
    </w:tbl>
    <w:p w14:paraId="67029348" w14:textId="77777777" w:rsidR="000861E7" w:rsidRDefault="0004712A">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D13FF9" w14:paraId="637EFA99" w14:textId="77777777" w:rsidTr="00F97F8D">
        <w:trPr>
          <w:trHeight w:val="400"/>
        </w:trPr>
        <w:tc>
          <w:tcPr>
            <w:tcW w:w="2547" w:type="dxa"/>
            <w:shd w:val="clear" w:color="auto" w:fill="3E3261"/>
          </w:tcPr>
          <w:p w14:paraId="71EEC10E" w14:textId="77777777" w:rsidR="00D13FF9" w:rsidRPr="00214024" w:rsidRDefault="00D13FF9" w:rsidP="00F97F8D">
            <w:pPr>
              <w:jc w:val="both"/>
            </w:pPr>
            <w:r w:rsidRPr="00214024">
              <w:lastRenderedPageBreak/>
              <w:t>Nom</w:t>
            </w:r>
          </w:p>
        </w:tc>
        <w:tc>
          <w:tcPr>
            <w:tcW w:w="7045" w:type="dxa"/>
          </w:tcPr>
          <w:p w14:paraId="6F712AAC" w14:textId="07BE034B" w:rsidR="00D13FF9" w:rsidRPr="00DE5861" w:rsidRDefault="00D13FF9" w:rsidP="00F97F8D">
            <w:pPr>
              <w:jc w:val="both"/>
              <w:rPr>
                <w:b/>
                <w:bCs/>
                <w:color w:val="161718" w:themeColor="text1"/>
              </w:rPr>
            </w:pPr>
            <w:r>
              <w:rPr>
                <w:b/>
                <w:bCs/>
                <w:color w:val="161718" w:themeColor="text1"/>
              </w:rPr>
              <w:t>4.</w:t>
            </w:r>
            <w:r>
              <w:rPr>
                <w:b/>
                <w:bCs/>
                <w:color w:val="161718" w:themeColor="text1"/>
              </w:rPr>
              <w:t>2</w:t>
            </w:r>
            <w:r>
              <w:rPr>
                <w:b/>
                <w:bCs/>
                <w:color w:val="161718" w:themeColor="text1"/>
              </w:rPr>
              <w:t xml:space="preserve"> </w:t>
            </w:r>
            <w:r>
              <w:rPr>
                <w:b/>
                <w:bCs/>
                <w:color w:val="161718" w:themeColor="text1"/>
              </w:rPr>
              <w:t>Modifications / suppressions sportif</w:t>
            </w:r>
            <w:r>
              <w:rPr>
                <w:b/>
                <w:bCs/>
                <w:color w:val="161718" w:themeColor="text1"/>
              </w:rPr>
              <w:t xml:space="preserve"> </w:t>
            </w:r>
          </w:p>
        </w:tc>
      </w:tr>
      <w:tr w:rsidR="00D13FF9" w14:paraId="71BD6ACE" w14:textId="77777777" w:rsidTr="00F97F8D">
        <w:trPr>
          <w:trHeight w:val="687"/>
        </w:trPr>
        <w:tc>
          <w:tcPr>
            <w:tcW w:w="2547" w:type="dxa"/>
            <w:shd w:val="clear" w:color="auto" w:fill="3E3261"/>
          </w:tcPr>
          <w:p w14:paraId="1960B200" w14:textId="77777777" w:rsidR="00D13FF9" w:rsidRPr="00214024" w:rsidRDefault="00D13FF9" w:rsidP="00F97F8D">
            <w:pPr>
              <w:jc w:val="both"/>
            </w:pPr>
            <w:r>
              <w:t>User story</w:t>
            </w:r>
          </w:p>
        </w:tc>
        <w:tc>
          <w:tcPr>
            <w:tcW w:w="7045" w:type="dxa"/>
          </w:tcPr>
          <w:p w14:paraId="2D996B7D" w14:textId="77777777" w:rsidR="00D13FF9" w:rsidRPr="006C5978" w:rsidRDefault="00D13FF9" w:rsidP="00F97F8D">
            <w:pPr>
              <w:jc w:val="both"/>
              <w:rPr>
                <w:color w:val="161718" w:themeColor="text1"/>
              </w:rPr>
            </w:pPr>
            <w:r>
              <w:rPr>
                <w:color w:val="161718" w:themeColor="text1"/>
              </w:rPr>
              <w:t>S10 : Gestion de sportif</w:t>
            </w:r>
          </w:p>
        </w:tc>
      </w:tr>
      <w:tr w:rsidR="00D13FF9" w14:paraId="42E3074D" w14:textId="77777777" w:rsidTr="00F97F8D">
        <w:trPr>
          <w:trHeight w:val="1404"/>
        </w:trPr>
        <w:tc>
          <w:tcPr>
            <w:tcW w:w="2547" w:type="dxa"/>
            <w:shd w:val="clear" w:color="auto" w:fill="3E3261"/>
          </w:tcPr>
          <w:p w14:paraId="0AB75D38" w14:textId="77777777" w:rsidR="00D13FF9" w:rsidRPr="00214024" w:rsidRDefault="00D13FF9" w:rsidP="00F97F8D">
            <w:pPr>
              <w:jc w:val="both"/>
            </w:pPr>
            <w:r>
              <w:t>Situation</w:t>
            </w:r>
          </w:p>
        </w:tc>
        <w:tc>
          <w:tcPr>
            <w:tcW w:w="7045" w:type="dxa"/>
          </w:tcPr>
          <w:p w14:paraId="377FF4E7" w14:textId="41A2B829" w:rsidR="00D13FF9" w:rsidRPr="00214024" w:rsidRDefault="00D13FF9" w:rsidP="00F97F8D">
            <w:pPr>
              <w:jc w:val="both"/>
              <w:rPr>
                <w:color w:val="161718" w:themeColor="text1"/>
              </w:rPr>
            </w:pPr>
            <w:r>
              <w:rPr>
                <w:color w:val="161718" w:themeColor="text1"/>
              </w:rPr>
              <w:t>L’entraîneur peut supprimer ou modifier un</w:t>
            </w:r>
            <w:r>
              <w:rPr>
                <w:color w:val="161718" w:themeColor="text1"/>
              </w:rPr>
              <w:t xml:space="preserve"> sportif.</w:t>
            </w:r>
            <w:r>
              <w:rPr>
                <w:color w:val="161718" w:themeColor="text1"/>
              </w:rPr>
              <w:t xml:space="preserve"> Des messages de confirmations s’affichent pour chaque action.</w:t>
            </w:r>
          </w:p>
        </w:tc>
      </w:tr>
      <w:tr w:rsidR="00D13FF9" w14:paraId="06D0CF0A" w14:textId="77777777" w:rsidTr="00F97F8D">
        <w:trPr>
          <w:trHeight w:val="702"/>
        </w:trPr>
        <w:tc>
          <w:tcPr>
            <w:tcW w:w="2547" w:type="dxa"/>
            <w:shd w:val="clear" w:color="auto" w:fill="3E3261"/>
          </w:tcPr>
          <w:p w14:paraId="1A9BF675" w14:textId="77777777" w:rsidR="00D13FF9" w:rsidRPr="00214024" w:rsidRDefault="00D13FF9" w:rsidP="00F97F8D">
            <w:pPr>
              <w:jc w:val="both"/>
            </w:pPr>
            <w:r>
              <w:t>Résultats obtenus</w:t>
            </w:r>
          </w:p>
        </w:tc>
        <w:tc>
          <w:tcPr>
            <w:tcW w:w="7045" w:type="dxa"/>
          </w:tcPr>
          <w:p w14:paraId="6C4AA60A" w14:textId="64AAFE65" w:rsidR="00D13FF9" w:rsidRPr="00214024" w:rsidRDefault="00D13FF9" w:rsidP="00F97F8D">
            <w:pPr>
              <w:jc w:val="both"/>
              <w:rPr>
                <w:color w:val="161718" w:themeColor="text1"/>
              </w:rPr>
            </w:pPr>
            <w:r>
              <w:rPr>
                <w:color w:val="161718" w:themeColor="text1"/>
              </w:rPr>
              <w:t>Redirections sur la page équipe. Sinon message d’erreur sur la page de modification.</w:t>
            </w:r>
          </w:p>
        </w:tc>
      </w:tr>
      <w:tr w:rsidR="00D13FF9" w14:paraId="6B7DDDEA" w14:textId="77777777" w:rsidTr="00F97F8D">
        <w:trPr>
          <w:trHeight w:val="431"/>
        </w:trPr>
        <w:tc>
          <w:tcPr>
            <w:tcW w:w="2547" w:type="dxa"/>
            <w:shd w:val="clear" w:color="auto" w:fill="3E3261"/>
          </w:tcPr>
          <w:p w14:paraId="13A35A6C" w14:textId="77777777" w:rsidR="00D13FF9" w:rsidRPr="00214024" w:rsidRDefault="00D13FF9" w:rsidP="00F97F8D">
            <w:pPr>
              <w:jc w:val="both"/>
            </w:pPr>
            <w:r>
              <w:t>Statut</w:t>
            </w:r>
          </w:p>
        </w:tc>
        <w:tc>
          <w:tcPr>
            <w:tcW w:w="7045" w:type="dxa"/>
          </w:tcPr>
          <w:p w14:paraId="7CD0A604" w14:textId="77777777" w:rsidR="00D13FF9" w:rsidRPr="00214024" w:rsidRDefault="00D13FF9" w:rsidP="00F97F8D">
            <w:pPr>
              <w:jc w:val="both"/>
              <w:rPr>
                <w:color w:val="161718" w:themeColor="text1"/>
              </w:rPr>
            </w:pPr>
            <w:r>
              <w:rPr>
                <w:color w:val="161718" w:themeColor="text1"/>
              </w:rPr>
              <w:t>KO</w:t>
            </w:r>
          </w:p>
        </w:tc>
      </w:tr>
    </w:tbl>
    <w:p w14:paraId="699F3FA6" w14:textId="77777777" w:rsidR="00D13FF9" w:rsidRDefault="00D13FF9">
      <w:pPr>
        <w:spacing w:after="200"/>
        <w:rPr>
          <w:color w:val="161718" w:themeColor="text1"/>
        </w:rPr>
      </w:pPr>
    </w:p>
    <w:p w14:paraId="397C55A7" w14:textId="77777777" w:rsidR="00D13FF9" w:rsidRDefault="00D13FF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0861E7" w14:paraId="129770EC" w14:textId="77777777" w:rsidTr="00F34C68">
        <w:trPr>
          <w:trHeight w:val="400"/>
        </w:trPr>
        <w:tc>
          <w:tcPr>
            <w:tcW w:w="2547" w:type="dxa"/>
            <w:shd w:val="clear" w:color="auto" w:fill="3E3261"/>
          </w:tcPr>
          <w:p w14:paraId="68D90D2B" w14:textId="77777777" w:rsidR="000861E7" w:rsidRPr="00214024" w:rsidRDefault="000861E7" w:rsidP="00F34C68">
            <w:pPr>
              <w:jc w:val="both"/>
            </w:pPr>
            <w:r w:rsidRPr="00214024">
              <w:t>Nom</w:t>
            </w:r>
          </w:p>
        </w:tc>
        <w:tc>
          <w:tcPr>
            <w:tcW w:w="7045" w:type="dxa"/>
          </w:tcPr>
          <w:p w14:paraId="69DB068E" w14:textId="5CCE9DE2" w:rsidR="000861E7" w:rsidRPr="00DE5861" w:rsidRDefault="000861E7" w:rsidP="00F34C68">
            <w:pPr>
              <w:jc w:val="both"/>
              <w:rPr>
                <w:b/>
                <w:bCs/>
                <w:color w:val="161718" w:themeColor="text1"/>
              </w:rPr>
            </w:pPr>
            <w:r>
              <w:rPr>
                <w:b/>
                <w:bCs/>
                <w:color w:val="161718" w:themeColor="text1"/>
              </w:rPr>
              <w:t>5.1 Connexion</w:t>
            </w:r>
          </w:p>
        </w:tc>
      </w:tr>
      <w:tr w:rsidR="000861E7" w14:paraId="3E45FB5E" w14:textId="77777777" w:rsidTr="00F34C68">
        <w:trPr>
          <w:trHeight w:val="687"/>
        </w:trPr>
        <w:tc>
          <w:tcPr>
            <w:tcW w:w="2547" w:type="dxa"/>
            <w:shd w:val="clear" w:color="auto" w:fill="3E3261"/>
          </w:tcPr>
          <w:p w14:paraId="56D3C076" w14:textId="77777777" w:rsidR="000861E7" w:rsidRPr="00214024" w:rsidRDefault="000861E7" w:rsidP="00F34C68">
            <w:pPr>
              <w:jc w:val="both"/>
            </w:pPr>
            <w:r>
              <w:t>User story</w:t>
            </w:r>
          </w:p>
        </w:tc>
        <w:tc>
          <w:tcPr>
            <w:tcW w:w="7045" w:type="dxa"/>
          </w:tcPr>
          <w:p w14:paraId="148B4796" w14:textId="435F9C38" w:rsidR="000861E7" w:rsidRPr="006C5978" w:rsidRDefault="000861E7" w:rsidP="00F34C68">
            <w:pPr>
              <w:jc w:val="both"/>
              <w:rPr>
                <w:color w:val="161718" w:themeColor="text1"/>
              </w:rPr>
            </w:pPr>
            <w:r>
              <w:rPr>
                <w:color w:val="161718" w:themeColor="text1"/>
              </w:rPr>
              <w:t>S11 : Connexion</w:t>
            </w:r>
          </w:p>
        </w:tc>
      </w:tr>
      <w:tr w:rsidR="000861E7" w14:paraId="75FEDEEE" w14:textId="77777777" w:rsidTr="00F34C68">
        <w:trPr>
          <w:trHeight w:val="1404"/>
        </w:trPr>
        <w:tc>
          <w:tcPr>
            <w:tcW w:w="2547" w:type="dxa"/>
            <w:shd w:val="clear" w:color="auto" w:fill="3E3261"/>
          </w:tcPr>
          <w:p w14:paraId="1DC90FA1" w14:textId="77777777" w:rsidR="000861E7" w:rsidRPr="00214024" w:rsidRDefault="000861E7" w:rsidP="00F34C68">
            <w:pPr>
              <w:jc w:val="both"/>
            </w:pPr>
            <w:r>
              <w:t>Situation</w:t>
            </w:r>
          </w:p>
        </w:tc>
        <w:tc>
          <w:tcPr>
            <w:tcW w:w="7045" w:type="dxa"/>
          </w:tcPr>
          <w:p w14:paraId="45695C18" w14:textId="5439C4E2" w:rsidR="000861E7" w:rsidRPr="00214024" w:rsidRDefault="000861E7" w:rsidP="00F34C68">
            <w:pPr>
              <w:jc w:val="both"/>
              <w:rPr>
                <w:color w:val="161718" w:themeColor="text1"/>
              </w:rPr>
            </w:pPr>
            <w:r>
              <w:rPr>
                <w:color w:val="161718" w:themeColor="text1"/>
              </w:rPr>
              <w:t xml:space="preserve">Un sportif possédant un compte peut se connecter en entrant son </w:t>
            </w:r>
            <w:proofErr w:type="gramStart"/>
            <w:r>
              <w:rPr>
                <w:color w:val="161718" w:themeColor="text1"/>
              </w:rPr>
              <w:t>email</w:t>
            </w:r>
            <w:proofErr w:type="gramEnd"/>
            <w:r>
              <w:rPr>
                <w:color w:val="161718" w:themeColor="text1"/>
              </w:rPr>
              <w:t xml:space="preserve"> et mot de passe. Un message d’erreur s’affiche si </w:t>
            </w:r>
            <w:proofErr w:type="gramStart"/>
            <w:r>
              <w:rPr>
                <w:color w:val="161718" w:themeColor="text1"/>
              </w:rPr>
              <w:t>l’email</w:t>
            </w:r>
            <w:proofErr w:type="gramEnd"/>
            <w:r>
              <w:rPr>
                <w:color w:val="161718" w:themeColor="text1"/>
              </w:rPr>
              <w:t xml:space="preserve"> ou le mot de passe est faux. </w:t>
            </w:r>
          </w:p>
        </w:tc>
      </w:tr>
      <w:tr w:rsidR="000861E7" w14:paraId="7664BD46" w14:textId="77777777" w:rsidTr="00F34C68">
        <w:trPr>
          <w:trHeight w:val="702"/>
        </w:trPr>
        <w:tc>
          <w:tcPr>
            <w:tcW w:w="2547" w:type="dxa"/>
            <w:shd w:val="clear" w:color="auto" w:fill="3E3261"/>
          </w:tcPr>
          <w:p w14:paraId="4DBB44F9" w14:textId="77777777" w:rsidR="000861E7" w:rsidRPr="00214024" w:rsidRDefault="000861E7" w:rsidP="00F34C68">
            <w:pPr>
              <w:jc w:val="both"/>
            </w:pPr>
            <w:r>
              <w:t>Résultats obtenus</w:t>
            </w:r>
          </w:p>
        </w:tc>
        <w:tc>
          <w:tcPr>
            <w:tcW w:w="7045" w:type="dxa"/>
          </w:tcPr>
          <w:p w14:paraId="2451EFAE" w14:textId="0ABEE567" w:rsidR="000861E7" w:rsidRPr="00214024" w:rsidRDefault="000861E7" w:rsidP="00F34C68">
            <w:pPr>
              <w:jc w:val="both"/>
              <w:rPr>
                <w:color w:val="161718" w:themeColor="text1"/>
              </w:rPr>
            </w:pPr>
            <w:r>
              <w:rPr>
                <w:color w:val="161718" w:themeColor="text1"/>
              </w:rPr>
              <w:t xml:space="preserve">Un message d’erreur s’affiche si les champs sont mal renseignés. Sinon, le sportif est </w:t>
            </w:r>
            <w:r w:rsidR="00C13486">
              <w:rPr>
                <w:color w:val="161718" w:themeColor="text1"/>
              </w:rPr>
              <w:t>connecté</w:t>
            </w:r>
            <w:r>
              <w:rPr>
                <w:color w:val="161718" w:themeColor="text1"/>
              </w:rPr>
              <w:t xml:space="preserve"> et redirigé sur la page d’accueil.</w:t>
            </w:r>
          </w:p>
        </w:tc>
      </w:tr>
      <w:tr w:rsidR="000861E7" w14:paraId="48E16C39" w14:textId="77777777" w:rsidTr="00F34C68">
        <w:trPr>
          <w:trHeight w:val="431"/>
        </w:trPr>
        <w:tc>
          <w:tcPr>
            <w:tcW w:w="2547" w:type="dxa"/>
            <w:shd w:val="clear" w:color="auto" w:fill="3E3261"/>
          </w:tcPr>
          <w:p w14:paraId="11BE292F" w14:textId="77777777" w:rsidR="000861E7" w:rsidRPr="00214024" w:rsidRDefault="000861E7" w:rsidP="00F34C68">
            <w:pPr>
              <w:jc w:val="both"/>
            </w:pPr>
            <w:r>
              <w:t>Statut</w:t>
            </w:r>
          </w:p>
        </w:tc>
        <w:tc>
          <w:tcPr>
            <w:tcW w:w="7045" w:type="dxa"/>
          </w:tcPr>
          <w:p w14:paraId="473EA233" w14:textId="77777777" w:rsidR="000861E7" w:rsidRPr="00214024" w:rsidRDefault="000861E7" w:rsidP="00F34C68">
            <w:pPr>
              <w:jc w:val="both"/>
              <w:rPr>
                <w:color w:val="161718" w:themeColor="text1"/>
              </w:rPr>
            </w:pPr>
            <w:r>
              <w:rPr>
                <w:color w:val="161718" w:themeColor="text1"/>
              </w:rPr>
              <w:t>KO</w:t>
            </w:r>
          </w:p>
        </w:tc>
      </w:tr>
    </w:tbl>
    <w:p w14:paraId="7888B259" w14:textId="77777777" w:rsidR="00C13486" w:rsidRDefault="00C13486">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13486" w14:paraId="02B1B454" w14:textId="77777777" w:rsidTr="00F34C68">
        <w:trPr>
          <w:trHeight w:val="400"/>
        </w:trPr>
        <w:tc>
          <w:tcPr>
            <w:tcW w:w="2547" w:type="dxa"/>
            <w:shd w:val="clear" w:color="auto" w:fill="3E3261"/>
          </w:tcPr>
          <w:p w14:paraId="2F2F0A2A" w14:textId="77777777" w:rsidR="00C13486" w:rsidRPr="00214024" w:rsidRDefault="00C13486" w:rsidP="00F34C68">
            <w:pPr>
              <w:jc w:val="both"/>
            </w:pPr>
            <w:r w:rsidRPr="00214024">
              <w:t>Nom</w:t>
            </w:r>
          </w:p>
        </w:tc>
        <w:tc>
          <w:tcPr>
            <w:tcW w:w="7045" w:type="dxa"/>
          </w:tcPr>
          <w:p w14:paraId="3AA5B8DC" w14:textId="6623DD3A" w:rsidR="00C13486" w:rsidRPr="00DE5861" w:rsidRDefault="00B66104" w:rsidP="00F34C68">
            <w:pPr>
              <w:jc w:val="both"/>
              <w:rPr>
                <w:b/>
                <w:bCs/>
                <w:color w:val="161718" w:themeColor="text1"/>
              </w:rPr>
            </w:pPr>
            <w:r>
              <w:rPr>
                <w:b/>
                <w:bCs/>
                <w:color w:val="161718" w:themeColor="text1"/>
              </w:rPr>
              <w:t>6</w:t>
            </w:r>
            <w:r w:rsidR="00C13486">
              <w:rPr>
                <w:b/>
                <w:bCs/>
                <w:color w:val="161718" w:themeColor="text1"/>
              </w:rPr>
              <w:t xml:space="preserve">.1 Déconnexion </w:t>
            </w:r>
          </w:p>
        </w:tc>
      </w:tr>
      <w:tr w:rsidR="00C13486" w14:paraId="11072814" w14:textId="77777777" w:rsidTr="00F34C68">
        <w:trPr>
          <w:trHeight w:val="687"/>
        </w:trPr>
        <w:tc>
          <w:tcPr>
            <w:tcW w:w="2547" w:type="dxa"/>
            <w:shd w:val="clear" w:color="auto" w:fill="3E3261"/>
          </w:tcPr>
          <w:p w14:paraId="765FBD46" w14:textId="77777777" w:rsidR="00C13486" w:rsidRPr="00214024" w:rsidRDefault="00C13486" w:rsidP="00F34C68">
            <w:pPr>
              <w:jc w:val="both"/>
            </w:pPr>
            <w:r>
              <w:t>User story</w:t>
            </w:r>
          </w:p>
        </w:tc>
        <w:tc>
          <w:tcPr>
            <w:tcW w:w="7045" w:type="dxa"/>
          </w:tcPr>
          <w:p w14:paraId="51ED2090" w14:textId="1607930A" w:rsidR="00C13486" w:rsidRPr="006C5978" w:rsidRDefault="00C13486" w:rsidP="00F34C68">
            <w:pPr>
              <w:jc w:val="both"/>
              <w:rPr>
                <w:color w:val="161718" w:themeColor="text1"/>
              </w:rPr>
            </w:pPr>
            <w:r>
              <w:rPr>
                <w:color w:val="161718" w:themeColor="text1"/>
              </w:rPr>
              <w:t>S12 : Déconnexion</w:t>
            </w:r>
          </w:p>
        </w:tc>
      </w:tr>
      <w:tr w:rsidR="00C13486" w14:paraId="21A86085" w14:textId="77777777" w:rsidTr="00F34C68">
        <w:trPr>
          <w:trHeight w:val="1404"/>
        </w:trPr>
        <w:tc>
          <w:tcPr>
            <w:tcW w:w="2547" w:type="dxa"/>
            <w:shd w:val="clear" w:color="auto" w:fill="3E3261"/>
          </w:tcPr>
          <w:p w14:paraId="5A995317" w14:textId="77777777" w:rsidR="00C13486" w:rsidRPr="00214024" w:rsidRDefault="00C13486" w:rsidP="00F34C68">
            <w:pPr>
              <w:jc w:val="both"/>
            </w:pPr>
            <w:r>
              <w:t>Situation</w:t>
            </w:r>
          </w:p>
        </w:tc>
        <w:tc>
          <w:tcPr>
            <w:tcW w:w="7045" w:type="dxa"/>
          </w:tcPr>
          <w:p w14:paraId="471592AA" w14:textId="7F373E80" w:rsidR="00C13486" w:rsidRPr="00214024" w:rsidRDefault="00C13486" w:rsidP="00F34C68">
            <w:pPr>
              <w:jc w:val="both"/>
              <w:rPr>
                <w:color w:val="161718" w:themeColor="text1"/>
              </w:rPr>
            </w:pPr>
            <w:r>
              <w:rPr>
                <w:color w:val="161718" w:themeColor="text1"/>
              </w:rPr>
              <w:t xml:space="preserve">Un sportif connecté peut se déconnecter en appuyant sur le bouton « se déconnecter » dans la barre de navigation. Un message de confirmation s’affiche. </w:t>
            </w:r>
          </w:p>
        </w:tc>
      </w:tr>
      <w:tr w:rsidR="00C13486" w14:paraId="5951CF7F" w14:textId="77777777" w:rsidTr="00F34C68">
        <w:trPr>
          <w:trHeight w:val="702"/>
        </w:trPr>
        <w:tc>
          <w:tcPr>
            <w:tcW w:w="2547" w:type="dxa"/>
            <w:shd w:val="clear" w:color="auto" w:fill="3E3261"/>
          </w:tcPr>
          <w:p w14:paraId="538BA336" w14:textId="77777777" w:rsidR="00C13486" w:rsidRPr="00214024" w:rsidRDefault="00C13486" w:rsidP="00F34C68">
            <w:pPr>
              <w:jc w:val="both"/>
            </w:pPr>
            <w:r>
              <w:t>Résultats obtenus</w:t>
            </w:r>
          </w:p>
        </w:tc>
        <w:tc>
          <w:tcPr>
            <w:tcW w:w="7045" w:type="dxa"/>
          </w:tcPr>
          <w:p w14:paraId="2F0120BD" w14:textId="2CE239CC" w:rsidR="00C13486" w:rsidRPr="00214024" w:rsidRDefault="00C13486" w:rsidP="00F34C68">
            <w:pPr>
              <w:jc w:val="both"/>
              <w:rPr>
                <w:color w:val="161718" w:themeColor="text1"/>
              </w:rPr>
            </w:pPr>
            <w:r>
              <w:rPr>
                <w:color w:val="161718" w:themeColor="text1"/>
              </w:rPr>
              <w:t>Le message de confirmation s’affiche et s’il est valid</w:t>
            </w:r>
            <w:r w:rsidR="00620457">
              <w:rPr>
                <w:color w:val="161718" w:themeColor="text1"/>
              </w:rPr>
              <w:t>é</w:t>
            </w:r>
            <w:r>
              <w:rPr>
                <w:color w:val="161718" w:themeColor="text1"/>
              </w:rPr>
              <w:t xml:space="preserve">, le sportif est déconnecté sinon il retourne sur la page d’accueil. </w:t>
            </w:r>
          </w:p>
        </w:tc>
      </w:tr>
      <w:tr w:rsidR="00C13486" w14:paraId="0DF6C237" w14:textId="77777777" w:rsidTr="00F34C68">
        <w:trPr>
          <w:trHeight w:val="431"/>
        </w:trPr>
        <w:tc>
          <w:tcPr>
            <w:tcW w:w="2547" w:type="dxa"/>
            <w:shd w:val="clear" w:color="auto" w:fill="3E3261"/>
          </w:tcPr>
          <w:p w14:paraId="32921700" w14:textId="77777777" w:rsidR="00C13486" w:rsidRPr="00214024" w:rsidRDefault="00C13486" w:rsidP="00F34C68">
            <w:pPr>
              <w:jc w:val="both"/>
            </w:pPr>
            <w:r>
              <w:t>Statut</w:t>
            </w:r>
          </w:p>
        </w:tc>
        <w:tc>
          <w:tcPr>
            <w:tcW w:w="7045" w:type="dxa"/>
          </w:tcPr>
          <w:p w14:paraId="29892901" w14:textId="77777777" w:rsidR="00C13486" w:rsidRPr="00214024" w:rsidRDefault="00C13486" w:rsidP="00F34C68">
            <w:pPr>
              <w:jc w:val="both"/>
              <w:rPr>
                <w:color w:val="161718" w:themeColor="text1"/>
              </w:rPr>
            </w:pPr>
            <w:r>
              <w:rPr>
                <w:color w:val="161718" w:themeColor="text1"/>
              </w:rPr>
              <w:t>KO</w:t>
            </w:r>
          </w:p>
        </w:tc>
      </w:tr>
    </w:tbl>
    <w:p w14:paraId="496AF9DD" w14:textId="77777777" w:rsidR="00B66104" w:rsidRDefault="00B66104">
      <w:pPr>
        <w:spacing w:after="200"/>
        <w:rPr>
          <w:color w:val="161718" w:themeColor="text1"/>
        </w:rPr>
      </w:pPr>
    </w:p>
    <w:p w14:paraId="3B754821" w14:textId="77777777" w:rsidR="00A36C40" w:rsidRDefault="00A36C40">
      <w:pPr>
        <w:spacing w:after="200"/>
        <w:rPr>
          <w:color w:val="161718" w:themeColor="text1"/>
        </w:rPr>
      </w:pPr>
    </w:p>
    <w:p w14:paraId="0ED5624A" w14:textId="77777777" w:rsidR="00A36C40" w:rsidRDefault="00A36C40">
      <w:pPr>
        <w:spacing w:after="200"/>
        <w:rPr>
          <w:color w:val="161718" w:themeColor="text1"/>
        </w:rPr>
      </w:pPr>
    </w:p>
    <w:p w14:paraId="49DAF55C" w14:textId="77777777" w:rsidR="00A36C40" w:rsidRDefault="00A36C40">
      <w:pPr>
        <w:spacing w:after="200"/>
        <w:rPr>
          <w:color w:val="161718" w:themeColor="text1"/>
        </w:rPr>
      </w:pPr>
    </w:p>
    <w:p w14:paraId="548569BF"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66104" w14:paraId="2B738E37" w14:textId="77777777" w:rsidTr="00F34C68">
        <w:trPr>
          <w:trHeight w:val="400"/>
        </w:trPr>
        <w:tc>
          <w:tcPr>
            <w:tcW w:w="2547" w:type="dxa"/>
            <w:shd w:val="clear" w:color="auto" w:fill="3E3261"/>
          </w:tcPr>
          <w:p w14:paraId="2800682E" w14:textId="77777777" w:rsidR="00B66104" w:rsidRPr="00214024" w:rsidRDefault="00B66104" w:rsidP="00F34C68">
            <w:pPr>
              <w:jc w:val="both"/>
            </w:pPr>
            <w:r w:rsidRPr="00214024">
              <w:lastRenderedPageBreak/>
              <w:t>Nom</w:t>
            </w:r>
          </w:p>
        </w:tc>
        <w:tc>
          <w:tcPr>
            <w:tcW w:w="7045" w:type="dxa"/>
          </w:tcPr>
          <w:p w14:paraId="32A97ED5" w14:textId="1E8EDEE6" w:rsidR="00B66104" w:rsidRPr="00DE5861" w:rsidRDefault="00B66104" w:rsidP="00F34C68">
            <w:pPr>
              <w:jc w:val="both"/>
              <w:rPr>
                <w:b/>
                <w:bCs/>
                <w:color w:val="161718" w:themeColor="text1"/>
              </w:rPr>
            </w:pPr>
            <w:r>
              <w:rPr>
                <w:b/>
                <w:bCs/>
                <w:color w:val="161718" w:themeColor="text1"/>
              </w:rPr>
              <w:t>7.1 Modification</w:t>
            </w:r>
            <w:r w:rsidR="00B74B70">
              <w:rPr>
                <w:b/>
                <w:bCs/>
                <w:color w:val="161718" w:themeColor="text1"/>
              </w:rPr>
              <w:t>s</w:t>
            </w:r>
            <w:r>
              <w:rPr>
                <w:b/>
                <w:bCs/>
                <w:color w:val="161718" w:themeColor="text1"/>
              </w:rPr>
              <w:t xml:space="preserve"> du profil </w:t>
            </w:r>
          </w:p>
        </w:tc>
      </w:tr>
      <w:tr w:rsidR="00B66104" w14:paraId="57473BCE" w14:textId="77777777" w:rsidTr="00F34C68">
        <w:trPr>
          <w:trHeight w:val="687"/>
        </w:trPr>
        <w:tc>
          <w:tcPr>
            <w:tcW w:w="2547" w:type="dxa"/>
            <w:shd w:val="clear" w:color="auto" w:fill="3E3261"/>
          </w:tcPr>
          <w:p w14:paraId="0B23AFD9" w14:textId="251FAC31" w:rsidR="00B66104" w:rsidRPr="00214024" w:rsidRDefault="00B66104" w:rsidP="00F34C68">
            <w:pPr>
              <w:jc w:val="both"/>
            </w:pPr>
            <w:r>
              <w:t>User story</w:t>
            </w:r>
          </w:p>
        </w:tc>
        <w:tc>
          <w:tcPr>
            <w:tcW w:w="7045" w:type="dxa"/>
          </w:tcPr>
          <w:p w14:paraId="731DBF77" w14:textId="425DC132" w:rsidR="00B66104" w:rsidRPr="006C5978" w:rsidRDefault="00B66104" w:rsidP="00F34C68">
            <w:pPr>
              <w:jc w:val="both"/>
              <w:rPr>
                <w:color w:val="161718" w:themeColor="text1"/>
              </w:rPr>
            </w:pPr>
            <w:r>
              <w:rPr>
                <w:color w:val="161718" w:themeColor="text1"/>
              </w:rPr>
              <w:t>S13 : Modification du profil</w:t>
            </w:r>
          </w:p>
        </w:tc>
      </w:tr>
      <w:tr w:rsidR="00B66104" w14:paraId="7A8F26E4" w14:textId="77777777" w:rsidTr="00F34C68">
        <w:trPr>
          <w:trHeight w:val="1404"/>
        </w:trPr>
        <w:tc>
          <w:tcPr>
            <w:tcW w:w="2547" w:type="dxa"/>
            <w:shd w:val="clear" w:color="auto" w:fill="3E3261"/>
          </w:tcPr>
          <w:p w14:paraId="62CE262D" w14:textId="77777777" w:rsidR="00B66104" w:rsidRPr="00214024" w:rsidRDefault="00B66104" w:rsidP="00F34C68">
            <w:pPr>
              <w:jc w:val="both"/>
            </w:pPr>
            <w:r>
              <w:t>Situation</w:t>
            </w:r>
          </w:p>
        </w:tc>
        <w:tc>
          <w:tcPr>
            <w:tcW w:w="7045" w:type="dxa"/>
          </w:tcPr>
          <w:p w14:paraId="199B6C1C" w14:textId="6544613F" w:rsidR="00B66104" w:rsidRPr="00214024" w:rsidRDefault="00B66104" w:rsidP="00F34C68">
            <w:pPr>
              <w:jc w:val="both"/>
              <w:rPr>
                <w:color w:val="161718" w:themeColor="text1"/>
              </w:rPr>
            </w:pPr>
            <w:r>
              <w:rPr>
                <w:color w:val="161718" w:themeColor="text1"/>
              </w:rPr>
              <w:t>Un sportif connecté peut modifier les information</w:t>
            </w:r>
            <w:r w:rsidR="00B36E79">
              <w:rPr>
                <w:color w:val="161718" w:themeColor="text1"/>
              </w:rPr>
              <w:t>s</w:t>
            </w:r>
            <w:r>
              <w:rPr>
                <w:color w:val="161718" w:themeColor="text1"/>
              </w:rPr>
              <w:t xml:space="preserve"> sur son profil en se rendant dans la page profil. Il peut modifier sa photo de profil, son numéro, son nom etc. En appuyant sur confirmer </w:t>
            </w:r>
            <w:r w:rsidR="00B36E79">
              <w:rPr>
                <w:color w:val="161718" w:themeColor="text1"/>
              </w:rPr>
              <w:t>un message de confirmation s’affiche.</w:t>
            </w:r>
          </w:p>
        </w:tc>
      </w:tr>
      <w:tr w:rsidR="00B66104" w14:paraId="77F28208" w14:textId="77777777" w:rsidTr="00F34C68">
        <w:trPr>
          <w:trHeight w:val="702"/>
        </w:trPr>
        <w:tc>
          <w:tcPr>
            <w:tcW w:w="2547" w:type="dxa"/>
            <w:shd w:val="clear" w:color="auto" w:fill="3E3261"/>
          </w:tcPr>
          <w:p w14:paraId="60D3E5EC" w14:textId="77777777" w:rsidR="00B66104" w:rsidRPr="00214024" w:rsidRDefault="00B66104" w:rsidP="00F34C68">
            <w:pPr>
              <w:jc w:val="both"/>
            </w:pPr>
            <w:r>
              <w:t>Résultats obtenus</w:t>
            </w:r>
          </w:p>
        </w:tc>
        <w:tc>
          <w:tcPr>
            <w:tcW w:w="7045" w:type="dxa"/>
          </w:tcPr>
          <w:p w14:paraId="3C287A8F" w14:textId="578F4F58" w:rsidR="00B66104" w:rsidRPr="00214024" w:rsidRDefault="00B66104" w:rsidP="00F34C68">
            <w:pPr>
              <w:jc w:val="both"/>
              <w:rPr>
                <w:color w:val="161718" w:themeColor="text1"/>
              </w:rPr>
            </w:pPr>
            <w:r>
              <w:rPr>
                <w:color w:val="161718" w:themeColor="text1"/>
              </w:rPr>
              <w:t xml:space="preserve">Le message de confirmation s’affiche et s’il est validé, </w:t>
            </w:r>
            <w:r w:rsidR="00B36E79">
              <w:rPr>
                <w:color w:val="161718" w:themeColor="text1"/>
              </w:rPr>
              <w:t xml:space="preserve">les modifications seront effectuées dans la BD et le sportif reste sur la page profil avec un message comme quoi tout est bien modifié. </w:t>
            </w:r>
          </w:p>
        </w:tc>
      </w:tr>
      <w:tr w:rsidR="00B66104" w14:paraId="5A119C23" w14:textId="77777777" w:rsidTr="00F34C68">
        <w:trPr>
          <w:trHeight w:val="431"/>
        </w:trPr>
        <w:tc>
          <w:tcPr>
            <w:tcW w:w="2547" w:type="dxa"/>
            <w:shd w:val="clear" w:color="auto" w:fill="3E3261"/>
          </w:tcPr>
          <w:p w14:paraId="2D73750D" w14:textId="77777777" w:rsidR="00B66104" w:rsidRPr="00214024" w:rsidRDefault="00B66104" w:rsidP="00F34C68">
            <w:pPr>
              <w:jc w:val="both"/>
            </w:pPr>
            <w:r>
              <w:t>Statut</w:t>
            </w:r>
          </w:p>
        </w:tc>
        <w:tc>
          <w:tcPr>
            <w:tcW w:w="7045" w:type="dxa"/>
          </w:tcPr>
          <w:p w14:paraId="415E4F36" w14:textId="77777777" w:rsidR="00B66104" w:rsidRPr="00214024" w:rsidRDefault="00B66104" w:rsidP="00F34C68">
            <w:pPr>
              <w:jc w:val="both"/>
              <w:rPr>
                <w:color w:val="161718" w:themeColor="text1"/>
              </w:rPr>
            </w:pPr>
            <w:r>
              <w:rPr>
                <w:color w:val="161718" w:themeColor="text1"/>
              </w:rPr>
              <w:t>KO</w:t>
            </w:r>
          </w:p>
        </w:tc>
      </w:tr>
    </w:tbl>
    <w:p w14:paraId="6F016039" w14:textId="557D506E"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57A86BAD" w14:textId="77777777" w:rsidTr="00F34C68">
        <w:trPr>
          <w:trHeight w:val="400"/>
        </w:trPr>
        <w:tc>
          <w:tcPr>
            <w:tcW w:w="2547" w:type="dxa"/>
            <w:shd w:val="clear" w:color="auto" w:fill="3E3261"/>
          </w:tcPr>
          <w:p w14:paraId="5BCCD09D" w14:textId="77777777" w:rsidR="00B36E79" w:rsidRPr="00214024" w:rsidRDefault="00B36E79" w:rsidP="00F34C68">
            <w:pPr>
              <w:jc w:val="both"/>
            </w:pPr>
            <w:r w:rsidRPr="00214024">
              <w:t>Nom</w:t>
            </w:r>
          </w:p>
        </w:tc>
        <w:tc>
          <w:tcPr>
            <w:tcW w:w="7045" w:type="dxa"/>
          </w:tcPr>
          <w:p w14:paraId="5B6BF525" w14:textId="73713A3E" w:rsidR="00B36E79" w:rsidRPr="00DE5861" w:rsidRDefault="00B36E79" w:rsidP="00F34C68">
            <w:pPr>
              <w:jc w:val="both"/>
              <w:rPr>
                <w:b/>
                <w:bCs/>
                <w:color w:val="161718" w:themeColor="text1"/>
              </w:rPr>
            </w:pPr>
            <w:r>
              <w:rPr>
                <w:b/>
                <w:bCs/>
                <w:color w:val="161718" w:themeColor="text1"/>
              </w:rPr>
              <w:t>8.1 Création d’un événements</w:t>
            </w:r>
          </w:p>
        </w:tc>
      </w:tr>
      <w:tr w:rsidR="00B36E79" w14:paraId="372E09AE" w14:textId="77777777" w:rsidTr="00F34C68">
        <w:trPr>
          <w:trHeight w:val="687"/>
        </w:trPr>
        <w:tc>
          <w:tcPr>
            <w:tcW w:w="2547" w:type="dxa"/>
            <w:shd w:val="clear" w:color="auto" w:fill="3E3261"/>
          </w:tcPr>
          <w:p w14:paraId="7337A084" w14:textId="77777777" w:rsidR="00B36E79" w:rsidRPr="00214024" w:rsidRDefault="00B36E79" w:rsidP="00F34C68">
            <w:pPr>
              <w:jc w:val="both"/>
            </w:pPr>
            <w:r>
              <w:t>User story</w:t>
            </w:r>
          </w:p>
        </w:tc>
        <w:tc>
          <w:tcPr>
            <w:tcW w:w="7045" w:type="dxa"/>
          </w:tcPr>
          <w:p w14:paraId="3815CB89" w14:textId="0AD79F11" w:rsidR="00B36E79" w:rsidRPr="006C5978" w:rsidRDefault="00B36E79" w:rsidP="00F34C68">
            <w:pPr>
              <w:jc w:val="both"/>
              <w:rPr>
                <w:color w:val="161718" w:themeColor="text1"/>
              </w:rPr>
            </w:pPr>
            <w:r>
              <w:rPr>
                <w:color w:val="161718" w:themeColor="text1"/>
              </w:rPr>
              <w:t>S14 : Gestion des événements</w:t>
            </w:r>
          </w:p>
        </w:tc>
      </w:tr>
      <w:tr w:rsidR="00B36E79" w14:paraId="32E9E0AD" w14:textId="77777777" w:rsidTr="00F34C68">
        <w:trPr>
          <w:trHeight w:val="1404"/>
        </w:trPr>
        <w:tc>
          <w:tcPr>
            <w:tcW w:w="2547" w:type="dxa"/>
            <w:shd w:val="clear" w:color="auto" w:fill="3E3261"/>
          </w:tcPr>
          <w:p w14:paraId="7C3639EA" w14:textId="77777777" w:rsidR="00B36E79" w:rsidRPr="00214024" w:rsidRDefault="00B36E79" w:rsidP="00F34C68">
            <w:pPr>
              <w:jc w:val="both"/>
            </w:pPr>
            <w:r>
              <w:t>Situation</w:t>
            </w:r>
          </w:p>
        </w:tc>
        <w:tc>
          <w:tcPr>
            <w:tcW w:w="7045" w:type="dxa"/>
          </w:tcPr>
          <w:p w14:paraId="4758C0D1" w14:textId="41DE1A8B" w:rsidR="00B36E79" w:rsidRPr="00214024" w:rsidRDefault="00B36E79" w:rsidP="00F34C68">
            <w:pPr>
              <w:jc w:val="both"/>
              <w:rPr>
                <w:color w:val="161718" w:themeColor="text1"/>
              </w:rPr>
            </w:pPr>
            <w:r>
              <w:rPr>
                <w:color w:val="161718" w:themeColor="text1"/>
              </w:rPr>
              <w:t xml:space="preserve">L’entraineur peut créer un événement avec un nom une date un lieux et une description. A la création de l’événement un message qui montre que l’événement a bien été créer s’affiche. </w:t>
            </w:r>
          </w:p>
        </w:tc>
      </w:tr>
      <w:tr w:rsidR="00B36E79" w14:paraId="2F5D986C" w14:textId="77777777" w:rsidTr="00F34C68">
        <w:trPr>
          <w:trHeight w:val="702"/>
        </w:trPr>
        <w:tc>
          <w:tcPr>
            <w:tcW w:w="2547" w:type="dxa"/>
            <w:shd w:val="clear" w:color="auto" w:fill="3E3261"/>
          </w:tcPr>
          <w:p w14:paraId="515D2304" w14:textId="77777777" w:rsidR="00B36E79" w:rsidRPr="00214024" w:rsidRDefault="00B36E79" w:rsidP="00F34C68">
            <w:pPr>
              <w:jc w:val="both"/>
            </w:pPr>
            <w:r>
              <w:t>Résultats obtenus</w:t>
            </w:r>
          </w:p>
        </w:tc>
        <w:tc>
          <w:tcPr>
            <w:tcW w:w="7045" w:type="dxa"/>
          </w:tcPr>
          <w:p w14:paraId="7D1525F1" w14:textId="4986A6D6" w:rsidR="00B36E79" w:rsidRPr="00214024" w:rsidRDefault="00B36E79" w:rsidP="00F34C68">
            <w:pPr>
              <w:jc w:val="both"/>
              <w:rPr>
                <w:color w:val="161718" w:themeColor="text1"/>
              </w:rPr>
            </w:pPr>
            <w:r>
              <w:rPr>
                <w:color w:val="161718" w:themeColor="text1"/>
              </w:rPr>
              <w:t xml:space="preserve">Le message de confirmations s’affiche et l’événement est créer dans la BD. </w:t>
            </w:r>
          </w:p>
        </w:tc>
      </w:tr>
      <w:tr w:rsidR="00B36E79" w14:paraId="390F3787" w14:textId="77777777" w:rsidTr="00F34C68">
        <w:trPr>
          <w:trHeight w:val="431"/>
        </w:trPr>
        <w:tc>
          <w:tcPr>
            <w:tcW w:w="2547" w:type="dxa"/>
            <w:shd w:val="clear" w:color="auto" w:fill="3E3261"/>
          </w:tcPr>
          <w:p w14:paraId="34AD231A" w14:textId="77777777" w:rsidR="00B36E79" w:rsidRPr="00214024" w:rsidRDefault="00B36E79" w:rsidP="00F34C68">
            <w:pPr>
              <w:jc w:val="both"/>
            </w:pPr>
            <w:r>
              <w:t>Statut</w:t>
            </w:r>
          </w:p>
        </w:tc>
        <w:tc>
          <w:tcPr>
            <w:tcW w:w="7045" w:type="dxa"/>
          </w:tcPr>
          <w:p w14:paraId="71287B4D" w14:textId="77777777" w:rsidR="00B36E79" w:rsidRPr="00214024" w:rsidRDefault="00B36E79" w:rsidP="00F34C68">
            <w:pPr>
              <w:jc w:val="both"/>
              <w:rPr>
                <w:color w:val="161718" w:themeColor="text1"/>
              </w:rPr>
            </w:pPr>
            <w:r>
              <w:rPr>
                <w:color w:val="161718" w:themeColor="text1"/>
              </w:rPr>
              <w:t>KO</w:t>
            </w:r>
          </w:p>
        </w:tc>
      </w:tr>
    </w:tbl>
    <w:p w14:paraId="576F8686"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38CFB61E" w14:textId="77777777" w:rsidTr="00F34C68">
        <w:trPr>
          <w:trHeight w:val="400"/>
        </w:trPr>
        <w:tc>
          <w:tcPr>
            <w:tcW w:w="2547" w:type="dxa"/>
            <w:shd w:val="clear" w:color="auto" w:fill="3E3261"/>
          </w:tcPr>
          <w:p w14:paraId="6C88A908" w14:textId="77777777" w:rsidR="00B36E79" w:rsidRPr="00214024" w:rsidRDefault="00B36E79" w:rsidP="00F34C68">
            <w:pPr>
              <w:jc w:val="both"/>
            </w:pPr>
            <w:r w:rsidRPr="00214024">
              <w:t>Nom</w:t>
            </w:r>
          </w:p>
        </w:tc>
        <w:tc>
          <w:tcPr>
            <w:tcW w:w="7045" w:type="dxa"/>
          </w:tcPr>
          <w:p w14:paraId="51C97664" w14:textId="4BC9FA29" w:rsidR="00B36E79" w:rsidRPr="00DE5861" w:rsidRDefault="00B74B70" w:rsidP="00F34C68">
            <w:pPr>
              <w:jc w:val="both"/>
              <w:rPr>
                <w:b/>
                <w:bCs/>
                <w:color w:val="161718" w:themeColor="text1"/>
              </w:rPr>
            </w:pPr>
            <w:r>
              <w:rPr>
                <w:b/>
                <w:bCs/>
                <w:color w:val="161718" w:themeColor="text1"/>
              </w:rPr>
              <w:t>8</w:t>
            </w:r>
            <w:r w:rsidR="00B36E79">
              <w:rPr>
                <w:b/>
                <w:bCs/>
                <w:color w:val="161718" w:themeColor="text1"/>
              </w:rPr>
              <w:t>.</w:t>
            </w:r>
            <w:r>
              <w:rPr>
                <w:b/>
                <w:bCs/>
                <w:color w:val="161718" w:themeColor="text1"/>
              </w:rPr>
              <w:t>2</w:t>
            </w:r>
            <w:r w:rsidR="00B36E79">
              <w:rPr>
                <w:b/>
                <w:bCs/>
                <w:color w:val="161718" w:themeColor="text1"/>
              </w:rPr>
              <w:t xml:space="preserve"> </w:t>
            </w:r>
            <w:r>
              <w:rPr>
                <w:b/>
                <w:bCs/>
                <w:color w:val="161718" w:themeColor="text1"/>
              </w:rPr>
              <w:t>Modifications / suppression d’événement</w:t>
            </w:r>
          </w:p>
        </w:tc>
      </w:tr>
      <w:tr w:rsidR="00B36E79" w14:paraId="102E7DB7" w14:textId="77777777" w:rsidTr="00F34C68">
        <w:trPr>
          <w:trHeight w:val="687"/>
        </w:trPr>
        <w:tc>
          <w:tcPr>
            <w:tcW w:w="2547" w:type="dxa"/>
            <w:shd w:val="clear" w:color="auto" w:fill="3E3261"/>
          </w:tcPr>
          <w:p w14:paraId="138A63EF" w14:textId="77777777" w:rsidR="00B36E79" w:rsidRPr="00214024" w:rsidRDefault="00B36E79" w:rsidP="00F34C68">
            <w:pPr>
              <w:jc w:val="both"/>
            </w:pPr>
            <w:r>
              <w:t>User story</w:t>
            </w:r>
          </w:p>
        </w:tc>
        <w:tc>
          <w:tcPr>
            <w:tcW w:w="7045" w:type="dxa"/>
          </w:tcPr>
          <w:p w14:paraId="3F2882CB" w14:textId="77777777" w:rsidR="00B36E79" w:rsidRPr="006C5978" w:rsidRDefault="00B36E79" w:rsidP="00F34C68">
            <w:pPr>
              <w:jc w:val="both"/>
              <w:rPr>
                <w:color w:val="161718" w:themeColor="text1"/>
              </w:rPr>
            </w:pPr>
            <w:r>
              <w:rPr>
                <w:color w:val="161718" w:themeColor="text1"/>
              </w:rPr>
              <w:t>S14 : Gestion des événements</w:t>
            </w:r>
          </w:p>
        </w:tc>
      </w:tr>
      <w:tr w:rsidR="00B74B70" w14:paraId="58F11476" w14:textId="77777777" w:rsidTr="00F34C68">
        <w:trPr>
          <w:trHeight w:val="1404"/>
        </w:trPr>
        <w:tc>
          <w:tcPr>
            <w:tcW w:w="2547" w:type="dxa"/>
            <w:shd w:val="clear" w:color="auto" w:fill="3E3261"/>
          </w:tcPr>
          <w:p w14:paraId="62999265" w14:textId="77777777" w:rsidR="00B74B70" w:rsidRPr="00214024" w:rsidRDefault="00B74B70" w:rsidP="00B74B70">
            <w:pPr>
              <w:jc w:val="both"/>
            </w:pPr>
            <w:r>
              <w:t>Situation</w:t>
            </w:r>
          </w:p>
        </w:tc>
        <w:tc>
          <w:tcPr>
            <w:tcW w:w="7045" w:type="dxa"/>
          </w:tcPr>
          <w:p w14:paraId="38922062" w14:textId="7596188C" w:rsidR="00B74B70" w:rsidRPr="00214024" w:rsidRDefault="00B74B70" w:rsidP="00B74B70">
            <w:pPr>
              <w:jc w:val="both"/>
              <w:rPr>
                <w:color w:val="161718" w:themeColor="text1"/>
              </w:rPr>
            </w:pPr>
            <w:r>
              <w:rPr>
                <w:color w:val="161718" w:themeColor="text1"/>
              </w:rPr>
              <w:t xml:space="preserve">Lorsqu’un entraîneur est identifié il peut supprimer et modifier les événements qu’il a créés uniquement. Pour chaque action un message de confirmation s’affiche. </w:t>
            </w:r>
          </w:p>
        </w:tc>
      </w:tr>
      <w:tr w:rsidR="00B74B70" w14:paraId="53EE9A08" w14:textId="77777777" w:rsidTr="00F34C68">
        <w:trPr>
          <w:trHeight w:val="702"/>
        </w:trPr>
        <w:tc>
          <w:tcPr>
            <w:tcW w:w="2547" w:type="dxa"/>
            <w:shd w:val="clear" w:color="auto" w:fill="3E3261"/>
          </w:tcPr>
          <w:p w14:paraId="33AAC9EF" w14:textId="77777777" w:rsidR="00B74B70" w:rsidRPr="00214024" w:rsidRDefault="00B74B70" w:rsidP="00B74B70">
            <w:pPr>
              <w:jc w:val="both"/>
            </w:pPr>
            <w:r>
              <w:t>Résultats obtenus</w:t>
            </w:r>
          </w:p>
        </w:tc>
        <w:tc>
          <w:tcPr>
            <w:tcW w:w="7045" w:type="dxa"/>
          </w:tcPr>
          <w:p w14:paraId="3A11B236" w14:textId="433B4A4A" w:rsidR="00B74B70" w:rsidRPr="00214024" w:rsidRDefault="00B74B70" w:rsidP="00B74B70">
            <w:pPr>
              <w:jc w:val="both"/>
              <w:rPr>
                <w:color w:val="161718" w:themeColor="text1"/>
              </w:rPr>
            </w:pPr>
            <w:r>
              <w:rPr>
                <w:color w:val="161718" w:themeColor="text1"/>
              </w:rPr>
              <w:t>Les messages s’affichent pour toutes les actions et les changements sont faits dans la BD.</w:t>
            </w:r>
          </w:p>
        </w:tc>
      </w:tr>
      <w:tr w:rsidR="00B74B70" w14:paraId="420EB908" w14:textId="77777777" w:rsidTr="00F34C68">
        <w:trPr>
          <w:trHeight w:val="431"/>
        </w:trPr>
        <w:tc>
          <w:tcPr>
            <w:tcW w:w="2547" w:type="dxa"/>
            <w:shd w:val="clear" w:color="auto" w:fill="3E3261"/>
          </w:tcPr>
          <w:p w14:paraId="03980BA3" w14:textId="77777777" w:rsidR="00B74B70" w:rsidRPr="00214024" w:rsidRDefault="00B74B70" w:rsidP="00B74B70">
            <w:pPr>
              <w:jc w:val="both"/>
            </w:pPr>
            <w:r>
              <w:t>Statut</w:t>
            </w:r>
          </w:p>
        </w:tc>
        <w:tc>
          <w:tcPr>
            <w:tcW w:w="7045" w:type="dxa"/>
          </w:tcPr>
          <w:p w14:paraId="7B0320D0" w14:textId="77777777" w:rsidR="00B74B70" w:rsidRPr="00214024" w:rsidRDefault="00B74B70" w:rsidP="00B74B70">
            <w:pPr>
              <w:jc w:val="both"/>
              <w:rPr>
                <w:color w:val="161718" w:themeColor="text1"/>
              </w:rPr>
            </w:pPr>
            <w:r>
              <w:rPr>
                <w:color w:val="161718" w:themeColor="text1"/>
              </w:rPr>
              <w:t>KO</w:t>
            </w:r>
          </w:p>
        </w:tc>
      </w:tr>
    </w:tbl>
    <w:p w14:paraId="31FDCD85" w14:textId="77777777" w:rsidR="00B74B70" w:rsidRDefault="00B74B70">
      <w:pPr>
        <w:spacing w:after="200"/>
        <w:rPr>
          <w:color w:val="161718" w:themeColor="text1"/>
        </w:rPr>
      </w:pPr>
    </w:p>
    <w:p w14:paraId="21B488DB" w14:textId="77777777" w:rsidR="00A36C40" w:rsidRDefault="00A36C40">
      <w:pPr>
        <w:spacing w:after="200"/>
        <w:rPr>
          <w:color w:val="161718" w:themeColor="text1"/>
        </w:rPr>
      </w:pPr>
    </w:p>
    <w:p w14:paraId="75A42B1C" w14:textId="77777777" w:rsidR="00A36C40" w:rsidRDefault="00A36C40">
      <w:pPr>
        <w:spacing w:after="200"/>
        <w:rPr>
          <w:color w:val="161718" w:themeColor="text1"/>
        </w:rPr>
      </w:pPr>
    </w:p>
    <w:p w14:paraId="20C20BC9" w14:textId="77777777" w:rsidR="00A36C40" w:rsidRDefault="00A36C40">
      <w:pPr>
        <w:spacing w:after="200"/>
        <w:rPr>
          <w:color w:val="161718" w:themeColor="text1"/>
        </w:rPr>
      </w:pPr>
    </w:p>
    <w:p w14:paraId="056A9A45" w14:textId="77777777" w:rsidR="00A36C40" w:rsidRDefault="00A36C40">
      <w:pPr>
        <w:spacing w:after="200"/>
        <w:rPr>
          <w:color w:val="161718" w:themeColor="text1"/>
        </w:rPr>
      </w:pPr>
    </w:p>
    <w:p w14:paraId="35E5EEC0" w14:textId="77777777" w:rsidR="00A36C40" w:rsidRDefault="00A36C40">
      <w:pPr>
        <w:spacing w:after="200"/>
        <w:rPr>
          <w:color w:val="161718" w:themeColor="text1"/>
        </w:rPr>
      </w:pPr>
    </w:p>
    <w:p w14:paraId="498A8581"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79F7D43E" w14:textId="77777777" w:rsidTr="00F34C68">
        <w:trPr>
          <w:trHeight w:val="400"/>
        </w:trPr>
        <w:tc>
          <w:tcPr>
            <w:tcW w:w="2547" w:type="dxa"/>
            <w:shd w:val="clear" w:color="auto" w:fill="3E3261"/>
          </w:tcPr>
          <w:p w14:paraId="70C23C82" w14:textId="77777777" w:rsidR="00B74B70" w:rsidRPr="00214024" w:rsidRDefault="00B74B70" w:rsidP="00F34C68">
            <w:pPr>
              <w:jc w:val="both"/>
            </w:pPr>
            <w:r w:rsidRPr="00214024">
              <w:t>Nom</w:t>
            </w:r>
          </w:p>
        </w:tc>
        <w:tc>
          <w:tcPr>
            <w:tcW w:w="7045" w:type="dxa"/>
          </w:tcPr>
          <w:p w14:paraId="669840B9" w14:textId="40EAF796" w:rsidR="00B74B70" w:rsidRPr="00DE5861" w:rsidRDefault="00B74B70" w:rsidP="00F34C68">
            <w:pPr>
              <w:jc w:val="both"/>
              <w:rPr>
                <w:b/>
                <w:bCs/>
                <w:color w:val="161718" w:themeColor="text1"/>
              </w:rPr>
            </w:pPr>
            <w:r>
              <w:rPr>
                <w:b/>
                <w:bCs/>
                <w:color w:val="161718" w:themeColor="text1"/>
              </w:rPr>
              <w:t xml:space="preserve">9.1 Affichage des événements </w:t>
            </w:r>
          </w:p>
        </w:tc>
      </w:tr>
      <w:tr w:rsidR="00B74B70" w14:paraId="0C947DD3" w14:textId="77777777" w:rsidTr="00F34C68">
        <w:trPr>
          <w:trHeight w:val="687"/>
        </w:trPr>
        <w:tc>
          <w:tcPr>
            <w:tcW w:w="2547" w:type="dxa"/>
            <w:shd w:val="clear" w:color="auto" w:fill="3E3261"/>
          </w:tcPr>
          <w:p w14:paraId="339642F7" w14:textId="77777777" w:rsidR="00B74B70" w:rsidRPr="00214024" w:rsidRDefault="00B74B70" w:rsidP="00F34C68">
            <w:pPr>
              <w:jc w:val="both"/>
            </w:pPr>
            <w:r>
              <w:t>User story</w:t>
            </w:r>
          </w:p>
        </w:tc>
        <w:tc>
          <w:tcPr>
            <w:tcW w:w="7045" w:type="dxa"/>
          </w:tcPr>
          <w:p w14:paraId="2693BBB3" w14:textId="5792B732" w:rsidR="00B74B70" w:rsidRPr="006C5978" w:rsidRDefault="00B74B70" w:rsidP="00F34C68">
            <w:pPr>
              <w:jc w:val="both"/>
              <w:rPr>
                <w:color w:val="161718" w:themeColor="text1"/>
              </w:rPr>
            </w:pPr>
            <w:r>
              <w:rPr>
                <w:color w:val="161718" w:themeColor="text1"/>
              </w:rPr>
              <w:t xml:space="preserve">S15 : Affichage des événements </w:t>
            </w:r>
          </w:p>
        </w:tc>
      </w:tr>
      <w:tr w:rsidR="00B74B70" w14:paraId="644A15A0" w14:textId="77777777" w:rsidTr="00F34C68">
        <w:trPr>
          <w:trHeight w:val="1404"/>
        </w:trPr>
        <w:tc>
          <w:tcPr>
            <w:tcW w:w="2547" w:type="dxa"/>
            <w:shd w:val="clear" w:color="auto" w:fill="3E3261"/>
          </w:tcPr>
          <w:p w14:paraId="37ABB92E" w14:textId="77777777" w:rsidR="00B74B70" w:rsidRPr="00214024" w:rsidRDefault="00B74B70" w:rsidP="00F34C68">
            <w:pPr>
              <w:jc w:val="both"/>
            </w:pPr>
            <w:r>
              <w:t>Situation</w:t>
            </w:r>
          </w:p>
        </w:tc>
        <w:tc>
          <w:tcPr>
            <w:tcW w:w="7045" w:type="dxa"/>
          </w:tcPr>
          <w:p w14:paraId="51EBF606" w14:textId="13BB6746" w:rsidR="00B74B70" w:rsidRPr="00214024" w:rsidRDefault="00B74B70" w:rsidP="00F34C68">
            <w:pPr>
              <w:jc w:val="both"/>
              <w:rPr>
                <w:color w:val="161718" w:themeColor="text1"/>
              </w:rPr>
            </w:pPr>
            <w:r>
              <w:rPr>
                <w:color w:val="161718" w:themeColor="text1"/>
              </w:rPr>
              <w:t>Quand un sportif est identifié, il peut voir tous les événements dans la page agenda sur le calendrier et les 5 prochains événements sur la page d’accueil.</w:t>
            </w:r>
          </w:p>
        </w:tc>
      </w:tr>
      <w:tr w:rsidR="00B74B70" w14:paraId="3BCFA2FD" w14:textId="77777777" w:rsidTr="00F34C68">
        <w:trPr>
          <w:trHeight w:val="702"/>
        </w:trPr>
        <w:tc>
          <w:tcPr>
            <w:tcW w:w="2547" w:type="dxa"/>
            <w:shd w:val="clear" w:color="auto" w:fill="3E3261"/>
          </w:tcPr>
          <w:p w14:paraId="092C85FA" w14:textId="77777777" w:rsidR="00B74B70" w:rsidRPr="00214024" w:rsidRDefault="00B74B70" w:rsidP="00F34C68">
            <w:pPr>
              <w:jc w:val="both"/>
            </w:pPr>
            <w:r>
              <w:t>Résultats obtenus</w:t>
            </w:r>
          </w:p>
        </w:tc>
        <w:tc>
          <w:tcPr>
            <w:tcW w:w="7045" w:type="dxa"/>
          </w:tcPr>
          <w:p w14:paraId="0C1C7C0D" w14:textId="6F7BF999" w:rsidR="00B74B70" w:rsidRPr="00214024" w:rsidRDefault="00B74B70" w:rsidP="00F34C68">
            <w:pPr>
              <w:jc w:val="both"/>
              <w:rPr>
                <w:color w:val="161718" w:themeColor="text1"/>
              </w:rPr>
            </w:pPr>
            <w:r>
              <w:rPr>
                <w:color w:val="161718" w:themeColor="text1"/>
              </w:rPr>
              <w:t>Les événements sont bien affichés sur ces deux pages.</w:t>
            </w:r>
          </w:p>
        </w:tc>
      </w:tr>
      <w:tr w:rsidR="00B74B70" w14:paraId="6AF8F56F" w14:textId="77777777" w:rsidTr="00F34C68">
        <w:trPr>
          <w:trHeight w:val="431"/>
        </w:trPr>
        <w:tc>
          <w:tcPr>
            <w:tcW w:w="2547" w:type="dxa"/>
            <w:shd w:val="clear" w:color="auto" w:fill="3E3261"/>
          </w:tcPr>
          <w:p w14:paraId="27AC9A74" w14:textId="77777777" w:rsidR="00B74B70" w:rsidRPr="00214024" w:rsidRDefault="00B74B70" w:rsidP="00F34C68">
            <w:pPr>
              <w:jc w:val="both"/>
            </w:pPr>
            <w:r>
              <w:t>Statut</w:t>
            </w:r>
          </w:p>
        </w:tc>
        <w:tc>
          <w:tcPr>
            <w:tcW w:w="7045" w:type="dxa"/>
          </w:tcPr>
          <w:p w14:paraId="23AE261D" w14:textId="77777777" w:rsidR="00B74B70" w:rsidRPr="00214024" w:rsidRDefault="00B74B70" w:rsidP="00F34C68">
            <w:pPr>
              <w:jc w:val="both"/>
              <w:rPr>
                <w:color w:val="161718" w:themeColor="text1"/>
              </w:rPr>
            </w:pPr>
            <w:r>
              <w:rPr>
                <w:color w:val="161718" w:themeColor="text1"/>
              </w:rPr>
              <w:t>KO</w:t>
            </w:r>
          </w:p>
        </w:tc>
      </w:tr>
    </w:tbl>
    <w:p w14:paraId="207802E1" w14:textId="77777777" w:rsidR="00B74B70" w:rsidRDefault="00B74B7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273A954C" w14:textId="77777777" w:rsidTr="00F34C68">
        <w:trPr>
          <w:trHeight w:val="400"/>
        </w:trPr>
        <w:tc>
          <w:tcPr>
            <w:tcW w:w="2547" w:type="dxa"/>
            <w:shd w:val="clear" w:color="auto" w:fill="3E3261"/>
          </w:tcPr>
          <w:p w14:paraId="0F9FE829" w14:textId="62307CA1" w:rsidR="00B74B70" w:rsidRPr="00214024" w:rsidRDefault="00B74B70" w:rsidP="00F34C68">
            <w:pPr>
              <w:jc w:val="both"/>
            </w:pPr>
            <w:r>
              <w:rPr>
                <w:color w:val="161718" w:themeColor="text1"/>
              </w:rPr>
              <w:br w:type="page"/>
            </w:r>
            <w:r w:rsidRPr="00214024">
              <w:t>Nom</w:t>
            </w:r>
          </w:p>
        </w:tc>
        <w:tc>
          <w:tcPr>
            <w:tcW w:w="7045" w:type="dxa"/>
          </w:tcPr>
          <w:p w14:paraId="049A1C41" w14:textId="5466CBE9" w:rsidR="00B74B70" w:rsidRPr="00DE5861" w:rsidRDefault="00B74B70" w:rsidP="00F34C68">
            <w:pPr>
              <w:jc w:val="both"/>
              <w:rPr>
                <w:b/>
                <w:bCs/>
                <w:color w:val="161718" w:themeColor="text1"/>
              </w:rPr>
            </w:pPr>
            <w:r>
              <w:rPr>
                <w:b/>
                <w:bCs/>
                <w:color w:val="161718" w:themeColor="text1"/>
              </w:rPr>
              <w:t xml:space="preserve">10.1 Invitations au événements  </w:t>
            </w:r>
          </w:p>
        </w:tc>
      </w:tr>
      <w:tr w:rsidR="00B74B70" w14:paraId="1C00AFF7" w14:textId="77777777" w:rsidTr="00F34C68">
        <w:trPr>
          <w:trHeight w:val="687"/>
        </w:trPr>
        <w:tc>
          <w:tcPr>
            <w:tcW w:w="2547" w:type="dxa"/>
            <w:shd w:val="clear" w:color="auto" w:fill="3E3261"/>
          </w:tcPr>
          <w:p w14:paraId="0D7E5A7B" w14:textId="77777777" w:rsidR="00B74B70" w:rsidRPr="00214024" w:rsidRDefault="00B74B70" w:rsidP="00F34C68">
            <w:pPr>
              <w:jc w:val="both"/>
            </w:pPr>
            <w:r>
              <w:t>User story</w:t>
            </w:r>
          </w:p>
        </w:tc>
        <w:tc>
          <w:tcPr>
            <w:tcW w:w="7045" w:type="dxa"/>
          </w:tcPr>
          <w:p w14:paraId="4361DA4E" w14:textId="015EABA5" w:rsidR="00B74B70" w:rsidRPr="006C5978" w:rsidRDefault="00B74B70" w:rsidP="00F34C68">
            <w:pPr>
              <w:jc w:val="both"/>
              <w:rPr>
                <w:color w:val="161718" w:themeColor="text1"/>
              </w:rPr>
            </w:pPr>
            <w:r>
              <w:rPr>
                <w:color w:val="161718" w:themeColor="text1"/>
              </w:rPr>
              <w:t xml:space="preserve">S16 : Invitations aux événements  </w:t>
            </w:r>
          </w:p>
        </w:tc>
      </w:tr>
      <w:tr w:rsidR="00B74B70" w14:paraId="10B3FF6E" w14:textId="77777777" w:rsidTr="00F34C68">
        <w:trPr>
          <w:trHeight w:val="1404"/>
        </w:trPr>
        <w:tc>
          <w:tcPr>
            <w:tcW w:w="2547" w:type="dxa"/>
            <w:shd w:val="clear" w:color="auto" w:fill="3E3261"/>
          </w:tcPr>
          <w:p w14:paraId="616B5119" w14:textId="77777777" w:rsidR="00B74B70" w:rsidRPr="00214024" w:rsidRDefault="00B74B70" w:rsidP="00F34C68">
            <w:pPr>
              <w:jc w:val="both"/>
            </w:pPr>
            <w:r>
              <w:t>Situation</w:t>
            </w:r>
          </w:p>
        </w:tc>
        <w:tc>
          <w:tcPr>
            <w:tcW w:w="7045" w:type="dxa"/>
          </w:tcPr>
          <w:p w14:paraId="6D131906" w14:textId="0C2D7388" w:rsidR="00B74B70" w:rsidRPr="00214024" w:rsidRDefault="00B74B70" w:rsidP="00F34C68">
            <w:pPr>
              <w:jc w:val="both"/>
              <w:rPr>
                <w:color w:val="161718" w:themeColor="text1"/>
              </w:rPr>
            </w:pPr>
            <w:r>
              <w:rPr>
                <w:color w:val="161718" w:themeColor="text1"/>
              </w:rPr>
              <w:t xml:space="preserve">L’entraîneur peut inviter </w:t>
            </w:r>
            <w:r w:rsidR="00C66CA7">
              <w:rPr>
                <w:color w:val="161718" w:themeColor="text1"/>
              </w:rPr>
              <w:t xml:space="preserve">les joueurs et staff qu’il souhaite en les cochant dans une liste comportant tous les sportifs de l’équipe. Une fois l’invitation envoyée, les sportifs invités verront deux boutons sur l’événement pour choisir d’être présent ou absent. </w:t>
            </w:r>
          </w:p>
        </w:tc>
      </w:tr>
      <w:tr w:rsidR="00B74B70" w14:paraId="303B095B" w14:textId="77777777" w:rsidTr="00F34C68">
        <w:trPr>
          <w:trHeight w:val="702"/>
        </w:trPr>
        <w:tc>
          <w:tcPr>
            <w:tcW w:w="2547" w:type="dxa"/>
            <w:shd w:val="clear" w:color="auto" w:fill="3E3261"/>
          </w:tcPr>
          <w:p w14:paraId="645AE95D" w14:textId="77777777" w:rsidR="00B74B70" w:rsidRPr="00214024" w:rsidRDefault="00B74B70" w:rsidP="00F34C68">
            <w:pPr>
              <w:jc w:val="both"/>
            </w:pPr>
            <w:r>
              <w:t>Résultats obtenus</w:t>
            </w:r>
          </w:p>
        </w:tc>
        <w:tc>
          <w:tcPr>
            <w:tcW w:w="7045" w:type="dxa"/>
          </w:tcPr>
          <w:p w14:paraId="0EB77CCA" w14:textId="00B7C174" w:rsidR="00B74B70" w:rsidRPr="00214024" w:rsidRDefault="00C66CA7" w:rsidP="00F34C68">
            <w:pPr>
              <w:jc w:val="both"/>
              <w:rPr>
                <w:color w:val="161718" w:themeColor="text1"/>
              </w:rPr>
            </w:pPr>
            <w:r>
              <w:rPr>
                <w:color w:val="161718" w:themeColor="text1"/>
              </w:rPr>
              <w:t>Les sportif inviter voient bien les deux boutons sur l’événement.</w:t>
            </w:r>
          </w:p>
        </w:tc>
      </w:tr>
      <w:tr w:rsidR="00B74B70" w14:paraId="7A57000F" w14:textId="77777777" w:rsidTr="00F34C68">
        <w:trPr>
          <w:trHeight w:val="431"/>
        </w:trPr>
        <w:tc>
          <w:tcPr>
            <w:tcW w:w="2547" w:type="dxa"/>
            <w:shd w:val="clear" w:color="auto" w:fill="3E3261"/>
          </w:tcPr>
          <w:p w14:paraId="63E2B5D5" w14:textId="77777777" w:rsidR="00B74B70" w:rsidRPr="00214024" w:rsidRDefault="00B74B70" w:rsidP="00F34C68">
            <w:pPr>
              <w:jc w:val="both"/>
            </w:pPr>
            <w:r>
              <w:t>Statut</w:t>
            </w:r>
          </w:p>
        </w:tc>
        <w:tc>
          <w:tcPr>
            <w:tcW w:w="7045" w:type="dxa"/>
          </w:tcPr>
          <w:p w14:paraId="0B669B0D" w14:textId="77777777" w:rsidR="00B74B70" w:rsidRPr="00214024" w:rsidRDefault="00B74B70" w:rsidP="00F34C68">
            <w:pPr>
              <w:jc w:val="both"/>
              <w:rPr>
                <w:color w:val="161718" w:themeColor="text1"/>
              </w:rPr>
            </w:pPr>
            <w:r>
              <w:rPr>
                <w:color w:val="161718" w:themeColor="text1"/>
              </w:rPr>
              <w:t>KO</w:t>
            </w:r>
          </w:p>
        </w:tc>
      </w:tr>
    </w:tbl>
    <w:p w14:paraId="741AE252" w14:textId="77777777" w:rsidR="00C66CA7" w:rsidRDefault="00C66CA7">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66CA7" w14:paraId="6E9257AF" w14:textId="77777777" w:rsidTr="00F34C68">
        <w:trPr>
          <w:trHeight w:val="400"/>
        </w:trPr>
        <w:tc>
          <w:tcPr>
            <w:tcW w:w="2547" w:type="dxa"/>
            <w:shd w:val="clear" w:color="auto" w:fill="3E3261"/>
          </w:tcPr>
          <w:p w14:paraId="46695348" w14:textId="77777777" w:rsidR="00C66CA7" w:rsidRPr="00214024" w:rsidRDefault="00C66CA7" w:rsidP="00F34C68">
            <w:pPr>
              <w:jc w:val="both"/>
            </w:pPr>
            <w:r w:rsidRPr="00214024">
              <w:t>Nom</w:t>
            </w:r>
          </w:p>
        </w:tc>
        <w:tc>
          <w:tcPr>
            <w:tcW w:w="7045" w:type="dxa"/>
          </w:tcPr>
          <w:p w14:paraId="51ACD5C9" w14:textId="164AB4AC" w:rsidR="00C66CA7" w:rsidRPr="00DE5861" w:rsidRDefault="00C66CA7" w:rsidP="00F34C68">
            <w:pPr>
              <w:jc w:val="both"/>
              <w:rPr>
                <w:b/>
                <w:bCs/>
                <w:color w:val="161718" w:themeColor="text1"/>
              </w:rPr>
            </w:pPr>
            <w:r>
              <w:rPr>
                <w:b/>
                <w:bCs/>
                <w:color w:val="161718" w:themeColor="text1"/>
              </w:rPr>
              <w:t>11.1 Confirmations de présence</w:t>
            </w:r>
          </w:p>
        </w:tc>
      </w:tr>
      <w:tr w:rsidR="00C66CA7" w14:paraId="55EEA6F6" w14:textId="77777777" w:rsidTr="00F34C68">
        <w:trPr>
          <w:trHeight w:val="687"/>
        </w:trPr>
        <w:tc>
          <w:tcPr>
            <w:tcW w:w="2547" w:type="dxa"/>
            <w:shd w:val="clear" w:color="auto" w:fill="3E3261"/>
          </w:tcPr>
          <w:p w14:paraId="7F3AC257" w14:textId="77777777" w:rsidR="00C66CA7" w:rsidRPr="00214024" w:rsidRDefault="00C66CA7" w:rsidP="00F34C68">
            <w:pPr>
              <w:jc w:val="both"/>
            </w:pPr>
            <w:r>
              <w:t>User story</w:t>
            </w:r>
          </w:p>
        </w:tc>
        <w:tc>
          <w:tcPr>
            <w:tcW w:w="7045" w:type="dxa"/>
          </w:tcPr>
          <w:p w14:paraId="0C3E87DB" w14:textId="7C1C859B" w:rsidR="00C66CA7" w:rsidRPr="006C5978" w:rsidRDefault="00C66CA7" w:rsidP="00F34C68">
            <w:pPr>
              <w:jc w:val="both"/>
              <w:rPr>
                <w:color w:val="161718" w:themeColor="text1"/>
              </w:rPr>
            </w:pPr>
            <w:r>
              <w:rPr>
                <w:color w:val="161718" w:themeColor="text1"/>
              </w:rPr>
              <w:t xml:space="preserve">S17 : Confirmations de présence   </w:t>
            </w:r>
          </w:p>
        </w:tc>
      </w:tr>
      <w:tr w:rsidR="00C66CA7" w14:paraId="78FFF1D2" w14:textId="77777777" w:rsidTr="00F34C68">
        <w:trPr>
          <w:trHeight w:val="1404"/>
        </w:trPr>
        <w:tc>
          <w:tcPr>
            <w:tcW w:w="2547" w:type="dxa"/>
            <w:shd w:val="clear" w:color="auto" w:fill="3E3261"/>
          </w:tcPr>
          <w:p w14:paraId="3F88135E" w14:textId="77777777" w:rsidR="00C66CA7" w:rsidRPr="00214024" w:rsidRDefault="00C66CA7" w:rsidP="00F34C68">
            <w:pPr>
              <w:jc w:val="both"/>
            </w:pPr>
            <w:r>
              <w:t>Situation</w:t>
            </w:r>
          </w:p>
        </w:tc>
        <w:tc>
          <w:tcPr>
            <w:tcW w:w="7045" w:type="dxa"/>
          </w:tcPr>
          <w:p w14:paraId="625BDB7B" w14:textId="08256681" w:rsidR="00C66CA7" w:rsidRPr="00214024" w:rsidRDefault="00C66CA7" w:rsidP="00F34C68">
            <w:pPr>
              <w:jc w:val="both"/>
              <w:rPr>
                <w:color w:val="161718" w:themeColor="text1"/>
              </w:rPr>
            </w:pPr>
            <w:r>
              <w:rPr>
                <w:color w:val="161718" w:themeColor="text1"/>
              </w:rPr>
              <w:t xml:space="preserve">Les sportifs invités à l’événement peuvent confirmer leur présence en appuyant sur le bouton « Présent ». </w:t>
            </w:r>
            <w:r w:rsidR="00651FE3">
              <w:rPr>
                <w:color w:val="161718" w:themeColor="text1"/>
              </w:rPr>
              <w:t xml:space="preserve">Si le sportif veut changer de choix, il peut toujours changer sa présence en cliquant sur l’événement et le changer dans la page de l’événement en question. </w:t>
            </w:r>
          </w:p>
        </w:tc>
      </w:tr>
      <w:tr w:rsidR="00C66CA7" w14:paraId="04A3F843" w14:textId="77777777" w:rsidTr="00F34C68">
        <w:trPr>
          <w:trHeight w:val="702"/>
        </w:trPr>
        <w:tc>
          <w:tcPr>
            <w:tcW w:w="2547" w:type="dxa"/>
            <w:shd w:val="clear" w:color="auto" w:fill="3E3261"/>
          </w:tcPr>
          <w:p w14:paraId="0DECF3F6" w14:textId="77777777" w:rsidR="00C66CA7" w:rsidRPr="00214024" w:rsidRDefault="00C66CA7" w:rsidP="00F34C68">
            <w:pPr>
              <w:jc w:val="both"/>
            </w:pPr>
            <w:r>
              <w:t>Résultats obtenus</w:t>
            </w:r>
          </w:p>
        </w:tc>
        <w:tc>
          <w:tcPr>
            <w:tcW w:w="7045" w:type="dxa"/>
          </w:tcPr>
          <w:p w14:paraId="5657E2C8" w14:textId="0AE7634E" w:rsidR="00C66CA7" w:rsidRPr="00214024" w:rsidRDefault="00C66CA7" w:rsidP="00F34C68">
            <w:pPr>
              <w:jc w:val="both"/>
              <w:rPr>
                <w:color w:val="161718" w:themeColor="text1"/>
              </w:rPr>
            </w:pPr>
            <w:r>
              <w:rPr>
                <w:color w:val="161718" w:themeColor="text1"/>
              </w:rPr>
              <w:t xml:space="preserve">Si le bouton « Présent » est cliqué, le bouton devient vert et le bouton </w:t>
            </w:r>
            <w:r w:rsidR="00E13E91">
              <w:rPr>
                <w:color w:val="161718" w:themeColor="text1"/>
              </w:rPr>
              <w:t xml:space="preserve">« Absent » </w:t>
            </w:r>
            <w:r>
              <w:rPr>
                <w:color w:val="161718" w:themeColor="text1"/>
              </w:rPr>
              <w:t>dispara</w:t>
            </w:r>
            <w:r w:rsidR="00846012">
              <w:rPr>
                <w:color w:val="161718" w:themeColor="text1"/>
              </w:rPr>
              <w:t>î</w:t>
            </w:r>
            <w:r>
              <w:rPr>
                <w:color w:val="161718" w:themeColor="text1"/>
              </w:rPr>
              <w:t xml:space="preserve">t. </w:t>
            </w:r>
          </w:p>
        </w:tc>
      </w:tr>
      <w:tr w:rsidR="00C66CA7" w14:paraId="649E41EA" w14:textId="77777777" w:rsidTr="00F34C68">
        <w:trPr>
          <w:trHeight w:val="431"/>
        </w:trPr>
        <w:tc>
          <w:tcPr>
            <w:tcW w:w="2547" w:type="dxa"/>
            <w:shd w:val="clear" w:color="auto" w:fill="3E3261"/>
          </w:tcPr>
          <w:p w14:paraId="2177E182" w14:textId="77777777" w:rsidR="00C66CA7" w:rsidRPr="00214024" w:rsidRDefault="00C66CA7" w:rsidP="00F34C68">
            <w:pPr>
              <w:jc w:val="both"/>
            </w:pPr>
            <w:r>
              <w:t>Statut</w:t>
            </w:r>
          </w:p>
        </w:tc>
        <w:tc>
          <w:tcPr>
            <w:tcW w:w="7045" w:type="dxa"/>
          </w:tcPr>
          <w:p w14:paraId="0F12F06D" w14:textId="77777777" w:rsidR="00C66CA7" w:rsidRPr="00214024" w:rsidRDefault="00C66CA7" w:rsidP="00F34C68">
            <w:pPr>
              <w:jc w:val="both"/>
              <w:rPr>
                <w:color w:val="161718" w:themeColor="text1"/>
              </w:rPr>
            </w:pPr>
            <w:r>
              <w:rPr>
                <w:color w:val="161718" w:themeColor="text1"/>
              </w:rPr>
              <w:t>KO</w:t>
            </w:r>
          </w:p>
        </w:tc>
      </w:tr>
    </w:tbl>
    <w:p w14:paraId="7D499D21" w14:textId="77777777" w:rsidR="00E13E91" w:rsidRDefault="00E13E91">
      <w:pPr>
        <w:spacing w:after="200"/>
        <w:rPr>
          <w:color w:val="161718" w:themeColor="text1"/>
        </w:rPr>
      </w:pPr>
    </w:p>
    <w:p w14:paraId="5E35BFAF" w14:textId="77777777" w:rsidR="00A36C40" w:rsidRDefault="00A36C40">
      <w:pPr>
        <w:spacing w:after="200"/>
        <w:rPr>
          <w:color w:val="161718" w:themeColor="text1"/>
        </w:rPr>
      </w:pPr>
    </w:p>
    <w:p w14:paraId="6E0B7E85" w14:textId="77777777" w:rsidR="00A36C40" w:rsidRDefault="00A36C40">
      <w:pPr>
        <w:spacing w:after="200"/>
        <w:rPr>
          <w:color w:val="161718" w:themeColor="text1"/>
        </w:rPr>
      </w:pPr>
    </w:p>
    <w:p w14:paraId="3C82FA91" w14:textId="77777777" w:rsidR="00A36C40" w:rsidRDefault="00A36C40">
      <w:pPr>
        <w:spacing w:after="200"/>
        <w:rPr>
          <w:color w:val="161718" w:themeColor="text1"/>
        </w:rPr>
      </w:pPr>
    </w:p>
    <w:p w14:paraId="6A071DC8"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E13E91" w14:paraId="2D8A6FEB" w14:textId="77777777" w:rsidTr="00F34C68">
        <w:trPr>
          <w:trHeight w:val="400"/>
        </w:trPr>
        <w:tc>
          <w:tcPr>
            <w:tcW w:w="2547" w:type="dxa"/>
            <w:shd w:val="clear" w:color="auto" w:fill="3E3261"/>
          </w:tcPr>
          <w:p w14:paraId="0C1DE8FD" w14:textId="77777777" w:rsidR="00E13E91" w:rsidRPr="00214024" w:rsidRDefault="00E13E91" w:rsidP="00F34C68">
            <w:pPr>
              <w:jc w:val="both"/>
            </w:pPr>
            <w:r w:rsidRPr="00214024">
              <w:lastRenderedPageBreak/>
              <w:t>Nom</w:t>
            </w:r>
          </w:p>
        </w:tc>
        <w:tc>
          <w:tcPr>
            <w:tcW w:w="7045" w:type="dxa"/>
          </w:tcPr>
          <w:p w14:paraId="727FD7E5" w14:textId="438C67D0" w:rsidR="00E13E91" w:rsidRPr="00DE5861" w:rsidRDefault="00E13E91" w:rsidP="00F34C68">
            <w:pPr>
              <w:jc w:val="both"/>
              <w:rPr>
                <w:b/>
                <w:bCs/>
                <w:color w:val="161718" w:themeColor="text1"/>
              </w:rPr>
            </w:pPr>
            <w:r>
              <w:rPr>
                <w:b/>
                <w:bCs/>
                <w:color w:val="161718" w:themeColor="text1"/>
              </w:rPr>
              <w:t xml:space="preserve">12.1 Confirmations d’absence avec un commentaire </w:t>
            </w:r>
          </w:p>
        </w:tc>
      </w:tr>
      <w:tr w:rsidR="00E13E91" w14:paraId="695ECEE2" w14:textId="77777777" w:rsidTr="00F34C68">
        <w:trPr>
          <w:trHeight w:val="687"/>
        </w:trPr>
        <w:tc>
          <w:tcPr>
            <w:tcW w:w="2547" w:type="dxa"/>
            <w:shd w:val="clear" w:color="auto" w:fill="3E3261"/>
          </w:tcPr>
          <w:p w14:paraId="32F44A70" w14:textId="77777777" w:rsidR="00E13E91" w:rsidRPr="00214024" w:rsidRDefault="00E13E91" w:rsidP="00F34C68">
            <w:pPr>
              <w:jc w:val="both"/>
            </w:pPr>
            <w:r>
              <w:t>User story</w:t>
            </w:r>
          </w:p>
        </w:tc>
        <w:tc>
          <w:tcPr>
            <w:tcW w:w="7045" w:type="dxa"/>
          </w:tcPr>
          <w:p w14:paraId="60D869C7" w14:textId="7A9AE383" w:rsidR="00E13E91" w:rsidRPr="006C5978" w:rsidRDefault="00E13E91" w:rsidP="00F34C68">
            <w:pPr>
              <w:jc w:val="both"/>
              <w:rPr>
                <w:color w:val="161718" w:themeColor="text1"/>
              </w:rPr>
            </w:pPr>
            <w:r>
              <w:rPr>
                <w:color w:val="161718" w:themeColor="text1"/>
              </w:rPr>
              <w:t xml:space="preserve">S18 : </w:t>
            </w:r>
            <w:r w:rsidRPr="00E13E91">
              <w:rPr>
                <w:color w:val="161718" w:themeColor="text1"/>
              </w:rPr>
              <w:t>Confirmations d’absence avec un commentaire</w:t>
            </w:r>
          </w:p>
        </w:tc>
      </w:tr>
      <w:tr w:rsidR="00E13E91" w14:paraId="0C7E7B42" w14:textId="77777777" w:rsidTr="00F34C68">
        <w:trPr>
          <w:trHeight w:val="1404"/>
        </w:trPr>
        <w:tc>
          <w:tcPr>
            <w:tcW w:w="2547" w:type="dxa"/>
            <w:shd w:val="clear" w:color="auto" w:fill="3E3261"/>
          </w:tcPr>
          <w:p w14:paraId="75339AE6" w14:textId="77777777" w:rsidR="00E13E91" w:rsidRPr="00214024" w:rsidRDefault="00E13E91" w:rsidP="00F34C68">
            <w:pPr>
              <w:jc w:val="both"/>
            </w:pPr>
            <w:r>
              <w:t>Situation</w:t>
            </w:r>
          </w:p>
        </w:tc>
        <w:tc>
          <w:tcPr>
            <w:tcW w:w="7045" w:type="dxa"/>
          </w:tcPr>
          <w:p w14:paraId="57CA71D9" w14:textId="63E2933F" w:rsidR="00E13E91" w:rsidRPr="00214024" w:rsidRDefault="00E13E91" w:rsidP="00F34C68">
            <w:pPr>
              <w:jc w:val="both"/>
              <w:rPr>
                <w:color w:val="161718" w:themeColor="text1"/>
              </w:rPr>
            </w:pPr>
            <w:r>
              <w:rPr>
                <w:color w:val="161718" w:themeColor="text1"/>
              </w:rPr>
              <w:t xml:space="preserve">Les sportifs invités à l’événement peuvent confirmer leur absence en appuyant sur le bouton « Absent ». Si le sportif veut changer de choix, il peut toujours changer sa présence en cliquant sur l’événement et le changer dans la page de l’événement en question. </w:t>
            </w:r>
          </w:p>
        </w:tc>
      </w:tr>
      <w:tr w:rsidR="00E13E91" w14:paraId="5588E035" w14:textId="77777777" w:rsidTr="00F34C68">
        <w:trPr>
          <w:trHeight w:val="702"/>
        </w:trPr>
        <w:tc>
          <w:tcPr>
            <w:tcW w:w="2547" w:type="dxa"/>
            <w:shd w:val="clear" w:color="auto" w:fill="3E3261"/>
          </w:tcPr>
          <w:p w14:paraId="6B4B5C41" w14:textId="77777777" w:rsidR="00E13E91" w:rsidRPr="00214024" w:rsidRDefault="00E13E91" w:rsidP="00F34C68">
            <w:pPr>
              <w:jc w:val="both"/>
            </w:pPr>
            <w:r>
              <w:t>Résultats obtenus</w:t>
            </w:r>
          </w:p>
        </w:tc>
        <w:tc>
          <w:tcPr>
            <w:tcW w:w="7045" w:type="dxa"/>
          </w:tcPr>
          <w:p w14:paraId="451F1C2E" w14:textId="618C827E" w:rsidR="00E13E91" w:rsidRPr="00214024" w:rsidRDefault="00E13E91" w:rsidP="00F34C68">
            <w:pPr>
              <w:jc w:val="both"/>
              <w:rPr>
                <w:color w:val="161718" w:themeColor="text1"/>
              </w:rPr>
            </w:pPr>
            <w:r>
              <w:rPr>
                <w:color w:val="161718" w:themeColor="text1"/>
              </w:rPr>
              <w:t xml:space="preserve">Si le bouton « Absent » est cliqué, un </w:t>
            </w:r>
            <w:proofErr w:type="spellStart"/>
            <w:r>
              <w:rPr>
                <w:color w:val="161718" w:themeColor="text1"/>
              </w:rPr>
              <w:t>textbox</w:t>
            </w:r>
            <w:proofErr w:type="spellEnd"/>
            <w:r>
              <w:rPr>
                <w:color w:val="161718" w:themeColor="text1"/>
              </w:rPr>
              <w:t xml:space="preserve"> apparaît pour pouvoir laisser une explication à cette absence et après confirmation, le bouton absent devient rouge </w:t>
            </w:r>
            <w:r w:rsidR="00846012">
              <w:rPr>
                <w:color w:val="161718" w:themeColor="text1"/>
              </w:rPr>
              <w:t>et le</w:t>
            </w:r>
            <w:r>
              <w:rPr>
                <w:color w:val="161718" w:themeColor="text1"/>
              </w:rPr>
              <w:t xml:space="preserve"> bouton « Présent » disparaît. </w:t>
            </w:r>
          </w:p>
        </w:tc>
      </w:tr>
      <w:tr w:rsidR="00E13E91" w14:paraId="202BBC73" w14:textId="77777777" w:rsidTr="00F34C68">
        <w:trPr>
          <w:trHeight w:val="431"/>
        </w:trPr>
        <w:tc>
          <w:tcPr>
            <w:tcW w:w="2547" w:type="dxa"/>
            <w:shd w:val="clear" w:color="auto" w:fill="3E3261"/>
          </w:tcPr>
          <w:p w14:paraId="7F0E46BD" w14:textId="77777777" w:rsidR="00E13E91" w:rsidRPr="00214024" w:rsidRDefault="00E13E91" w:rsidP="00F34C68">
            <w:pPr>
              <w:jc w:val="both"/>
            </w:pPr>
            <w:r>
              <w:t>Statut</w:t>
            </w:r>
          </w:p>
        </w:tc>
        <w:tc>
          <w:tcPr>
            <w:tcW w:w="7045" w:type="dxa"/>
          </w:tcPr>
          <w:p w14:paraId="61BCB9AB" w14:textId="77777777" w:rsidR="00E13E91" w:rsidRPr="00214024" w:rsidRDefault="00E13E91" w:rsidP="00F34C68">
            <w:pPr>
              <w:jc w:val="both"/>
              <w:rPr>
                <w:color w:val="161718" w:themeColor="text1"/>
              </w:rPr>
            </w:pPr>
            <w:r>
              <w:rPr>
                <w:color w:val="161718" w:themeColor="text1"/>
              </w:rPr>
              <w:t>KO</w:t>
            </w:r>
          </w:p>
        </w:tc>
      </w:tr>
    </w:tbl>
    <w:p w14:paraId="5483716E" w14:textId="780C8053"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6687BFD0" w14:textId="77777777" w:rsidTr="007B697A">
        <w:trPr>
          <w:trHeight w:val="400"/>
        </w:trPr>
        <w:tc>
          <w:tcPr>
            <w:tcW w:w="2547" w:type="dxa"/>
            <w:shd w:val="clear" w:color="auto" w:fill="3E3261"/>
          </w:tcPr>
          <w:p w14:paraId="51A36220" w14:textId="78B63ED9" w:rsidR="00717770" w:rsidRPr="00214024" w:rsidRDefault="00717770" w:rsidP="007B697A">
            <w:pPr>
              <w:jc w:val="both"/>
            </w:pPr>
            <w:r>
              <w:rPr>
                <w:color w:val="161718" w:themeColor="text1"/>
              </w:rPr>
              <w:br w:type="page"/>
            </w:r>
            <w:r w:rsidRPr="00214024">
              <w:t>Nom</w:t>
            </w:r>
          </w:p>
        </w:tc>
        <w:tc>
          <w:tcPr>
            <w:tcW w:w="7045" w:type="dxa"/>
          </w:tcPr>
          <w:p w14:paraId="03F84550" w14:textId="382C5585" w:rsidR="00717770" w:rsidRPr="00DE5861" w:rsidRDefault="00717770" w:rsidP="007B697A">
            <w:pPr>
              <w:jc w:val="both"/>
              <w:rPr>
                <w:b/>
                <w:bCs/>
                <w:color w:val="161718" w:themeColor="text1"/>
              </w:rPr>
            </w:pPr>
            <w:r>
              <w:rPr>
                <w:b/>
                <w:bCs/>
                <w:color w:val="161718" w:themeColor="text1"/>
              </w:rPr>
              <w:t xml:space="preserve">13.1 Visualisation des présences et commentaire </w:t>
            </w:r>
          </w:p>
        </w:tc>
      </w:tr>
      <w:tr w:rsidR="00717770" w14:paraId="16EA9EA3" w14:textId="77777777" w:rsidTr="007B697A">
        <w:trPr>
          <w:trHeight w:val="687"/>
        </w:trPr>
        <w:tc>
          <w:tcPr>
            <w:tcW w:w="2547" w:type="dxa"/>
            <w:shd w:val="clear" w:color="auto" w:fill="3E3261"/>
          </w:tcPr>
          <w:p w14:paraId="00D67FC9" w14:textId="77777777" w:rsidR="00717770" w:rsidRPr="00214024" w:rsidRDefault="00717770" w:rsidP="007B697A">
            <w:pPr>
              <w:jc w:val="both"/>
            </w:pPr>
            <w:r>
              <w:t>User story</w:t>
            </w:r>
          </w:p>
        </w:tc>
        <w:tc>
          <w:tcPr>
            <w:tcW w:w="7045" w:type="dxa"/>
          </w:tcPr>
          <w:p w14:paraId="3FF0E0BE" w14:textId="399D7A96" w:rsidR="00717770" w:rsidRPr="006C5978" w:rsidRDefault="00717770" w:rsidP="007B697A">
            <w:pPr>
              <w:jc w:val="both"/>
              <w:rPr>
                <w:color w:val="161718" w:themeColor="text1"/>
              </w:rPr>
            </w:pPr>
            <w:r>
              <w:rPr>
                <w:color w:val="161718" w:themeColor="text1"/>
              </w:rPr>
              <w:t>S19 : Visualisation des présences et commentaire</w:t>
            </w:r>
          </w:p>
        </w:tc>
      </w:tr>
      <w:tr w:rsidR="00717770" w14:paraId="5A3F1471" w14:textId="77777777" w:rsidTr="007B697A">
        <w:trPr>
          <w:trHeight w:val="1404"/>
        </w:trPr>
        <w:tc>
          <w:tcPr>
            <w:tcW w:w="2547" w:type="dxa"/>
            <w:shd w:val="clear" w:color="auto" w:fill="3E3261"/>
          </w:tcPr>
          <w:p w14:paraId="41D48857" w14:textId="77777777" w:rsidR="00717770" w:rsidRPr="00214024" w:rsidRDefault="00717770" w:rsidP="007B697A">
            <w:pPr>
              <w:jc w:val="both"/>
            </w:pPr>
            <w:r>
              <w:t>Situation</w:t>
            </w:r>
          </w:p>
        </w:tc>
        <w:tc>
          <w:tcPr>
            <w:tcW w:w="7045" w:type="dxa"/>
          </w:tcPr>
          <w:p w14:paraId="117F4321" w14:textId="0AF3587A" w:rsidR="00717770" w:rsidRPr="00214024" w:rsidRDefault="00717770" w:rsidP="007B697A">
            <w:pPr>
              <w:jc w:val="both"/>
              <w:rPr>
                <w:color w:val="161718" w:themeColor="text1"/>
              </w:rPr>
            </w:pPr>
            <w:r>
              <w:rPr>
                <w:color w:val="161718" w:themeColor="text1"/>
              </w:rPr>
              <w:t>L’entraîneur peut se rendre sur la page d’un événement et voir qui sera présent ou absent à l’événement et voir les excuse</w:t>
            </w:r>
            <w:r w:rsidR="002135B9">
              <w:rPr>
                <w:color w:val="161718" w:themeColor="text1"/>
              </w:rPr>
              <w:t>s</w:t>
            </w:r>
            <w:r>
              <w:rPr>
                <w:color w:val="161718" w:themeColor="text1"/>
              </w:rPr>
              <w:t xml:space="preserve"> pour les absences </w:t>
            </w:r>
          </w:p>
        </w:tc>
      </w:tr>
      <w:tr w:rsidR="00717770" w14:paraId="181E62D0" w14:textId="77777777" w:rsidTr="007B697A">
        <w:trPr>
          <w:trHeight w:val="702"/>
        </w:trPr>
        <w:tc>
          <w:tcPr>
            <w:tcW w:w="2547" w:type="dxa"/>
            <w:shd w:val="clear" w:color="auto" w:fill="3E3261"/>
          </w:tcPr>
          <w:p w14:paraId="41000985" w14:textId="77777777" w:rsidR="00717770" w:rsidRPr="00214024" w:rsidRDefault="00717770" w:rsidP="007B697A">
            <w:pPr>
              <w:jc w:val="both"/>
            </w:pPr>
            <w:r>
              <w:t>Résultats obtenus</w:t>
            </w:r>
          </w:p>
        </w:tc>
        <w:tc>
          <w:tcPr>
            <w:tcW w:w="7045" w:type="dxa"/>
          </w:tcPr>
          <w:p w14:paraId="3979FE52" w14:textId="312D29A2" w:rsidR="00717770" w:rsidRPr="00214024" w:rsidRDefault="00717770" w:rsidP="007B697A">
            <w:pPr>
              <w:jc w:val="both"/>
              <w:rPr>
                <w:color w:val="161718" w:themeColor="text1"/>
              </w:rPr>
            </w:pPr>
            <w:r>
              <w:rPr>
                <w:color w:val="161718" w:themeColor="text1"/>
              </w:rPr>
              <w:t xml:space="preserve">Accès à la page de l’événement en cliquant sur l’événement en question et la liste des présences s’affiche.  </w:t>
            </w:r>
          </w:p>
        </w:tc>
      </w:tr>
      <w:tr w:rsidR="00717770" w14:paraId="00DD914C" w14:textId="77777777" w:rsidTr="007B697A">
        <w:trPr>
          <w:trHeight w:val="431"/>
        </w:trPr>
        <w:tc>
          <w:tcPr>
            <w:tcW w:w="2547" w:type="dxa"/>
            <w:shd w:val="clear" w:color="auto" w:fill="3E3261"/>
          </w:tcPr>
          <w:p w14:paraId="60C182ED" w14:textId="77777777" w:rsidR="00717770" w:rsidRPr="00214024" w:rsidRDefault="00717770" w:rsidP="007B697A">
            <w:pPr>
              <w:jc w:val="both"/>
            </w:pPr>
            <w:r>
              <w:t>Statut</w:t>
            </w:r>
          </w:p>
        </w:tc>
        <w:tc>
          <w:tcPr>
            <w:tcW w:w="7045" w:type="dxa"/>
          </w:tcPr>
          <w:p w14:paraId="7AC8B53B" w14:textId="77777777" w:rsidR="00717770" w:rsidRPr="00214024" w:rsidRDefault="00717770" w:rsidP="007B697A">
            <w:pPr>
              <w:jc w:val="both"/>
              <w:rPr>
                <w:color w:val="161718" w:themeColor="text1"/>
              </w:rPr>
            </w:pPr>
            <w:r>
              <w:rPr>
                <w:color w:val="161718" w:themeColor="text1"/>
              </w:rPr>
              <w:t>KO</w:t>
            </w:r>
          </w:p>
        </w:tc>
      </w:tr>
    </w:tbl>
    <w:p w14:paraId="51AC3B9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79019811" w14:textId="77777777" w:rsidTr="007B697A">
        <w:trPr>
          <w:trHeight w:val="400"/>
        </w:trPr>
        <w:tc>
          <w:tcPr>
            <w:tcW w:w="2547" w:type="dxa"/>
            <w:shd w:val="clear" w:color="auto" w:fill="3E3261"/>
          </w:tcPr>
          <w:p w14:paraId="5777DD5C" w14:textId="77777777" w:rsidR="00717770" w:rsidRPr="00214024" w:rsidRDefault="00717770" w:rsidP="007B697A">
            <w:pPr>
              <w:jc w:val="both"/>
            </w:pPr>
            <w:r w:rsidRPr="00214024">
              <w:t>Nom</w:t>
            </w:r>
          </w:p>
        </w:tc>
        <w:tc>
          <w:tcPr>
            <w:tcW w:w="7045" w:type="dxa"/>
          </w:tcPr>
          <w:p w14:paraId="2C73FEC5" w14:textId="61C4E5D9" w:rsidR="00717770" w:rsidRPr="00DE5861" w:rsidRDefault="00717770" w:rsidP="007B697A">
            <w:pPr>
              <w:jc w:val="both"/>
              <w:rPr>
                <w:b/>
                <w:bCs/>
                <w:color w:val="161718" w:themeColor="text1"/>
              </w:rPr>
            </w:pPr>
            <w:r>
              <w:rPr>
                <w:b/>
                <w:bCs/>
                <w:color w:val="161718" w:themeColor="text1"/>
              </w:rPr>
              <w:t xml:space="preserve">14.1 Gestion des scores pour les matchs terminés </w:t>
            </w:r>
          </w:p>
        </w:tc>
      </w:tr>
      <w:tr w:rsidR="00717770" w14:paraId="6616F289" w14:textId="77777777" w:rsidTr="007B697A">
        <w:trPr>
          <w:trHeight w:val="687"/>
        </w:trPr>
        <w:tc>
          <w:tcPr>
            <w:tcW w:w="2547" w:type="dxa"/>
            <w:shd w:val="clear" w:color="auto" w:fill="3E3261"/>
          </w:tcPr>
          <w:p w14:paraId="4D33AF79" w14:textId="77777777" w:rsidR="00717770" w:rsidRPr="00214024" w:rsidRDefault="00717770" w:rsidP="007B697A">
            <w:pPr>
              <w:jc w:val="both"/>
            </w:pPr>
            <w:r>
              <w:t>User story</w:t>
            </w:r>
          </w:p>
        </w:tc>
        <w:tc>
          <w:tcPr>
            <w:tcW w:w="7045" w:type="dxa"/>
          </w:tcPr>
          <w:p w14:paraId="52DF92FE" w14:textId="3995EB58" w:rsidR="00717770" w:rsidRPr="006C5978" w:rsidRDefault="00717770" w:rsidP="007B697A">
            <w:pPr>
              <w:jc w:val="both"/>
              <w:rPr>
                <w:color w:val="161718" w:themeColor="text1"/>
              </w:rPr>
            </w:pPr>
            <w:r>
              <w:rPr>
                <w:color w:val="161718" w:themeColor="text1"/>
              </w:rPr>
              <w:t>S20 : Gestion des scores pour les matchs terminés</w:t>
            </w:r>
          </w:p>
        </w:tc>
      </w:tr>
      <w:tr w:rsidR="00717770" w14:paraId="0DFB13E9" w14:textId="77777777" w:rsidTr="007B697A">
        <w:trPr>
          <w:trHeight w:val="1404"/>
        </w:trPr>
        <w:tc>
          <w:tcPr>
            <w:tcW w:w="2547" w:type="dxa"/>
            <w:shd w:val="clear" w:color="auto" w:fill="3E3261"/>
          </w:tcPr>
          <w:p w14:paraId="196370ED" w14:textId="77777777" w:rsidR="00717770" w:rsidRPr="00214024" w:rsidRDefault="00717770" w:rsidP="007B697A">
            <w:pPr>
              <w:jc w:val="both"/>
            </w:pPr>
            <w:r>
              <w:t>Situation</w:t>
            </w:r>
          </w:p>
        </w:tc>
        <w:tc>
          <w:tcPr>
            <w:tcW w:w="7045" w:type="dxa"/>
          </w:tcPr>
          <w:p w14:paraId="16EFF0F1" w14:textId="34416F22" w:rsidR="00717770" w:rsidRPr="00214024" w:rsidRDefault="00717770"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du match quand il est terminé, l’entraîneur </w:t>
            </w:r>
            <w:r w:rsidR="00FD06B5">
              <w:rPr>
                <w:color w:val="161718" w:themeColor="text1"/>
              </w:rPr>
              <w:t>peut ajouter</w:t>
            </w:r>
            <w:r>
              <w:rPr>
                <w:color w:val="161718" w:themeColor="text1"/>
              </w:rPr>
              <w:t xml:space="preserve"> un score, le modifier ou l’enlever.</w:t>
            </w:r>
          </w:p>
        </w:tc>
      </w:tr>
      <w:tr w:rsidR="00717770" w14:paraId="20C5ABE9" w14:textId="77777777" w:rsidTr="007B697A">
        <w:trPr>
          <w:trHeight w:val="702"/>
        </w:trPr>
        <w:tc>
          <w:tcPr>
            <w:tcW w:w="2547" w:type="dxa"/>
            <w:shd w:val="clear" w:color="auto" w:fill="3E3261"/>
          </w:tcPr>
          <w:p w14:paraId="74379A9F" w14:textId="77777777" w:rsidR="00717770" w:rsidRPr="00214024" w:rsidRDefault="00717770" w:rsidP="007B697A">
            <w:pPr>
              <w:jc w:val="both"/>
            </w:pPr>
            <w:r>
              <w:t>Résultats obtenus</w:t>
            </w:r>
          </w:p>
        </w:tc>
        <w:tc>
          <w:tcPr>
            <w:tcW w:w="7045" w:type="dxa"/>
          </w:tcPr>
          <w:p w14:paraId="1433C2D2" w14:textId="4B173B39" w:rsidR="00717770" w:rsidRPr="00214024" w:rsidRDefault="00FD06B5" w:rsidP="007B697A">
            <w:pPr>
              <w:jc w:val="both"/>
              <w:rPr>
                <w:color w:val="161718" w:themeColor="text1"/>
              </w:rPr>
            </w:pPr>
            <w:r>
              <w:rPr>
                <w:color w:val="161718" w:themeColor="text1"/>
              </w:rPr>
              <w:t>Accès à la page de l’événement en cliquant sur l’événement en question et après avoir validé le résultat tout l’effectif de l’équipe pourra consulter le score.</w:t>
            </w:r>
          </w:p>
        </w:tc>
      </w:tr>
      <w:tr w:rsidR="00717770" w14:paraId="4288490E" w14:textId="77777777" w:rsidTr="007B697A">
        <w:trPr>
          <w:trHeight w:val="431"/>
        </w:trPr>
        <w:tc>
          <w:tcPr>
            <w:tcW w:w="2547" w:type="dxa"/>
            <w:shd w:val="clear" w:color="auto" w:fill="3E3261"/>
          </w:tcPr>
          <w:p w14:paraId="5A60D745" w14:textId="77777777" w:rsidR="00717770" w:rsidRPr="00214024" w:rsidRDefault="00717770" w:rsidP="007B697A">
            <w:pPr>
              <w:jc w:val="both"/>
            </w:pPr>
            <w:r>
              <w:t>Statut</w:t>
            </w:r>
          </w:p>
        </w:tc>
        <w:tc>
          <w:tcPr>
            <w:tcW w:w="7045" w:type="dxa"/>
          </w:tcPr>
          <w:p w14:paraId="502F52CC" w14:textId="77777777" w:rsidR="00717770" w:rsidRPr="00214024" w:rsidRDefault="00717770" w:rsidP="007B697A">
            <w:pPr>
              <w:jc w:val="both"/>
              <w:rPr>
                <w:color w:val="161718" w:themeColor="text1"/>
              </w:rPr>
            </w:pPr>
            <w:r>
              <w:rPr>
                <w:color w:val="161718" w:themeColor="text1"/>
              </w:rPr>
              <w:t>KO</w:t>
            </w:r>
          </w:p>
        </w:tc>
      </w:tr>
    </w:tbl>
    <w:p w14:paraId="0B836E75" w14:textId="77777777" w:rsidR="002135B9" w:rsidRDefault="002135B9" w:rsidP="00451B43">
      <w:pPr>
        <w:spacing w:after="200"/>
        <w:rPr>
          <w:color w:val="161718" w:themeColor="text1"/>
        </w:rPr>
      </w:pPr>
    </w:p>
    <w:p w14:paraId="3851B0E3" w14:textId="77777777" w:rsidR="00A36C40" w:rsidRDefault="00A36C40" w:rsidP="00451B43">
      <w:pPr>
        <w:spacing w:after="200"/>
        <w:rPr>
          <w:color w:val="161718" w:themeColor="text1"/>
        </w:rPr>
      </w:pPr>
    </w:p>
    <w:p w14:paraId="442F7A26" w14:textId="77777777" w:rsidR="00A36C40" w:rsidRDefault="00A36C40" w:rsidP="00451B43">
      <w:pPr>
        <w:spacing w:after="200"/>
        <w:rPr>
          <w:color w:val="161718" w:themeColor="text1"/>
        </w:rPr>
      </w:pPr>
    </w:p>
    <w:p w14:paraId="4FDC7D98" w14:textId="77777777" w:rsidR="00A36C40" w:rsidRDefault="00A36C40" w:rsidP="00451B43">
      <w:pPr>
        <w:spacing w:after="200"/>
        <w:rPr>
          <w:color w:val="161718" w:themeColor="text1"/>
        </w:rPr>
      </w:pPr>
    </w:p>
    <w:p w14:paraId="7F8A3BE9" w14:textId="77777777" w:rsidR="00A36C40" w:rsidRDefault="00A36C4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2135B9" w14:paraId="183DD9FE" w14:textId="77777777" w:rsidTr="007B697A">
        <w:trPr>
          <w:trHeight w:val="400"/>
        </w:trPr>
        <w:tc>
          <w:tcPr>
            <w:tcW w:w="2547" w:type="dxa"/>
            <w:shd w:val="clear" w:color="auto" w:fill="3E3261"/>
          </w:tcPr>
          <w:p w14:paraId="4C31259E" w14:textId="77777777" w:rsidR="002135B9" w:rsidRPr="00214024" w:rsidRDefault="002135B9" w:rsidP="007B697A">
            <w:pPr>
              <w:jc w:val="both"/>
            </w:pPr>
            <w:r w:rsidRPr="00214024">
              <w:lastRenderedPageBreak/>
              <w:t>Nom</w:t>
            </w:r>
          </w:p>
        </w:tc>
        <w:tc>
          <w:tcPr>
            <w:tcW w:w="7045" w:type="dxa"/>
          </w:tcPr>
          <w:p w14:paraId="147CF132" w14:textId="62434AAA" w:rsidR="002135B9" w:rsidRPr="00DE5861" w:rsidRDefault="002135B9" w:rsidP="007B697A">
            <w:pPr>
              <w:jc w:val="both"/>
              <w:rPr>
                <w:b/>
                <w:bCs/>
                <w:color w:val="161718" w:themeColor="text1"/>
              </w:rPr>
            </w:pPr>
            <w:r>
              <w:rPr>
                <w:b/>
                <w:bCs/>
                <w:color w:val="161718" w:themeColor="text1"/>
              </w:rPr>
              <w:t xml:space="preserve">15.1 Modification du rôle d’un sportif </w:t>
            </w:r>
          </w:p>
        </w:tc>
      </w:tr>
      <w:tr w:rsidR="002135B9" w14:paraId="114C6ED1" w14:textId="77777777" w:rsidTr="007B697A">
        <w:trPr>
          <w:trHeight w:val="687"/>
        </w:trPr>
        <w:tc>
          <w:tcPr>
            <w:tcW w:w="2547" w:type="dxa"/>
            <w:shd w:val="clear" w:color="auto" w:fill="3E3261"/>
          </w:tcPr>
          <w:p w14:paraId="17E09C0C" w14:textId="77777777" w:rsidR="002135B9" w:rsidRPr="00214024" w:rsidRDefault="002135B9" w:rsidP="007B697A">
            <w:pPr>
              <w:jc w:val="both"/>
            </w:pPr>
            <w:r>
              <w:t>User story</w:t>
            </w:r>
          </w:p>
        </w:tc>
        <w:tc>
          <w:tcPr>
            <w:tcW w:w="7045" w:type="dxa"/>
          </w:tcPr>
          <w:p w14:paraId="1ECF49BC" w14:textId="1808EE06" w:rsidR="002135B9" w:rsidRPr="006C5978" w:rsidRDefault="002135B9" w:rsidP="007B697A">
            <w:pPr>
              <w:jc w:val="both"/>
              <w:rPr>
                <w:color w:val="161718" w:themeColor="text1"/>
              </w:rPr>
            </w:pPr>
            <w:r>
              <w:rPr>
                <w:color w:val="161718" w:themeColor="text1"/>
              </w:rPr>
              <w:t xml:space="preserve">S21 : </w:t>
            </w:r>
            <w:r w:rsidRPr="002135B9">
              <w:rPr>
                <w:color w:val="161718" w:themeColor="text1"/>
              </w:rPr>
              <w:t>Modification du rôle d’un sportif</w:t>
            </w:r>
          </w:p>
        </w:tc>
      </w:tr>
      <w:tr w:rsidR="002135B9" w14:paraId="6C89DEA3" w14:textId="77777777" w:rsidTr="007B697A">
        <w:trPr>
          <w:trHeight w:val="1404"/>
        </w:trPr>
        <w:tc>
          <w:tcPr>
            <w:tcW w:w="2547" w:type="dxa"/>
            <w:shd w:val="clear" w:color="auto" w:fill="3E3261"/>
          </w:tcPr>
          <w:p w14:paraId="3C440046" w14:textId="77777777" w:rsidR="002135B9" w:rsidRPr="00214024" w:rsidRDefault="002135B9" w:rsidP="007B697A">
            <w:pPr>
              <w:jc w:val="both"/>
            </w:pPr>
            <w:r>
              <w:t>Situation</w:t>
            </w:r>
          </w:p>
        </w:tc>
        <w:tc>
          <w:tcPr>
            <w:tcW w:w="7045" w:type="dxa"/>
          </w:tcPr>
          <w:p w14:paraId="17CB47B0" w14:textId="313200D7" w:rsidR="002135B9" w:rsidRPr="00214024" w:rsidRDefault="002135B9"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gestion équipe, l’entraîneur peut changer les rôles des sportif</w:t>
            </w:r>
            <w:r w:rsidR="00952F33">
              <w:rPr>
                <w:color w:val="161718" w:themeColor="text1"/>
              </w:rPr>
              <w:t>s</w:t>
            </w:r>
            <w:r>
              <w:rPr>
                <w:color w:val="161718" w:themeColor="text1"/>
              </w:rPr>
              <w:t xml:space="preserve"> de l’équipe. Il doit confirmer </w:t>
            </w:r>
            <w:r w:rsidR="00952F33">
              <w:rPr>
                <w:color w:val="161718" w:themeColor="text1"/>
              </w:rPr>
              <w:t xml:space="preserve">les modifications pour qu’elle s’effectue. </w:t>
            </w:r>
          </w:p>
        </w:tc>
      </w:tr>
      <w:tr w:rsidR="002135B9" w14:paraId="7DE73426" w14:textId="77777777" w:rsidTr="007B697A">
        <w:trPr>
          <w:trHeight w:val="702"/>
        </w:trPr>
        <w:tc>
          <w:tcPr>
            <w:tcW w:w="2547" w:type="dxa"/>
            <w:shd w:val="clear" w:color="auto" w:fill="3E3261"/>
          </w:tcPr>
          <w:p w14:paraId="002EF9CC" w14:textId="77777777" w:rsidR="002135B9" w:rsidRPr="00214024" w:rsidRDefault="002135B9" w:rsidP="007B697A">
            <w:pPr>
              <w:jc w:val="both"/>
            </w:pPr>
            <w:r>
              <w:t>Résultats obtenus</w:t>
            </w:r>
          </w:p>
        </w:tc>
        <w:tc>
          <w:tcPr>
            <w:tcW w:w="7045" w:type="dxa"/>
          </w:tcPr>
          <w:p w14:paraId="2531ADD9" w14:textId="333EABD2" w:rsidR="002135B9" w:rsidRPr="00214024" w:rsidRDefault="002135B9" w:rsidP="007B697A">
            <w:pPr>
              <w:jc w:val="both"/>
              <w:rPr>
                <w:color w:val="161718" w:themeColor="text1"/>
              </w:rPr>
            </w:pPr>
            <w:r>
              <w:rPr>
                <w:color w:val="161718" w:themeColor="text1"/>
              </w:rPr>
              <w:t xml:space="preserve">Accès à la page de </w:t>
            </w:r>
            <w:r w:rsidR="00952F33">
              <w:rPr>
                <w:color w:val="161718" w:themeColor="text1"/>
              </w:rPr>
              <w:t xml:space="preserve">gestion d’équipe que pour l’entraîneur. Un message de confirmation s’affiche quand il fait un changement de rôle puis et rediriger sur la page gestion d’équipe. </w:t>
            </w:r>
          </w:p>
        </w:tc>
      </w:tr>
      <w:tr w:rsidR="002135B9" w14:paraId="7BC3434E" w14:textId="77777777" w:rsidTr="007B697A">
        <w:trPr>
          <w:trHeight w:val="431"/>
        </w:trPr>
        <w:tc>
          <w:tcPr>
            <w:tcW w:w="2547" w:type="dxa"/>
            <w:shd w:val="clear" w:color="auto" w:fill="3E3261"/>
          </w:tcPr>
          <w:p w14:paraId="29C8879F" w14:textId="77777777" w:rsidR="002135B9" w:rsidRPr="00214024" w:rsidRDefault="002135B9" w:rsidP="007B697A">
            <w:pPr>
              <w:jc w:val="both"/>
            </w:pPr>
            <w:r>
              <w:t>Statut</w:t>
            </w:r>
          </w:p>
        </w:tc>
        <w:tc>
          <w:tcPr>
            <w:tcW w:w="7045" w:type="dxa"/>
          </w:tcPr>
          <w:p w14:paraId="0D07B54F" w14:textId="77777777" w:rsidR="002135B9" w:rsidRPr="00214024" w:rsidRDefault="002135B9" w:rsidP="007B697A">
            <w:pPr>
              <w:jc w:val="both"/>
              <w:rPr>
                <w:color w:val="161718" w:themeColor="text1"/>
              </w:rPr>
            </w:pPr>
            <w:r>
              <w:rPr>
                <w:color w:val="161718" w:themeColor="text1"/>
              </w:rPr>
              <w:t>KO</w:t>
            </w:r>
          </w:p>
        </w:tc>
      </w:tr>
    </w:tbl>
    <w:p w14:paraId="03CC9D2E" w14:textId="77777777" w:rsidR="00D31967" w:rsidRDefault="00D31967"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D31967" w14:paraId="0604A98B" w14:textId="77777777" w:rsidTr="007B697A">
        <w:trPr>
          <w:trHeight w:val="400"/>
        </w:trPr>
        <w:tc>
          <w:tcPr>
            <w:tcW w:w="2547" w:type="dxa"/>
            <w:shd w:val="clear" w:color="auto" w:fill="3E3261"/>
          </w:tcPr>
          <w:p w14:paraId="5DA63312" w14:textId="75296515" w:rsidR="00D31967" w:rsidRPr="00214024" w:rsidRDefault="00D31967" w:rsidP="007B697A">
            <w:pPr>
              <w:jc w:val="both"/>
            </w:pPr>
            <w:r>
              <w:rPr>
                <w:color w:val="161718" w:themeColor="text1"/>
              </w:rPr>
              <w:br w:type="page"/>
            </w:r>
            <w:r w:rsidRPr="00214024">
              <w:t>Nom</w:t>
            </w:r>
          </w:p>
        </w:tc>
        <w:tc>
          <w:tcPr>
            <w:tcW w:w="7045" w:type="dxa"/>
          </w:tcPr>
          <w:p w14:paraId="4C020EF5" w14:textId="16AA4FA4" w:rsidR="00D31967" w:rsidRPr="00DE5861" w:rsidRDefault="00D31967" w:rsidP="007B697A">
            <w:pPr>
              <w:jc w:val="both"/>
              <w:rPr>
                <w:b/>
                <w:bCs/>
                <w:color w:val="161718" w:themeColor="text1"/>
              </w:rPr>
            </w:pPr>
            <w:r>
              <w:rPr>
                <w:b/>
                <w:bCs/>
                <w:color w:val="161718" w:themeColor="text1"/>
              </w:rPr>
              <w:t xml:space="preserve">16.1 Affichage des informations </w:t>
            </w:r>
            <w:r w:rsidR="00E120C1">
              <w:rPr>
                <w:b/>
                <w:bCs/>
                <w:color w:val="161718" w:themeColor="text1"/>
              </w:rPr>
              <w:t>de l’équipe</w:t>
            </w:r>
          </w:p>
        </w:tc>
      </w:tr>
      <w:tr w:rsidR="00D31967" w14:paraId="31608532" w14:textId="77777777" w:rsidTr="007B697A">
        <w:trPr>
          <w:trHeight w:val="687"/>
        </w:trPr>
        <w:tc>
          <w:tcPr>
            <w:tcW w:w="2547" w:type="dxa"/>
            <w:shd w:val="clear" w:color="auto" w:fill="3E3261"/>
          </w:tcPr>
          <w:p w14:paraId="7BE8F97B" w14:textId="77777777" w:rsidR="00D31967" w:rsidRPr="00214024" w:rsidRDefault="00D31967" w:rsidP="007B697A">
            <w:pPr>
              <w:jc w:val="both"/>
            </w:pPr>
            <w:r>
              <w:t>User story</w:t>
            </w:r>
          </w:p>
        </w:tc>
        <w:tc>
          <w:tcPr>
            <w:tcW w:w="7045" w:type="dxa"/>
          </w:tcPr>
          <w:p w14:paraId="33B7E888" w14:textId="4B6F4A6D" w:rsidR="00D31967" w:rsidRPr="00D31967" w:rsidRDefault="00D31967" w:rsidP="007B697A">
            <w:pPr>
              <w:jc w:val="both"/>
              <w:rPr>
                <w:color w:val="161718" w:themeColor="text1"/>
              </w:rPr>
            </w:pPr>
            <w:r>
              <w:rPr>
                <w:color w:val="161718" w:themeColor="text1"/>
              </w:rPr>
              <w:t>S2</w:t>
            </w:r>
            <w:r w:rsidR="00DE609D">
              <w:rPr>
                <w:color w:val="161718" w:themeColor="text1"/>
              </w:rPr>
              <w:t>2</w:t>
            </w:r>
            <w:r>
              <w:rPr>
                <w:color w:val="161718" w:themeColor="text1"/>
              </w:rPr>
              <w:t xml:space="preserve"> : </w:t>
            </w:r>
            <w:r w:rsidRPr="00D31967">
              <w:rPr>
                <w:color w:val="161718" w:themeColor="text1"/>
              </w:rPr>
              <w:t>Affichage des informations de l’équipe</w:t>
            </w:r>
          </w:p>
        </w:tc>
      </w:tr>
      <w:tr w:rsidR="00D31967" w14:paraId="2A46291B" w14:textId="77777777" w:rsidTr="007B697A">
        <w:trPr>
          <w:trHeight w:val="1404"/>
        </w:trPr>
        <w:tc>
          <w:tcPr>
            <w:tcW w:w="2547" w:type="dxa"/>
            <w:shd w:val="clear" w:color="auto" w:fill="3E3261"/>
          </w:tcPr>
          <w:p w14:paraId="5EE29632" w14:textId="77777777" w:rsidR="00D31967" w:rsidRPr="00214024" w:rsidRDefault="00D31967" w:rsidP="007B697A">
            <w:pPr>
              <w:jc w:val="both"/>
            </w:pPr>
            <w:r>
              <w:t>Situation</w:t>
            </w:r>
          </w:p>
        </w:tc>
        <w:tc>
          <w:tcPr>
            <w:tcW w:w="7045" w:type="dxa"/>
          </w:tcPr>
          <w:p w14:paraId="35A8DD7F" w14:textId="24B79089" w:rsidR="00D31967" w:rsidRPr="00214024" w:rsidRDefault="00D31967"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 Mon équipe », chaque sportif peut voir les informations relatives à leur équipe.</w:t>
            </w:r>
          </w:p>
        </w:tc>
      </w:tr>
      <w:tr w:rsidR="00D31967" w14:paraId="4CB98D6A" w14:textId="77777777" w:rsidTr="007B697A">
        <w:trPr>
          <w:trHeight w:val="702"/>
        </w:trPr>
        <w:tc>
          <w:tcPr>
            <w:tcW w:w="2547" w:type="dxa"/>
            <w:shd w:val="clear" w:color="auto" w:fill="3E3261"/>
          </w:tcPr>
          <w:p w14:paraId="60A3ADB9" w14:textId="77777777" w:rsidR="00D31967" w:rsidRPr="00214024" w:rsidRDefault="00D31967" w:rsidP="007B697A">
            <w:pPr>
              <w:jc w:val="both"/>
            </w:pPr>
            <w:r>
              <w:t>Résultats obtenus</w:t>
            </w:r>
          </w:p>
        </w:tc>
        <w:tc>
          <w:tcPr>
            <w:tcW w:w="7045" w:type="dxa"/>
          </w:tcPr>
          <w:p w14:paraId="024C85E7" w14:textId="7C419B87" w:rsidR="00D31967" w:rsidRPr="00214024" w:rsidRDefault="00D31967" w:rsidP="007B697A">
            <w:pPr>
              <w:jc w:val="both"/>
              <w:rPr>
                <w:color w:val="161718" w:themeColor="text1"/>
              </w:rPr>
            </w:pPr>
            <w:r>
              <w:rPr>
                <w:color w:val="161718" w:themeColor="text1"/>
              </w:rPr>
              <w:t>Accès à la page « Mon équipe » pour chaque sportif identifié. Une fois sur la page, toute</w:t>
            </w:r>
            <w:r w:rsidR="00616AB8">
              <w:rPr>
                <w:color w:val="161718" w:themeColor="text1"/>
              </w:rPr>
              <w:t>s</w:t>
            </w:r>
            <w:r>
              <w:rPr>
                <w:color w:val="161718" w:themeColor="text1"/>
              </w:rPr>
              <w:t xml:space="preserve"> les infos de l’équipe s’affichent.</w:t>
            </w:r>
          </w:p>
        </w:tc>
      </w:tr>
      <w:tr w:rsidR="00D31967" w14:paraId="59E60F18" w14:textId="77777777" w:rsidTr="007B697A">
        <w:trPr>
          <w:trHeight w:val="431"/>
        </w:trPr>
        <w:tc>
          <w:tcPr>
            <w:tcW w:w="2547" w:type="dxa"/>
            <w:shd w:val="clear" w:color="auto" w:fill="3E3261"/>
          </w:tcPr>
          <w:p w14:paraId="0572F295" w14:textId="77777777" w:rsidR="00D31967" w:rsidRPr="00214024" w:rsidRDefault="00D31967" w:rsidP="007B697A">
            <w:pPr>
              <w:jc w:val="both"/>
            </w:pPr>
            <w:r>
              <w:t>Statut</w:t>
            </w:r>
          </w:p>
        </w:tc>
        <w:tc>
          <w:tcPr>
            <w:tcW w:w="7045" w:type="dxa"/>
          </w:tcPr>
          <w:p w14:paraId="25D0E4CB" w14:textId="77777777" w:rsidR="00D31967" w:rsidRPr="00214024" w:rsidRDefault="00D31967" w:rsidP="007B697A">
            <w:pPr>
              <w:jc w:val="both"/>
              <w:rPr>
                <w:color w:val="161718" w:themeColor="text1"/>
              </w:rPr>
            </w:pPr>
            <w:r>
              <w:rPr>
                <w:color w:val="161718" w:themeColor="text1"/>
              </w:rPr>
              <w:t>KO</w:t>
            </w:r>
          </w:p>
        </w:tc>
      </w:tr>
    </w:tbl>
    <w:p w14:paraId="73BF3EA8" w14:textId="77777777" w:rsidR="0085783F" w:rsidRDefault="0085783F" w:rsidP="00611FF9">
      <w:bookmarkStart w:id="88" w:name="_Toc133409378"/>
      <w:bookmarkStart w:id="89" w:name="_Toc133796815"/>
      <w:bookmarkEnd w:id="86"/>
      <w:bookmarkEnd w:id="87"/>
    </w:p>
    <w:tbl>
      <w:tblPr>
        <w:tblStyle w:val="Grilledutableau"/>
        <w:tblW w:w="0" w:type="auto"/>
        <w:tblLook w:val="04A0" w:firstRow="1" w:lastRow="0" w:firstColumn="1" w:lastColumn="0" w:noHBand="0" w:noVBand="1"/>
      </w:tblPr>
      <w:tblGrid>
        <w:gridCol w:w="2547"/>
        <w:gridCol w:w="7045"/>
      </w:tblGrid>
      <w:tr w:rsidR="00611FF9" w14:paraId="4FB67596" w14:textId="77777777" w:rsidTr="00F97F8D">
        <w:trPr>
          <w:trHeight w:val="400"/>
        </w:trPr>
        <w:tc>
          <w:tcPr>
            <w:tcW w:w="2547" w:type="dxa"/>
            <w:shd w:val="clear" w:color="auto" w:fill="3E3261"/>
          </w:tcPr>
          <w:p w14:paraId="3ED391A8" w14:textId="77777777" w:rsidR="00611FF9" w:rsidRPr="00214024" w:rsidRDefault="00611FF9" w:rsidP="00F97F8D">
            <w:pPr>
              <w:jc w:val="both"/>
            </w:pPr>
            <w:r w:rsidRPr="00214024">
              <w:t>Nom</w:t>
            </w:r>
          </w:p>
        </w:tc>
        <w:tc>
          <w:tcPr>
            <w:tcW w:w="7045" w:type="dxa"/>
          </w:tcPr>
          <w:p w14:paraId="5587A449" w14:textId="2F092E11" w:rsidR="00611FF9" w:rsidRPr="00DE5861" w:rsidRDefault="00611FF9" w:rsidP="00F97F8D">
            <w:pPr>
              <w:jc w:val="both"/>
              <w:rPr>
                <w:b/>
                <w:bCs/>
                <w:color w:val="161718" w:themeColor="text1"/>
              </w:rPr>
            </w:pPr>
            <w:r>
              <w:rPr>
                <w:b/>
                <w:bCs/>
                <w:color w:val="161718" w:themeColor="text1"/>
              </w:rPr>
              <w:t>1</w:t>
            </w:r>
            <w:r>
              <w:rPr>
                <w:b/>
                <w:bCs/>
                <w:color w:val="161718" w:themeColor="text1"/>
              </w:rPr>
              <w:t>7</w:t>
            </w:r>
            <w:r>
              <w:rPr>
                <w:b/>
                <w:bCs/>
                <w:color w:val="161718" w:themeColor="text1"/>
              </w:rPr>
              <w:t xml:space="preserve">.1 </w:t>
            </w:r>
            <w:r w:rsidR="00E120C1">
              <w:rPr>
                <w:b/>
                <w:bCs/>
                <w:color w:val="161718" w:themeColor="text1"/>
              </w:rPr>
              <w:t>Affichage des membres de l’équipe</w:t>
            </w:r>
          </w:p>
        </w:tc>
      </w:tr>
      <w:tr w:rsidR="00611FF9" w14:paraId="72B21240" w14:textId="77777777" w:rsidTr="00F97F8D">
        <w:trPr>
          <w:trHeight w:val="687"/>
        </w:trPr>
        <w:tc>
          <w:tcPr>
            <w:tcW w:w="2547" w:type="dxa"/>
            <w:shd w:val="clear" w:color="auto" w:fill="3E3261"/>
          </w:tcPr>
          <w:p w14:paraId="25C9D901" w14:textId="77777777" w:rsidR="00611FF9" w:rsidRPr="00214024" w:rsidRDefault="00611FF9" w:rsidP="00F97F8D">
            <w:pPr>
              <w:jc w:val="both"/>
            </w:pPr>
            <w:r>
              <w:t>User story</w:t>
            </w:r>
          </w:p>
        </w:tc>
        <w:tc>
          <w:tcPr>
            <w:tcW w:w="7045" w:type="dxa"/>
          </w:tcPr>
          <w:p w14:paraId="4B96C937" w14:textId="347ABE3A" w:rsidR="00611FF9" w:rsidRPr="00D31967" w:rsidRDefault="00611FF9" w:rsidP="00F97F8D">
            <w:pPr>
              <w:jc w:val="both"/>
              <w:rPr>
                <w:color w:val="161718" w:themeColor="text1"/>
              </w:rPr>
            </w:pPr>
            <w:r>
              <w:rPr>
                <w:color w:val="161718" w:themeColor="text1"/>
              </w:rPr>
              <w:t>S2</w:t>
            </w:r>
            <w:r>
              <w:rPr>
                <w:color w:val="161718" w:themeColor="text1"/>
              </w:rPr>
              <w:t>3</w:t>
            </w:r>
            <w:r>
              <w:rPr>
                <w:color w:val="161718" w:themeColor="text1"/>
              </w:rPr>
              <w:t xml:space="preserve"> : </w:t>
            </w:r>
            <w:r w:rsidRPr="00D31967">
              <w:rPr>
                <w:color w:val="161718" w:themeColor="text1"/>
              </w:rPr>
              <w:t>Affichage de</w:t>
            </w:r>
            <w:r>
              <w:rPr>
                <w:color w:val="161718" w:themeColor="text1"/>
              </w:rPr>
              <w:t xml:space="preserve">s membres </w:t>
            </w:r>
            <w:r w:rsidRPr="00D31967">
              <w:rPr>
                <w:color w:val="161718" w:themeColor="text1"/>
              </w:rPr>
              <w:t>de l’équipe</w:t>
            </w:r>
          </w:p>
        </w:tc>
      </w:tr>
      <w:tr w:rsidR="00611FF9" w14:paraId="023C8EFD" w14:textId="77777777" w:rsidTr="00F97F8D">
        <w:trPr>
          <w:trHeight w:val="1404"/>
        </w:trPr>
        <w:tc>
          <w:tcPr>
            <w:tcW w:w="2547" w:type="dxa"/>
            <w:shd w:val="clear" w:color="auto" w:fill="3E3261"/>
          </w:tcPr>
          <w:p w14:paraId="34732832" w14:textId="77777777" w:rsidR="00611FF9" w:rsidRPr="00214024" w:rsidRDefault="00611FF9" w:rsidP="00F97F8D">
            <w:pPr>
              <w:jc w:val="both"/>
            </w:pPr>
            <w:r>
              <w:t>Situation</w:t>
            </w:r>
          </w:p>
        </w:tc>
        <w:tc>
          <w:tcPr>
            <w:tcW w:w="7045" w:type="dxa"/>
          </w:tcPr>
          <w:p w14:paraId="40D9E540" w14:textId="29345B3A" w:rsidR="00611FF9" w:rsidRPr="00214024" w:rsidRDefault="00611FF9" w:rsidP="00F97F8D">
            <w:pPr>
              <w:jc w:val="both"/>
              <w:rPr>
                <w:color w:val="161718" w:themeColor="text1"/>
              </w:rPr>
            </w:pPr>
            <w:r>
              <w:rPr>
                <w:color w:val="161718" w:themeColor="text1"/>
              </w:rPr>
              <w:t>En se rendant sur la page « Mon équipe »</w:t>
            </w:r>
            <w:r w:rsidR="00322D72">
              <w:rPr>
                <w:color w:val="161718" w:themeColor="text1"/>
              </w:rPr>
              <w:t xml:space="preserve"> et « accueil »</w:t>
            </w:r>
            <w:r>
              <w:rPr>
                <w:color w:val="161718" w:themeColor="text1"/>
              </w:rPr>
              <w:t xml:space="preserve"> chaque sportif peut voir les </w:t>
            </w:r>
            <w:r w:rsidR="00322D72">
              <w:rPr>
                <w:color w:val="161718" w:themeColor="text1"/>
              </w:rPr>
              <w:t>membres de leur</w:t>
            </w:r>
            <w:r>
              <w:rPr>
                <w:color w:val="161718" w:themeColor="text1"/>
              </w:rPr>
              <w:t xml:space="preserve"> équipe.</w:t>
            </w:r>
          </w:p>
        </w:tc>
      </w:tr>
      <w:tr w:rsidR="00611FF9" w14:paraId="23EF9159" w14:textId="77777777" w:rsidTr="00F97F8D">
        <w:trPr>
          <w:trHeight w:val="702"/>
        </w:trPr>
        <w:tc>
          <w:tcPr>
            <w:tcW w:w="2547" w:type="dxa"/>
            <w:shd w:val="clear" w:color="auto" w:fill="3E3261"/>
          </w:tcPr>
          <w:p w14:paraId="68461F01" w14:textId="77777777" w:rsidR="00611FF9" w:rsidRPr="00214024" w:rsidRDefault="00611FF9" w:rsidP="00F97F8D">
            <w:pPr>
              <w:jc w:val="both"/>
            </w:pPr>
            <w:r>
              <w:t>Résultats obtenus</w:t>
            </w:r>
          </w:p>
        </w:tc>
        <w:tc>
          <w:tcPr>
            <w:tcW w:w="7045" w:type="dxa"/>
          </w:tcPr>
          <w:p w14:paraId="652051D0" w14:textId="09F37633" w:rsidR="00611FF9" w:rsidRPr="00214024" w:rsidRDefault="00611FF9" w:rsidP="00F97F8D">
            <w:pPr>
              <w:jc w:val="both"/>
              <w:rPr>
                <w:color w:val="161718" w:themeColor="text1"/>
              </w:rPr>
            </w:pPr>
            <w:r>
              <w:rPr>
                <w:color w:val="161718" w:themeColor="text1"/>
              </w:rPr>
              <w:t xml:space="preserve">Accès à la page « Mon équipe » pour chaque sportif identifié. Une fois sur la page, toutes les </w:t>
            </w:r>
            <w:r w:rsidR="008D5C5B">
              <w:rPr>
                <w:color w:val="161718" w:themeColor="text1"/>
              </w:rPr>
              <w:t>membre</w:t>
            </w:r>
            <w:r>
              <w:rPr>
                <w:color w:val="161718" w:themeColor="text1"/>
              </w:rPr>
              <w:t xml:space="preserve"> de l’équipe s’affichent.</w:t>
            </w:r>
            <w:r w:rsidR="008D5C5B">
              <w:rPr>
                <w:color w:val="161718" w:themeColor="text1"/>
              </w:rPr>
              <w:t xml:space="preserve"> Pareil sur la page accueil.</w:t>
            </w:r>
          </w:p>
        </w:tc>
      </w:tr>
      <w:tr w:rsidR="00611FF9" w14:paraId="0C3D535C" w14:textId="77777777" w:rsidTr="00F97F8D">
        <w:trPr>
          <w:trHeight w:val="431"/>
        </w:trPr>
        <w:tc>
          <w:tcPr>
            <w:tcW w:w="2547" w:type="dxa"/>
            <w:shd w:val="clear" w:color="auto" w:fill="3E3261"/>
          </w:tcPr>
          <w:p w14:paraId="38A7D5AE" w14:textId="77777777" w:rsidR="00611FF9" w:rsidRPr="00214024" w:rsidRDefault="00611FF9" w:rsidP="00F97F8D">
            <w:pPr>
              <w:jc w:val="both"/>
            </w:pPr>
            <w:r>
              <w:t>Statut</w:t>
            </w:r>
          </w:p>
        </w:tc>
        <w:tc>
          <w:tcPr>
            <w:tcW w:w="7045" w:type="dxa"/>
          </w:tcPr>
          <w:p w14:paraId="19BD3F97" w14:textId="77777777" w:rsidR="00611FF9" w:rsidRPr="00214024" w:rsidRDefault="00611FF9" w:rsidP="00F97F8D">
            <w:pPr>
              <w:jc w:val="both"/>
              <w:rPr>
                <w:color w:val="161718" w:themeColor="text1"/>
              </w:rPr>
            </w:pPr>
            <w:r>
              <w:rPr>
                <w:color w:val="161718" w:themeColor="text1"/>
              </w:rPr>
              <w:t>KO</w:t>
            </w:r>
          </w:p>
        </w:tc>
      </w:tr>
    </w:tbl>
    <w:p w14:paraId="02562B9B" w14:textId="77777777" w:rsidR="00611FF9" w:rsidRDefault="00611FF9" w:rsidP="00611FF9"/>
    <w:p w14:paraId="3DCD38CC" w14:textId="77777777" w:rsidR="00A36C40" w:rsidRDefault="00A36C40" w:rsidP="00611FF9"/>
    <w:p w14:paraId="3DADE34D" w14:textId="77777777" w:rsidR="00A36C40" w:rsidRDefault="00A36C40" w:rsidP="00611FF9"/>
    <w:p w14:paraId="3CC9CFE2" w14:textId="77777777" w:rsidR="00A36C40" w:rsidRDefault="00A36C40" w:rsidP="00611FF9"/>
    <w:p w14:paraId="10DF70A7" w14:textId="77777777" w:rsidR="00A36C40" w:rsidRDefault="00A36C40" w:rsidP="00611FF9"/>
    <w:p w14:paraId="5708F909" w14:textId="77777777" w:rsidR="00A36C40" w:rsidRDefault="00A36C40" w:rsidP="00611FF9"/>
    <w:p w14:paraId="4752EFDA" w14:textId="77777777" w:rsidR="00A36C40" w:rsidRDefault="00A36C40" w:rsidP="00611FF9"/>
    <w:p w14:paraId="49BAADDC" w14:textId="77777777" w:rsidR="00A36C40" w:rsidRDefault="00A36C40" w:rsidP="00611FF9"/>
    <w:p w14:paraId="46B6AB16" w14:textId="77777777" w:rsidR="00A36C40" w:rsidRDefault="00A36C40" w:rsidP="00611FF9"/>
    <w:tbl>
      <w:tblPr>
        <w:tblStyle w:val="Grilledutableau"/>
        <w:tblW w:w="0" w:type="auto"/>
        <w:tblLook w:val="04A0" w:firstRow="1" w:lastRow="0" w:firstColumn="1" w:lastColumn="0" w:noHBand="0" w:noVBand="1"/>
      </w:tblPr>
      <w:tblGrid>
        <w:gridCol w:w="2547"/>
        <w:gridCol w:w="7045"/>
      </w:tblGrid>
      <w:tr w:rsidR="00E120C1" w14:paraId="21CE3FFF" w14:textId="77777777" w:rsidTr="00F97F8D">
        <w:trPr>
          <w:trHeight w:val="400"/>
        </w:trPr>
        <w:tc>
          <w:tcPr>
            <w:tcW w:w="2547" w:type="dxa"/>
            <w:shd w:val="clear" w:color="auto" w:fill="3E3261"/>
          </w:tcPr>
          <w:p w14:paraId="7194323E" w14:textId="77777777" w:rsidR="00E120C1" w:rsidRPr="00214024" w:rsidRDefault="00E120C1" w:rsidP="00F97F8D">
            <w:pPr>
              <w:jc w:val="both"/>
            </w:pPr>
            <w:r w:rsidRPr="00214024">
              <w:lastRenderedPageBreak/>
              <w:t>Nom</w:t>
            </w:r>
          </w:p>
        </w:tc>
        <w:tc>
          <w:tcPr>
            <w:tcW w:w="7045" w:type="dxa"/>
          </w:tcPr>
          <w:p w14:paraId="5D585BFF" w14:textId="5FA6AA28" w:rsidR="00E120C1" w:rsidRPr="00DE5861" w:rsidRDefault="00E120C1" w:rsidP="00F97F8D">
            <w:pPr>
              <w:jc w:val="both"/>
              <w:rPr>
                <w:b/>
                <w:bCs/>
                <w:color w:val="161718" w:themeColor="text1"/>
              </w:rPr>
            </w:pPr>
            <w:r>
              <w:rPr>
                <w:b/>
                <w:bCs/>
                <w:color w:val="161718" w:themeColor="text1"/>
              </w:rPr>
              <w:t>1</w:t>
            </w:r>
            <w:r>
              <w:rPr>
                <w:b/>
                <w:bCs/>
                <w:color w:val="161718" w:themeColor="text1"/>
              </w:rPr>
              <w:t>8</w:t>
            </w:r>
            <w:r>
              <w:rPr>
                <w:b/>
                <w:bCs/>
                <w:color w:val="161718" w:themeColor="text1"/>
              </w:rPr>
              <w:t>.1 Affichage des informations du championnat</w:t>
            </w:r>
          </w:p>
        </w:tc>
      </w:tr>
      <w:tr w:rsidR="00E120C1" w14:paraId="48B920FC" w14:textId="77777777" w:rsidTr="00F97F8D">
        <w:trPr>
          <w:trHeight w:val="687"/>
        </w:trPr>
        <w:tc>
          <w:tcPr>
            <w:tcW w:w="2547" w:type="dxa"/>
            <w:shd w:val="clear" w:color="auto" w:fill="3E3261"/>
          </w:tcPr>
          <w:p w14:paraId="0079E4DE" w14:textId="77777777" w:rsidR="00E120C1" w:rsidRPr="00214024" w:rsidRDefault="00E120C1" w:rsidP="00F97F8D">
            <w:pPr>
              <w:jc w:val="both"/>
            </w:pPr>
            <w:r>
              <w:t>User story</w:t>
            </w:r>
          </w:p>
        </w:tc>
        <w:tc>
          <w:tcPr>
            <w:tcW w:w="7045" w:type="dxa"/>
          </w:tcPr>
          <w:p w14:paraId="5F4DDA36" w14:textId="1BEDB82B" w:rsidR="00E120C1" w:rsidRPr="00D31967" w:rsidRDefault="00E120C1" w:rsidP="00F97F8D">
            <w:pPr>
              <w:jc w:val="both"/>
              <w:rPr>
                <w:color w:val="161718" w:themeColor="text1"/>
              </w:rPr>
            </w:pPr>
            <w:r>
              <w:rPr>
                <w:color w:val="161718" w:themeColor="text1"/>
              </w:rPr>
              <w:t>S2</w:t>
            </w:r>
            <w:r>
              <w:rPr>
                <w:color w:val="161718" w:themeColor="text1"/>
              </w:rPr>
              <w:t>4</w:t>
            </w:r>
            <w:r>
              <w:rPr>
                <w:color w:val="161718" w:themeColor="text1"/>
              </w:rPr>
              <w:t xml:space="preserve"> : </w:t>
            </w:r>
            <w:r w:rsidRPr="00D31967">
              <w:rPr>
                <w:color w:val="161718" w:themeColor="text1"/>
              </w:rPr>
              <w:t>Affichage de</w:t>
            </w:r>
            <w:r>
              <w:rPr>
                <w:color w:val="161718" w:themeColor="text1"/>
              </w:rPr>
              <w:t xml:space="preserve">s </w:t>
            </w:r>
            <w:r>
              <w:rPr>
                <w:color w:val="161718" w:themeColor="text1"/>
              </w:rPr>
              <w:t>informations du championnat</w:t>
            </w:r>
          </w:p>
        </w:tc>
      </w:tr>
      <w:tr w:rsidR="00E120C1" w14:paraId="162C4778" w14:textId="77777777" w:rsidTr="00F97F8D">
        <w:trPr>
          <w:trHeight w:val="1404"/>
        </w:trPr>
        <w:tc>
          <w:tcPr>
            <w:tcW w:w="2547" w:type="dxa"/>
            <w:shd w:val="clear" w:color="auto" w:fill="3E3261"/>
          </w:tcPr>
          <w:p w14:paraId="013340E9" w14:textId="77777777" w:rsidR="00E120C1" w:rsidRPr="00214024" w:rsidRDefault="00E120C1" w:rsidP="00F97F8D">
            <w:pPr>
              <w:jc w:val="both"/>
            </w:pPr>
            <w:r>
              <w:t>Situation</w:t>
            </w:r>
          </w:p>
        </w:tc>
        <w:tc>
          <w:tcPr>
            <w:tcW w:w="7045" w:type="dxa"/>
          </w:tcPr>
          <w:p w14:paraId="264DEA8F" w14:textId="3925FE15" w:rsidR="00E120C1" w:rsidRPr="00214024" w:rsidRDefault="00E120C1" w:rsidP="00F97F8D">
            <w:pPr>
              <w:jc w:val="both"/>
              <w:rPr>
                <w:color w:val="161718" w:themeColor="text1"/>
              </w:rPr>
            </w:pPr>
            <w:r>
              <w:rPr>
                <w:color w:val="161718" w:themeColor="text1"/>
              </w:rPr>
              <w:t>En se rendant sur la page « </w:t>
            </w:r>
            <w:r w:rsidR="00322D72">
              <w:rPr>
                <w:color w:val="161718" w:themeColor="text1"/>
              </w:rPr>
              <w:t>Championnat »</w:t>
            </w:r>
            <w:r>
              <w:rPr>
                <w:color w:val="161718" w:themeColor="text1"/>
              </w:rPr>
              <w:t>, chaque sportif peut voir les informations relatives à</w:t>
            </w:r>
            <w:r w:rsidR="009A4071">
              <w:rPr>
                <w:color w:val="161718" w:themeColor="text1"/>
              </w:rPr>
              <w:t xml:space="preserve"> tous les championnats</w:t>
            </w:r>
            <w:r>
              <w:rPr>
                <w:color w:val="161718" w:themeColor="text1"/>
              </w:rPr>
              <w:t>.</w:t>
            </w:r>
          </w:p>
        </w:tc>
      </w:tr>
      <w:tr w:rsidR="00E120C1" w14:paraId="61294470" w14:textId="77777777" w:rsidTr="00F97F8D">
        <w:trPr>
          <w:trHeight w:val="702"/>
        </w:trPr>
        <w:tc>
          <w:tcPr>
            <w:tcW w:w="2547" w:type="dxa"/>
            <w:shd w:val="clear" w:color="auto" w:fill="3E3261"/>
          </w:tcPr>
          <w:p w14:paraId="3BBE8B91" w14:textId="77777777" w:rsidR="00E120C1" w:rsidRPr="00214024" w:rsidRDefault="00E120C1" w:rsidP="00F97F8D">
            <w:pPr>
              <w:jc w:val="both"/>
            </w:pPr>
            <w:r>
              <w:t>Résultats obtenus</w:t>
            </w:r>
          </w:p>
        </w:tc>
        <w:tc>
          <w:tcPr>
            <w:tcW w:w="7045" w:type="dxa"/>
          </w:tcPr>
          <w:p w14:paraId="17FD0804" w14:textId="5374D913" w:rsidR="00E120C1" w:rsidRPr="00214024" w:rsidRDefault="00E120C1" w:rsidP="00F97F8D">
            <w:pPr>
              <w:jc w:val="both"/>
              <w:rPr>
                <w:color w:val="161718" w:themeColor="text1"/>
              </w:rPr>
            </w:pPr>
            <w:r>
              <w:rPr>
                <w:color w:val="161718" w:themeColor="text1"/>
              </w:rPr>
              <w:t>Accès à la page</w:t>
            </w:r>
            <w:r w:rsidR="00A439A0">
              <w:rPr>
                <w:color w:val="161718" w:themeColor="text1"/>
              </w:rPr>
              <w:t xml:space="preserve"> « Championnat </w:t>
            </w:r>
            <w:r>
              <w:rPr>
                <w:color w:val="161718" w:themeColor="text1"/>
              </w:rPr>
              <w:t>» pour chaque sportif identifié. Une fois sur la page, tou</w:t>
            </w:r>
            <w:r w:rsidR="00A439A0">
              <w:rPr>
                <w:color w:val="161718" w:themeColor="text1"/>
              </w:rPr>
              <w:t xml:space="preserve">s les championnat s’affichent. En cliquant sur un championnat on accède à ses informations </w:t>
            </w:r>
          </w:p>
        </w:tc>
      </w:tr>
      <w:tr w:rsidR="00E120C1" w14:paraId="60340E38" w14:textId="77777777" w:rsidTr="00F97F8D">
        <w:trPr>
          <w:trHeight w:val="431"/>
        </w:trPr>
        <w:tc>
          <w:tcPr>
            <w:tcW w:w="2547" w:type="dxa"/>
            <w:shd w:val="clear" w:color="auto" w:fill="3E3261"/>
          </w:tcPr>
          <w:p w14:paraId="0733655E" w14:textId="77777777" w:rsidR="00E120C1" w:rsidRPr="00214024" w:rsidRDefault="00E120C1" w:rsidP="00F97F8D">
            <w:pPr>
              <w:jc w:val="both"/>
            </w:pPr>
            <w:r>
              <w:t>Statut</w:t>
            </w:r>
          </w:p>
        </w:tc>
        <w:tc>
          <w:tcPr>
            <w:tcW w:w="7045" w:type="dxa"/>
          </w:tcPr>
          <w:p w14:paraId="59C4711B" w14:textId="77777777" w:rsidR="00E120C1" w:rsidRPr="00214024" w:rsidRDefault="00E120C1" w:rsidP="00F97F8D">
            <w:pPr>
              <w:jc w:val="both"/>
              <w:rPr>
                <w:color w:val="161718" w:themeColor="text1"/>
              </w:rPr>
            </w:pPr>
            <w:r>
              <w:rPr>
                <w:color w:val="161718" w:themeColor="text1"/>
              </w:rPr>
              <w:t>KO</w:t>
            </w:r>
          </w:p>
        </w:tc>
      </w:tr>
    </w:tbl>
    <w:p w14:paraId="48025E20" w14:textId="77777777" w:rsidR="00611FF9" w:rsidRDefault="00611FF9" w:rsidP="00611FF9"/>
    <w:p w14:paraId="77562D8B" w14:textId="77777777" w:rsidR="0085783F" w:rsidRDefault="0085783F">
      <w:pPr>
        <w:spacing w:after="200"/>
        <w:rPr>
          <w:rFonts w:ascii="Book Antiqua" w:eastAsia="Times New Roman" w:hAnsi="Book Antiqua" w:cs="Times New Roman"/>
          <w:b/>
          <w:color w:val="auto"/>
          <w:sz w:val="36"/>
        </w:rPr>
      </w:pPr>
      <w:r>
        <w:br w:type="page"/>
      </w:r>
    </w:p>
    <w:p w14:paraId="7A49E2D8" w14:textId="272273F2" w:rsidR="000D70C5" w:rsidRDefault="00806AA9" w:rsidP="00A36C40">
      <w:pPr>
        <w:pStyle w:val="Titre2"/>
        <w:jc w:val="both"/>
      </w:pPr>
      <w:r>
        <w:lastRenderedPageBreak/>
        <w:t xml:space="preserve">10.4 </w:t>
      </w:r>
      <w:r w:rsidR="005F0B13">
        <w:t xml:space="preserve">Evolution </w:t>
      </w:r>
      <w:r w:rsidR="00775D56">
        <w:t>des tests</w:t>
      </w:r>
      <w:bookmarkEnd w:id="88"/>
      <w:bookmarkEnd w:id="89"/>
    </w:p>
    <w:tbl>
      <w:tblPr>
        <w:tblStyle w:val="Grilledutableau"/>
        <w:tblW w:w="9732" w:type="dxa"/>
        <w:tblLook w:val="04A0" w:firstRow="1" w:lastRow="0" w:firstColumn="1" w:lastColumn="0" w:noHBand="0" w:noVBand="1"/>
      </w:tblPr>
      <w:tblGrid>
        <w:gridCol w:w="745"/>
        <w:gridCol w:w="817"/>
        <w:gridCol w:w="817"/>
        <w:gridCol w:w="817"/>
        <w:gridCol w:w="817"/>
        <w:gridCol w:w="817"/>
        <w:gridCol w:w="817"/>
        <w:gridCol w:w="817"/>
        <w:gridCol w:w="817"/>
        <w:gridCol w:w="817"/>
        <w:gridCol w:w="817"/>
        <w:gridCol w:w="817"/>
      </w:tblGrid>
      <w:tr w:rsidR="00250EB2" w14:paraId="5775BC8B" w14:textId="77777777" w:rsidTr="000D70C5">
        <w:trPr>
          <w:trHeight w:val="691"/>
        </w:trPr>
        <w:tc>
          <w:tcPr>
            <w:tcW w:w="745" w:type="dxa"/>
            <w:tcBorders>
              <w:top w:val="nil"/>
              <w:left w:val="nil"/>
              <w:bottom w:val="single" w:sz="4" w:space="0" w:color="auto"/>
              <w:right w:val="nil"/>
            </w:tcBorders>
            <w:shd w:val="clear" w:color="auto" w:fill="3E3261"/>
          </w:tcPr>
          <w:p w14:paraId="01A7AF85" w14:textId="7644FD62" w:rsidR="0004712A" w:rsidRPr="0004712A" w:rsidRDefault="0004712A" w:rsidP="00F91748">
            <w:pPr>
              <w:spacing w:after="200"/>
              <w:jc w:val="both"/>
            </w:pPr>
            <w:proofErr w:type="spellStart"/>
            <w:r>
              <w:t>Num</w:t>
            </w:r>
            <w:proofErr w:type="spellEnd"/>
            <w:r>
              <w:t xml:space="preserve"> test</w:t>
            </w:r>
          </w:p>
        </w:tc>
        <w:tc>
          <w:tcPr>
            <w:tcW w:w="817" w:type="dxa"/>
            <w:tcBorders>
              <w:top w:val="nil"/>
              <w:left w:val="nil"/>
              <w:bottom w:val="single" w:sz="4" w:space="0" w:color="auto"/>
              <w:right w:val="nil"/>
            </w:tcBorders>
            <w:shd w:val="clear" w:color="auto" w:fill="3E3261"/>
          </w:tcPr>
          <w:p w14:paraId="6BD42392" w14:textId="77777777" w:rsidR="0004712A" w:rsidRDefault="0004712A" w:rsidP="00F91748">
            <w:pPr>
              <w:spacing w:after="200"/>
              <w:jc w:val="both"/>
            </w:pPr>
            <w:r>
              <w:t>J1</w:t>
            </w:r>
          </w:p>
          <w:p w14:paraId="2E0EE6A3" w14:textId="42852BBA" w:rsidR="00250EB2" w:rsidRPr="0004712A" w:rsidRDefault="00250EB2" w:rsidP="00F91748">
            <w:pPr>
              <w:spacing w:after="200"/>
              <w:jc w:val="both"/>
            </w:pPr>
            <w:r>
              <w:t>Jeu, 27.04</w:t>
            </w:r>
          </w:p>
        </w:tc>
        <w:tc>
          <w:tcPr>
            <w:tcW w:w="817" w:type="dxa"/>
            <w:tcBorders>
              <w:top w:val="nil"/>
              <w:left w:val="nil"/>
              <w:bottom w:val="single" w:sz="4" w:space="0" w:color="auto"/>
              <w:right w:val="nil"/>
            </w:tcBorders>
            <w:shd w:val="clear" w:color="auto" w:fill="3E3261"/>
          </w:tcPr>
          <w:p w14:paraId="21CE86CC" w14:textId="77777777" w:rsidR="0004712A" w:rsidRDefault="0004712A" w:rsidP="00F91748">
            <w:pPr>
              <w:spacing w:after="200"/>
              <w:jc w:val="both"/>
            </w:pPr>
            <w:r>
              <w:t>J2</w:t>
            </w:r>
          </w:p>
          <w:p w14:paraId="1CEA2066" w14:textId="0C6AEAEB" w:rsidR="00250EB2" w:rsidRPr="0004712A" w:rsidRDefault="00250EB2" w:rsidP="00F91748">
            <w:pPr>
              <w:spacing w:after="200"/>
              <w:jc w:val="both"/>
            </w:pPr>
            <w:r>
              <w:t>Mar 02.05</w:t>
            </w:r>
          </w:p>
        </w:tc>
        <w:tc>
          <w:tcPr>
            <w:tcW w:w="817" w:type="dxa"/>
            <w:tcBorders>
              <w:top w:val="nil"/>
              <w:left w:val="nil"/>
              <w:bottom w:val="single" w:sz="4" w:space="0" w:color="auto"/>
              <w:right w:val="nil"/>
            </w:tcBorders>
            <w:shd w:val="clear" w:color="auto" w:fill="3E3261"/>
          </w:tcPr>
          <w:p w14:paraId="2C017A46" w14:textId="77777777" w:rsidR="0004712A" w:rsidRDefault="0004712A" w:rsidP="00F91748">
            <w:pPr>
              <w:spacing w:after="200"/>
              <w:jc w:val="both"/>
            </w:pPr>
            <w:r>
              <w:t>J3</w:t>
            </w:r>
          </w:p>
          <w:p w14:paraId="19054188" w14:textId="0FD5357F" w:rsidR="00250EB2" w:rsidRPr="0004712A" w:rsidRDefault="00250EB2" w:rsidP="00F91748">
            <w:pPr>
              <w:spacing w:after="200"/>
              <w:jc w:val="both"/>
            </w:pPr>
            <w:r>
              <w:t>Mer 03.05</w:t>
            </w:r>
          </w:p>
        </w:tc>
        <w:tc>
          <w:tcPr>
            <w:tcW w:w="817" w:type="dxa"/>
            <w:tcBorders>
              <w:top w:val="nil"/>
              <w:left w:val="nil"/>
              <w:bottom w:val="single" w:sz="4" w:space="0" w:color="auto"/>
              <w:right w:val="nil"/>
            </w:tcBorders>
            <w:shd w:val="clear" w:color="auto" w:fill="3E3261"/>
          </w:tcPr>
          <w:p w14:paraId="4FE8F839" w14:textId="77777777" w:rsidR="0004712A" w:rsidRDefault="0004712A" w:rsidP="00F91748">
            <w:pPr>
              <w:spacing w:after="200"/>
              <w:jc w:val="both"/>
            </w:pPr>
            <w:r>
              <w:t>J4</w:t>
            </w:r>
          </w:p>
          <w:p w14:paraId="79AFCB6E" w14:textId="37541C91" w:rsidR="00250EB2" w:rsidRPr="0004712A" w:rsidRDefault="00250EB2" w:rsidP="00F91748">
            <w:pPr>
              <w:spacing w:after="200"/>
              <w:jc w:val="both"/>
            </w:pPr>
            <w:r>
              <w:t>Jeu 04.05</w:t>
            </w:r>
          </w:p>
        </w:tc>
        <w:tc>
          <w:tcPr>
            <w:tcW w:w="817" w:type="dxa"/>
            <w:tcBorders>
              <w:top w:val="nil"/>
              <w:left w:val="nil"/>
              <w:bottom w:val="single" w:sz="4" w:space="0" w:color="auto"/>
              <w:right w:val="nil"/>
            </w:tcBorders>
            <w:shd w:val="clear" w:color="auto" w:fill="3E3261"/>
          </w:tcPr>
          <w:p w14:paraId="24C36D8F" w14:textId="77777777" w:rsidR="0004712A" w:rsidRDefault="0004712A" w:rsidP="00F91748">
            <w:pPr>
              <w:spacing w:after="200"/>
              <w:jc w:val="both"/>
            </w:pPr>
            <w:r>
              <w:t>J5</w:t>
            </w:r>
          </w:p>
          <w:p w14:paraId="681C3C2C" w14:textId="6CADB66F" w:rsidR="00250EB2" w:rsidRPr="0004712A" w:rsidRDefault="00250EB2" w:rsidP="00F91748">
            <w:pPr>
              <w:spacing w:after="200"/>
              <w:jc w:val="both"/>
            </w:pPr>
            <w:r>
              <w:t>Lun 08.05</w:t>
            </w:r>
          </w:p>
        </w:tc>
        <w:tc>
          <w:tcPr>
            <w:tcW w:w="817" w:type="dxa"/>
            <w:tcBorders>
              <w:top w:val="nil"/>
              <w:left w:val="nil"/>
              <w:bottom w:val="single" w:sz="4" w:space="0" w:color="auto"/>
              <w:right w:val="nil"/>
            </w:tcBorders>
            <w:shd w:val="clear" w:color="auto" w:fill="3E3261"/>
          </w:tcPr>
          <w:p w14:paraId="56BE33A2" w14:textId="77777777" w:rsidR="0004712A" w:rsidRDefault="0004712A" w:rsidP="00F91748">
            <w:pPr>
              <w:spacing w:after="200"/>
              <w:jc w:val="both"/>
            </w:pPr>
            <w:r>
              <w:t>J6</w:t>
            </w:r>
          </w:p>
          <w:p w14:paraId="1E3D5A4C" w14:textId="4C6AA14D" w:rsidR="00250EB2" w:rsidRPr="0004712A" w:rsidRDefault="00250EB2" w:rsidP="00F91748">
            <w:pPr>
              <w:spacing w:after="200"/>
              <w:jc w:val="both"/>
            </w:pPr>
            <w:r>
              <w:t>Mar 09.05</w:t>
            </w:r>
          </w:p>
        </w:tc>
        <w:tc>
          <w:tcPr>
            <w:tcW w:w="817" w:type="dxa"/>
            <w:tcBorders>
              <w:top w:val="nil"/>
              <w:left w:val="nil"/>
              <w:bottom w:val="single" w:sz="4" w:space="0" w:color="auto"/>
              <w:right w:val="nil"/>
            </w:tcBorders>
            <w:shd w:val="clear" w:color="auto" w:fill="3E3261"/>
          </w:tcPr>
          <w:p w14:paraId="38A0E962" w14:textId="77777777" w:rsidR="0004712A" w:rsidRDefault="0004712A" w:rsidP="00F91748">
            <w:pPr>
              <w:spacing w:after="200"/>
              <w:jc w:val="both"/>
            </w:pPr>
            <w:r>
              <w:t>J7</w:t>
            </w:r>
          </w:p>
          <w:p w14:paraId="32BDE82E" w14:textId="5165BE0D" w:rsidR="00250EB2" w:rsidRPr="0004712A" w:rsidRDefault="00250EB2" w:rsidP="00F91748">
            <w:pPr>
              <w:spacing w:after="200"/>
              <w:jc w:val="both"/>
            </w:pPr>
            <w:r>
              <w:t>Mer 10.05</w:t>
            </w:r>
          </w:p>
        </w:tc>
        <w:tc>
          <w:tcPr>
            <w:tcW w:w="817" w:type="dxa"/>
            <w:tcBorders>
              <w:top w:val="nil"/>
              <w:left w:val="nil"/>
              <w:bottom w:val="single" w:sz="4" w:space="0" w:color="auto"/>
              <w:right w:val="nil"/>
            </w:tcBorders>
            <w:shd w:val="clear" w:color="auto" w:fill="3E3261"/>
          </w:tcPr>
          <w:p w14:paraId="640B8016" w14:textId="77777777" w:rsidR="0004712A" w:rsidRDefault="0004712A" w:rsidP="00F91748">
            <w:pPr>
              <w:spacing w:after="200"/>
              <w:jc w:val="both"/>
            </w:pPr>
            <w:r>
              <w:t>J8</w:t>
            </w:r>
          </w:p>
          <w:p w14:paraId="3A810CFF" w14:textId="6ECEC630" w:rsidR="00250EB2" w:rsidRPr="0004712A" w:rsidRDefault="00250EB2" w:rsidP="00F91748">
            <w:pPr>
              <w:spacing w:after="200"/>
              <w:jc w:val="both"/>
            </w:pPr>
            <w:r>
              <w:t>Jeu 11.05</w:t>
            </w:r>
          </w:p>
        </w:tc>
        <w:tc>
          <w:tcPr>
            <w:tcW w:w="817" w:type="dxa"/>
            <w:tcBorders>
              <w:top w:val="nil"/>
              <w:left w:val="nil"/>
              <w:bottom w:val="single" w:sz="4" w:space="0" w:color="auto"/>
              <w:right w:val="nil"/>
            </w:tcBorders>
            <w:shd w:val="clear" w:color="auto" w:fill="3E3261"/>
          </w:tcPr>
          <w:p w14:paraId="5E151B3B" w14:textId="77777777" w:rsidR="0004712A" w:rsidRDefault="0004712A" w:rsidP="00F91748">
            <w:pPr>
              <w:spacing w:after="200"/>
              <w:jc w:val="both"/>
            </w:pPr>
            <w:r>
              <w:t>J9</w:t>
            </w:r>
          </w:p>
          <w:p w14:paraId="03DC55C7" w14:textId="19D286CE" w:rsidR="00250EB2" w:rsidRPr="00250EB2" w:rsidRDefault="00250EB2" w:rsidP="00F91748">
            <w:pPr>
              <w:jc w:val="both"/>
            </w:pPr>
            <w:r>
              <w:t>Lun 15.05</w:t>
            </w:r>
          </w:p>
        </w:tc>
        <w:tc>
          <w:tcPr>
            <w:tcW w:w="817" w:type="dxa"/>
            <w:tcBorders>
              <w:top w:val="nil"/>
              <w:left w:val="nil"/>
              <w:bottom w:val="single" w:sz="4" w:space="0" w:color="auto"/>
              <w:right w:val="nil"/>
            </w:tcBorders>
            <w:shd w:val="clear" w:color="auto" w:fill="3E3261"/>
          </w:tcPr>
          <w:p w14:paraId="0995EE2A" w14:textId="77777777" w:rsidR="0004712A" w:rsidRDefault="0004712A" w:rsidP="00F91748">
            <w:pPr>
              <w:spacing w:after="200"/>
              <w:jc w:val="both"/>
            </w:pPr>
            <w:r>
              <w:t>J10</w:t>
            </w:r>
          </w:p>
          <w:p w14:paraId="36D35D2E" w14:textId="0EC690AB" w:rsidR="00250EB2" w:rsidRPr="0004712A" w:rsidRDefault="00250EB2" w:rsidP="00F91748">
            <w:pPr>
              <w:spacing w:after="200"/>
              <w:jc w:val="both"/>
            </w:pPr>
            <w:r>
              <w:t>Mar 16.05</w:t>
            </w:r>
          </w:p>
        </w:tc>
        <w:tc>
          <w:tcPr>
            <w:tcW w:w="817" w:type="dxa"/>
            <w:tcBorders>
              <w:top w:val="nil"/>
              <w:left w:val="nil"/>
              <w:bottom w:val="single" w:sz="4" w:space="0" w:color="auto"/>
              <w:right w:val="nil"/>
            </w:tcBorders>
            <w:shd w:val="clear" w:color="auto" w:fill="3E3261"/>
          </w:tcPr>
          <w:p w14:paraId="748123A0" w14:textId="77777777" w:rsidR="0004712A" w:rsidRDefault="0004712A" w:rsidP="00F91748">
            <w:pPr>
              <w:spacing w:after="200"/>
              <w:jc w:val="both"/>
            </w:pPr>
            <w:r>
              <w:t>J11</w:t>
            </w:r>
          </w:p>
          <w:p w14:paraId="65AA75CA" w14:textId="6B31C1A0" w:rsidR="00250EB2" w:rsidRPr="0004712A" w:rsidRDefault="00250EB2" w:rsidP="00F91748">
            <w:pPr>
              <w:spacing w:after="200"/>
              <w:jc w:val="both"/>
            </w:pPr>
            <w:r>
              <w:t>Mer 17.05</w:t>
            </w:r>
          </w:p>
        </w:tc>
      </w:tr>
      <w:tr w:rsidR="00250EB2" w14:paraId="2F94CD73" w14:textId="77777777" w:rsidTr="000D70C5">
        <w:trPr>
          <w:trHeight w:val="497"/>
        </w:trPr>
        <w:tc>
          <w:tcPr>
            <w:tcW w:w="745" w:type="dxa"/>
            <w:tcBorders>
              <w:top w:val="single" w:sz="4" w:space="0" w:color="auto"/>
            </w:tcBorders>
            <w:shd w:val="clear" w:color="auto" w:fill="6F5AAD"/>
          </w:tcPr>
          <w:p w14:paraId="1ED7C8BE" w14:textId="4142171E" w:rsidR="0004712A" w:rsidRPr="00451B43" w:rsidRDefault="00451B43" w:rsidP="00F91748">
            <w:pPr>
              <w:spacing w:after="200"/>
              <w:jc w:val="both"/>
              <w:rPr>
                <w:b/>
                <w:bCs/>
              </w:rPr>
            </w:pPr>
            <w:r>
              <w:rPr>
                <w:b/>
                <w:bCs/>
              </w:rPr>
              <w:t>1.1</w:t>
            </w:r>
          </w:p>
        </w:tc>
        <w:tc>
          <w:tcPr>
            <w:tcW w:w="817" w:type="dxa"/>
            <w:tcBorders>
              <w:top w:val="single" w:sz="4" w:space="0" w:color="auto"/>
            </w:tcBorders>
          </w:tcPr>
          <w:p w14:paraId="573CF577" w14:textId="0E5D1089" w:rsidR="0004712A" w:rsidRPr="005E7BFE" w:rsidRDefault="005E7BFE" w:rsidP="00F91748">
            <w:pPr>
              <w:spacing w:after="200"/>
              <w:jc w:val="both"/>
              <w:rPr>
                <w:color w:val="161718" w:themeColor="text1"/>
                <w:sz w:val="30"/>
                <w:szCs w:val="30"/>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8A1CB44" w14:textId="270EEC58" w:rsidR="0004712A" w:rsidRPr="005E7BFE" w:rsidRDefault="0057393B" w:rsidP="00F91748">
            <w:pPr>
              <w:spacing w:after="200"/>
              <w:jc w:val="both"/>
              <w:rPr>
                <w:color w:val="161718" w:themeColor="text1"/>
                <w:sz w:val="30"/>
                <w:szCs w:val="30"/>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1FFE544" w14:textId="1A5EA65B" w:rsidR="0004712A" w:rsidRDefault="0057393B"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10B3B51" w14:textId="7D062E4E"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6EF758F" w14:textId="77777777" w:rsidR="0004712A" w:rsidRDefault="0004712A" w:rsidP="00F91748">
            <w:pPr>
              <w:spacing w:after="200"/>
              <w:jc w:val="both"/>
              <w:rPr>
                <w:color w:val="161718" w:themeColor="text1"/>
              </w:rPr>
            </w:pPr>
          </w:p>
        </w:tc>
        <w:tc>
          <w:tcPr>
            <w:tcW w:w="817" w:type="dxa"/>
            <w:tcBorders>
              <w:top w:val="single" w:sz="4" w:space="0" w:color="auto"/>
            </w:tcBorders>
          </w:tcPr>
          <w:p w14:paraId="2B7DAE57" w14:textId="77777777" w:rsidR="0004712A" w:rsidRDefault="0004712A" w:rsidP="00F91748">
            <w:pPr>
              <w:spacing w:after="200"/>
              <w:jc w:val="both"/>
              <w:rPr>
                <w:color w:val="161718" w:themeColor="text1"/>
              </w:rPr>
            </w:pPr>
          </w:p>
        </w:tc>
        <w:tc>
          <w:tcPr>
            <w:tcW w:w="817" w:type="dxa"/>
            <w:tcBorders>
              <w:top w:val="single" w:sz="4" w:space="0" w:color="auto"/>
            </w:tcBorders>
          </w:tcPr>
          <w:p w14:paraId="0F960CB6" w14:textId="77777777" w:rsidR="0004712A" w:rsidRDefault="0004712A" w:rsidP="00F91748">
            <w:pPr>
              <w:spacing w:after="200"/>
              <w:jc w:val="both"/>
              <w:rPr>
                <w:color w:val="161718" w:themeColor="text1"/>
              </w:rPr>
            </w:pPr>
          </w:p>
        </w:tc>
        <w:tc>
          <w:tcPr>
            <w:tcW w:w="817" w:type="dxa"/>
            <w:tcBorders>
              <w:top w:val="single" w:sz="4" w:space="0" w:color="auto"/>
            </w:tcBorders>
          </w:tcPr>
          <w:p w14:paraId="0A725213" w14:textId="77777777" w:rsidR="0004712A" w:rsidRDefault="0004712A" w:rsidP="00F91748">
            <w:pPr>
              <w:spacing w:after="200"/>
              <w:jc w:val="both"/>
              <w:rPr>
                <w:color w:val="161718" w:themeColor="text1"/>
              </w:rPr>
            </w:pPr>
          </w:p>
        </w:tc>
        <w:tc>
          <w:tcPr>
            <w:tcW w:w="817" w:type="dxa"/>
            <w:tcBorders>
              <w:top w:val="single" w:sz="4" w:space="0" w:color="auto"/>
            </w:tcBorders>
          </w:tcPr>
          <w:p w14:paraId="5EC35FF8" w14:textId="77777777" w:rsidR="0004712A" w:rsidRDefault="0004712A" w:rsidP="00F91748">
            <w:pPr>
              <w:spacing w:after="200"/>
              <w:jc w:val="both"/>
              <w:rPr>
                <w:color w:val="161718" w:themeColor="text1"/>
              </w:rPr>
            </w:pPr>
          </w:p>
        </w:tc>
        <w:tc>
          <w:tcPr>
            <w:tcW w:w="817" w:type="dxa"/>
            <w:tcBorders>
              <w:top w:val="single" w:sz="4" w:space="0" w:color="auto"/>
            </w:tcBorders>
          </w:tcPr>
          <w:p w14:paraId="0845885C" w14:textId="6147C3A6" w:rsidR="0004712A" w:rsidRDefault="0004712A" w:rsidP="00F91748">
            <w:pPr>
              <w:spacing w:after="200"/>
              <w:jc w:val="both"/>
              <w:rPr>
                <w:color w:val="161718" w:themeColor="text1"/>
              </w:rPr>
            </w:pPr>
          </w:p>
        </w:tc>
        <w:tc>
          <w:tcPr>
            <w:tcW w:w="817" w:type="dxa"/>
            <w:tcBorders>
              <w:top w:val="single" w:sz="4" w:space="0" w:color="auto"/>
            </w:tcBorders>
          </w:tcPr>
          <w:p w14:paraId="6E8CEE09" w14:textId="77777777" w:rsidR="0004712A" w:rsidRDefault="0004712A" w:rsidP="00F91748">
            <w:pPr>
              <w:spacing w:after="200"/>
              <w:jc w:val="both"/>
              <w:rPr>
                <w:color w:val="161718" w:themeColor="text1"/>
              </w:rPr>
            </w:pPr>
          </w:p>
        </w:tc>
      </w:tr>
      <w:tr w:rsidR="00250EB2" w14:paraId="2AA63A12" w14:textId="77777777" w:rsidTr="000D70C5">
        <w:trPr>
          <w:trHeight w:val="497"/>
        </w:trPr>
        <w:tc>
          <w:tcPr>
            <w:tcW w:w="745" w:type="dxa"/>
            <w:shd w:val="clear" w:color="auto" w:fill="6F5AAD"/>
          </w:tcPr>
          <w:p w14:paraId="29338CDE" w14:textId="7F529711" w:rsidR="0004712A" w:rsidRPr="00451B43" w:rsidRDefault="00451B43" w:rsidP="00F91748">
            <w:pPr>
              <w:spacing w:after="200"/>
              <w:jc w:val="both"/>
              <w:rPr>
                <w:b/>
                <w:bCs/>
              </w:rPr>
            </w:pPr>
            <w:r>
              <w:rPr>
                <w:b/>
                <w:bCs/>
              </w:rPr>
              <w:t>2.1</w:t>
            </w:r>
          </w:p>
        </w:tc>
        <w:tc>
          <w:tcPr>
            <w:tcW w:w="817" w:type="dxa"/>
          </w:tcPr>
          <w:p w14:paraId="39AFFC36" w14:textId="1B0A4FE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F6B7C1C" w14:textId="47D58939" w:rsidR="0004712A" w:rsidRDefault="00721EA2"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9850581" w14:textId="4A99BA1A"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30FCB5" w14:textId="621D2CDA"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5B733C" w14:textId="77777777" w:rsidR="0004712A" w:rsidRDefault="0004712A" w:rsidP="00F91748">
            <w:pPr>
              <w:spacing w:after="200"/>
              <w:jc w:val="both"/>
              <w:rPr>
                <w:color w:val="161718" w:themeColor="text1"/>
              </w:rPr>
            </w:pPr>
          </w:p>
        </w:tc>
        <w:tc>
          <w:tcPr>
            <w:tcW w:w="817" w:type="dxa"/>
          </w:tcPr>
          <w:p w14:paraId="0060A994" w14:textId="77777777" w:rsidR="0004712A" w:rsidRDefault="0004712A" w:rsidP="00F91748">
            <w:pPr>
              <w:spacing w:after="200"/>
              <w:jc w:val="both"/>
              <w:rPr>
                <w:color w:val="161718" w:themeColor="text1"/>
              </w:rPr>
            </w:pPr>
          </w:p>
        </w:tc>
        <w:tc>
          <w:tcPr>
            <w:tcW w:w="817" w:type="dxa"/>
          </w:tcPr>
          <w:p w14:paraId="17565202" w14:textId="77777777" w:rsidR="0004712A" w:rsidRDefault="0004712A" w:rsidP="00F91748">
            <w:pPr>
              <w:spacing w:after="200"/>
              <w:jc w:val="both"/>
              <w:rPr>
                <w:color w:val="161718" w:themeColor="text1"/>
              </w:rPr>
            </w:pPr>
          </w:p>
        </w:tc>
        <w:tc>
          <w:tcPr>
            <w:tcW w:w="817" w:type="dxa"/>
          </w:tcPr>
          <w:p w14:paraId="6594D5E4" w14:textId="77777777" w:rsidR="0004712A" w:rsidRDefault="0004712A" w:rsidP="00F91748">
            <w:pPr>
              <w:spacing w:after="200"/>
              <w:jc w:val="both"/>
              <w:rPr>
                <w:color w:val="161718" w:themeColor="text1"/>
              </w:rPr>
            </w:pPr>
          </w:p>
        </w:tc>
        <w:tc>
          <w:tcPr>
            <w:tcW w:w="817" w:type="dxa"/>
          </w:tcPr>
          <w:p w14:paraId="19DE78C2" w14:textId="77777777" w:rsidR="0004712A" w:rsidRDefault="0004712A" w:rsidP="00F91748">
            <w:pPr>
              <w:spacing w:after="200"/>
              <w:jc w:val="both"/>
              <w:rPr>
                <w:color w:val="161718" w:themeColor="text1"/>
              </w:rPr>
            </w:pPr>
          </w:p>
        </w:tc>
        <w:tc>
          <w:tcPr>
            <w:tcW w:w="817" w:type="dxa"/>
          </w:tcPr>
          <w:p w14:paraId="06CB69DF" w14:textId="77777777" w:rsidR="0004712A" w:rsidRDefault="0004712A" w:rsidP="00F91748">
            <w:pPr>
              <w:spacing w:after="200"/>
              <w:jc w:val="both"/>
              <w:rPr>
                <w:color w:val="161718" w:themeColor="text1"/>
              </w:rPr>
            </w:pPr>
          </w:p>
        </w:tc>
        <w:tc>
          <w:tcPr>
            <w:tcW w:w="817" w:type="dxa"/>
          </w:tcPr>
          <w:p w14:paraId="44A936C0" w14:textId="77777777" w:rsidR="0004712A" w:rsidRDefault="0004712A" w:rsidP="00F91748">
            <w:pPr>
              <w:spacing w:after="200"/>
              <w:jc w:val="both"/>
              <w:rPr>
                <w:color w:val="161718" w:themeColor="text1"/>
              </w:rPr>
            </w:pPr>
          </w:p>
        </w:tc>
      </w:tr>
      <w:tr w:rsidR="00250EB2" w14:paraId="6A8ABD48" w14:textId="77777777" w:rsidTr="000D70C5">
        <w:trPr>
          <w:trHeight w:val="497"/>
        </w:trPr>
        <w:tc>
          <w:tcPr>
            <w:tcW w:w="745" w:type="dxa"/>
            <w:shd w:val="clear" w:color="auto" w:fill="6F5AAD"/>
          </w:tcPr>
          <w:p w14:paraId="73F3213E" w14:textId="48B05CE8" w:rsidR="0004712A" w:rsidRPr="00451B43" w:rsidRDefault="00451B43" w:rsidP="00F91748">
            <w:pPr>
              <w:spacing w:after="200"/>
              <w:jc w:val="both"/>
              <w:rPr>
                <w:b/>
                <w:bCs/>
              </w:rPr>
            </w:pPr>
            <w:r>
              <w:rPr>
                <w:b/>
                <w:bCs/>
              </w:rPr>
              <w:t>2.2</w:t>
            </w:r>
          </w:p>
        </w:tc>
        <w:tc>
          <w:tcPr>
            <w:tcW w:w="817" w:type="dxa"/>
          </w:tcPr>
          <w:p w14:paraId="514F331F" w14:textId="41A10FA0"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668FFCE" w14:textId="17C1DBE3" w:rsidR="0004712A" w:rsidRDefault="00EA6364"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2A6FFB" w14:textId="15CEF041"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816CA79" w14:textId="62EEC7AD"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D625914" w14:textId="77777777" w:rsidR="0004712A" w:rsidRDefault="0004712A" w:rsidP="00F91748">
            <w:pPr>
              <w:spacing w:after="200"/>
              <w:jc w:val="both"/>
              <w:rPr>
                <w:color w:val="161718" w:themeColor="text1"/>
              </w:rPr>
            </w:pPr>
          </w:p>
        </w:tc>
        <w:tc>
          <w:tcPr>
            <w:tcW w:w="817" w:type="dxa"/>
          </w:tcPr>
          <w:p w14:paraId="110014EF" w14:textId="77777777" w:rsidR="0004712A" w:rsidRDefault="0004712A" w:rsidP="00F91748">
            <w:pPr>
              <w:spacing w:after="200"/>
              <w:jc w:val="both"/>
              <w:rPr>
                <w:color w:val="161718" w:themeColor="text1"/>
              </w:rPr>
            </w:pPr>
          </w:p>
        </w:tc>
        <w:tc>
          <w:tcPr>
            <w:tcW w:w="817" w:type="dxa"/>
          </w:tcPr>
          <w:p w14:paraId="4B2FBEEF" w14:textId="77777777" w:rsidR="0004712A" w:rsidRDefault="0004712A" w:rsidP="00F91748">
            <w:pPr>
              <w:spacing w:after="200"/>
              <w:jc w:val="both"/>
              <w:rPr>
                <w:color w:val="161718" w:themeColor="text1"/>
              </w:rPr>
            </w:pPr>
          </w:p>
        </w:tc>
        <w:tc>
          <w:tcPr>
            <w:tcW w:w="817" w:type="dxa"/>
          </w:tcPr>
          <w:p w14:paraId="01BCB3D0" w14:textId="77777777" w:rsidR="0004712A" w:rsidRDefault="0004712A" w:rsidP="00F91748">
            <w:pPr>
              <w:spacing w:after="200"/>
              <w:jc w:val="both"/>
              <w:rPr>
                <w:color w:val="161718" w:themeColor="text1"/>
              </w:rPr>
            </w:pPr>
          </w:p>
        </w:tc>
        <w:tc>
          <w:tcPr>
            <w:tcW w:w="817" w:type="dxa"/>
          </w:tcPr>
          <w:p w14:paraId="3F4AF600" w14:textId="77777777" w:rsidR="0004712A" w:rsidRDefault="0004712A" w:rsidP="00F91748">
            <w:pPr>
              <w:spacing w:after="200"/>
              <w:jc w:val="both"/>
              <w:rPr>
                <w:color w:val="161718" w:themeColor="text1"/>
              </w:rPr>
            </w:pPr>
          </w:p>
        </w:tc>
        <w:tc>
          <w:tcPr>
            <w:tcW w:w="817" w:type="dxa"/>
          </w:tcPr>
          <w:p w14:paraId="39CC23C3" w14:textId="77777777" w:rsidR="0004712A" w:rsidRDefault="0004712A" w:rsidP="00F91748">
            <w:pPr>
              <w:spacing w:after="200"/>
              <w:jc w:val="both"/>
              <w:rPr>
                <w:color w:val="161718" w:themeColor="text1"/>
              </w:rPr>
            </w:pPr>
          </w:p>
        </w:tc>
        <w:tc>
          <w:tcPr>
            <w:tcW w:w="817" w:type="dxa"/>
          </w:tcPr>
          <w:p w14:paraId="6784BE70" w14:textId="77777777" w:rsidR="0004712A" w:rsidRDefault="0004712A" w:rsidP="00F91748">
            <w:pPr>
              <w:spacing w:after="200"/>
              <w:jc w:val="both"/>
              <w:rPr>
                <w:color w:val="161718" w:themeColor="text1"/>
              </w:rPr>
            </w:pPr>
          </w:p>
        </w:tc>
      </w:tr>
      <w:tr w:rsidR="00250EB2" w14:paraId="6C14FB64" w14:textId="77777777" w:rsidTr="000D70C5">
        <w:trPr>
          <w:trHeight w:val="497"/>
        </w:trPr>
        <w:tc>
          <w:tcPr>
            <w:tcW w:w="745" w:type="dxa"/>
            <w:shd w:val="clear" w:color="auto" w:fill="6F5AAD"/>
          </w:tcPr>
          <w:p w14:paraId="0BFD25B6" w14:textId="0CE1A6DC" w:rsidR="0004712A" w:rsidRPr="00451B43" w:rsidRDefault="00451B43" w:rsidP="00F91748">
            <w:pPr>
              <w:spacing w:after="200"/>
              <w:jc w:val="both"/>
              <w:rPr>
                <w:b/>
                <w:bCs/>
              </w:rPr>
            </w:pPr>
            <w:r>
              <w:rPr>
                <w:b/>
                <w:bCs/>
              </w:rPr>
              <w:t>3.1</w:t>
            </w:r>
          </w:p>
        </w:tc>
        <w:tc>
          <w:tcPr>
            <w:tcW w:w="817" w:type="dxa"/>
          </w:tcPr>
          <w:p w14:paraId="099C716A" w14:textId="2F8F241A"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1B7AF1F" w14:textId="5180AEEC"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C61A45" w14:textId="060CED6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0EA9305" w14:textId="122ABED7"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2170B5F" w14:textId="77777777" w:rsidR="0004712A" w:rsidRDefault="0004712A" w:rsidP="00F91748">
            <w:pPr>
              <w:spacing w:after="200"/>
              <w:jc w:val="both"/>
              <w:rPr>
                <w:color w:val="161718" w:themeColor="text1"/>
              </w:rPr>
            </w:pPr>
          </w:p>
        </w:tc>
        <w:tc>
          <w:tcPr>
            <w:tcW w:w="817" w:type="dxa"/>
          </w:tcPr>
          <w:p w14:paraId="691C0C35" w14:textId="77777777" w:rsidR="0004712A" w:rsidRDefault="0004712A" w:rsidP="00F91748">
            <w:pPr>
              <w:spacing w:after="200"/>
              <w:jc w:val="both"/>
              <w:rPr>
                <w:color w:val="161718" w:themeColor="text1"/>
              </w:rPr>
            </w:pPr>
          </w:p>
        </w:tc>
        <w:tc>
          <w:tcPr>
            <w:tcW w:w="817" w:type="dxa"/>
          </w:tcPr>
          <w:p w14:paraId="740D3F24" w14:textId="77777777" w:rsidR="0004712A" w:rsidRDefault="0004712A" w:rsidP="00F91748">
            <w:pPr>
              <w:spacing w:after="200"/>
              <w:jc w:val="both"/>
              <w:rPr>
                <w:color w:val="161718" w:themeColor="text1"/>
              </w:rPr>
            </w:pPr>
          </w:p>
        </w:tc>
        <w:tc>
          <w:tcPr>
            <w:tcW w:w="817" w:type="dxa"/>
          </w:tcPr>
          <w:p w14:paraId="3B3C4BE1" w14:textId="77777777" w:rsidR="0004712A" w:rsidRDefault="0004712A" w:rsidP="00F91748">
            <w:pPr>
              <w:spacing w:after="200"/>
              <w:jc w:val="both"/>
              <w:rPr>
                <w:color w:val="161718" w:themeColor="text1"/>
              </w:rPr>
            </w:pPr>
          </w:p>
        </w:tc>
        <w:tc>
          <w:tcPr>
            <w:tcW w:w="817" w:type="dxa"/>
          </w:tcPr>
          <w:p w14:paraId="1337BDB3" w14:textId="77777777" w:rsidR="0004712A" w:rsidRDefault="0004712A" w:rsidP="00F91748">
            <w:pPr>
              <w:spacing w:after="200"/>
              <w:jc w:val="both"/>
              <w:rPr>
                <w:color w:val="161718" w:themeColor="text1"/>
              </w:rPr>
            </w:pPr>
          </w:p>
        </w:tc>
        <w:tc>
          <w:tcPr>
            <w:tcW w:w="817" w:type="dxa"/>
          </w:tcPr>
          <w:p w14:paraId="5C753007" w14:textId="77777777" w:rsidR="0004712A" w:rsidRDefault="0004712A" w:rsidP="00F91748">
            <w:pPr>
              <w:spacing w:after="200"/>
              <w:jc w:val="both"/>
              <w:rPr>
                <w:color w:val="161718" w:themeColor="text1"/>
              </w:rPr>
            </w:pPr>
          </w:p>
        </w:tc>
        <w:tc>
          <w:tcPr>
            <w:tcW w:w="817" w:type="dxa"/>
          </w:tcPr>
          <w:p w14:paraId="16C058A2" w14:textId="77777777" w:rsidR="0004712A" w:rsidRDefault="0004712A" w:rsidP="00F91748">
            <w:pPr>
              <w:spacing w:after="200"/>
              <w:jc w:val="both"/>
              <w:rPr>
                <w:color w:val="161718" w:themeColor="text1"/>
              </w:rPr>
            </w:pPr>
          </w:p>
        </w:tc>
      </w:tr>
      <w:tr w:rsidR="00250EB2" w14:paraId="66E766C7" w14:textId="77777777" w:rsidTr="000D70C5">
        <w:trPr>
          <w:trHeight w:val="497"/>
        </w:trPr>
        <w:tc>
          <w:tcPr>
            <w:tcW w:w="745" w:type="dxa"/>
            <w:shd w:val="clear" w:color="auto" w:fill="6F5AAD"/>
          </w:tcPr>
          <w:p w14:paraId="5A94B043" w14:textId="40BAB9E7" w:rsidR="0004712A" w:rsidRPr="00451B43" w:rsidRDefault="00451B43" w:rsidP="00F91748">
            <w:pPr>
              <w:spacing w:after="200"/>
              <w:jc w:val="both"/>
              <w:rPr>
                <w:b/>
                <w:bCs/>
              </w:rPr>
            </w:pPr>
            <w:r>
              <w:rPr>
                <w:b/>
                <w:bCs/>
              </w:rPr>
              <w:t>3.2</w:t>
            </w:r>
          </w:p>
        </w:tc>
        <w:tc>
          <w:tcPr>
            <w:tcW w:w="817" w:type="dxa"/>
          </w:tcPr>
          <w:p w14:paraId="153AE650" w14:textId="0EE1C84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FA25B17" w14:textId="126E2D6D"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8D3488" w14:textId="485EC833"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E252191" w14:textId="1A13013A"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185A18C" w14:textId="77777777" w:rsidR="0004712A" w:rsidRDefault="0004712A" w:rsidP="00F91748">
            <w:pPr>
              <w:spacing w:after="200"/>
              <w:jc w:val="both"/>
              <w:rPr>
                <w:color w:val="161718" w:themeColor="text1"/>
              </w:rPr>
            </w:pPr>
          </w:p>
        </w:tc>
        <w:tc>
          <w:tcPr>
            <w:tcW w:w="817" w:type="dxa"/>
          </w:tcPr>
          <w:p w14:paraId="0E936AF4" w14:textId="77777777" w:rsidR="0004712A" w:rsidRDefault="0004712A" w:rsidP="00F91748">
            <w:pPr>
              <w:spacing w:after="200"/>
              <w:jc w:val="both"/>
              <w:rPr>
                <w:color w:val="161718" w:themeColor="text1"/>
              </w:rPr>
            </w:pPr>
          </w:p>
        </w:tc>
        <w:tc>
          <w:tcPr>
            <w:tcW w:w="817" w:type="dxa"/>
          </w:tcPr>
          <w:p w14:paraId="487AC61E" w14:textId="77777777" w:rsidR="0004712A" w:rsidRDefault="0004712A" w:rsidP="00F91748">
            <w:pPr>
              <w:spacing w:after="200"/>
              <w:jc w:val="both"/>
              <w:rPr>
                <w:color w:val="161718" w:themeColor="text1"/>
              </w:rPr>
            </w:pPr>
          </w:p>
        </w:tc>
        <w:tc>
          <w:tcPr>
            <w:tcW w:w="817" w:type="dxa"/>
          </w:tcPr>
          <w:p w14:paraId="290F3E92" w14:textId="77777777" w:rsidR="0004712A" w:rsidRDefault="0004712A" w:rsidP="00F91748">
            <w:pPr>
              <w:spacing w:after="200"/>
              <w:jc w:val="both"/>
              <w:rPr>
                <w:color w:val="161718" w:themeColor="text1"/>
              </w:rPr>
            </w:pPr>
          </w:p>
        </w:tc>
        <w:tc>
          <w:tcPr>
            <w:tcW w:w="817" w:type="dxa"/>
          </w:tcPr>
          <w:p w14:paraId="48E0406E" w14:textId="77777777" w:rsidR="0004712A" w:rsidRDefault="0004712A" w:rsidP="00F91748">
            <w:pPr>
              <w:spacing w:after="200"/>
              <w:jc w:val="both"/>
              <w:rPr>
                <w:color w:val="161718" w:themeColor="text1"/>
              </w:rPr>
            </w:pPr>
          </w:p>
        </w:tc>
        <w:tc>
          <w:tcPr>
            <w:tcW w:w="817" w:type="dxa"/>
          </w:tcPr>
          <w:p w14:paraId="5E148A2F" w14:textId="77777777" w:rsidR="0004712A" w:rsidRDefault="0004712A" w:rsidP="00F91748">
            <w:pPr>
              <w:spacing w:after="200"/>
              <w:jc w:val="both"/>
              <w:rPr>
                <w:color w:val="161718" w:themeColor="text1"/>
              </w:rPr>
            </w:pPr>
          </w:p>
        </w:tc>
        <w:tc>
          <w:tcPr>
            <w:tcW w:w="817" w:type="dxa"/>
          </w:tcPr>
          <w:p w14:paraId="55061F30" w14:textId="77777777" w:rsidR="0004712A" w:rsidRDefault="0004712A" w:rsidP="00F91748">
            <w:pPr>
              <w:spacing w:after="200"/>
              <w:jc w:val="both"/>
              <w:rPr>
                <w:color w:val="161718" w:themeColor="text1"/>
              </w:rPr>
            </w:pPr>
          </w:p>
        </w:tc>
      </w:tr>
      <w:tr w:rsidR="00250EB2" w14:paraId="468D097C" w14:textId="77777777" w:rsidTr="000D70C5">
        <w:trPr>
          <w:trHeight w:val="497"/>
        </w:trPr>
        <w:tc>
          <w:tcPr>
            <w:tcW w:w="745" w:type="dxa"/>
            <w:shd w:val="clear" w:color="auto" w:fill="6F5AAD"/>
          </w:tcPr>
          <w:p w14:paraId="4BE9E244" w14:textId="517FCBD3" w:rsidR="0004712A" w:rsidRPr="00451B43" w:rsidRDefault="00451B43" w:rsidP="00F91748">
            <w:pPr>
              <w:spacing w:after="200"/>
              <w:jc w:val="both"/>
              <w:rPr>
                <w:b/>
                <w:bCs/>
              </w:rPr>
            </w:pPr>
            <w:r>
              <w:rPr>
                <w:b/>
                <w:bCs/>
              </w:rPr>
              <w:t>4.1</w:t>
            </w:r>
          </w:p>
        </w:tc>
        <w:tc>
          <w:tcPr>
            <w:tcW w:w="817" w:type="dxa"/>
          </w:tcPr>
          <w:p w14:paraId="669A1B79" w14:textId="407EFADD"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1CE9D1" w14:textId="6E258700"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D42D03E" w14:textId="2E07BD24"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3BA1C7" w14:textId="37F4F1B6"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5BA4588" w14:textId="77777777" w:rsidR="0004712A" w:rsidRDefault="0004712A" w:rsidP="00F91748">
            <w:pPr>
              <w:spacing w:after="200"/>
              <w:jc w:val="both"/>
              <w:rPr>
                <w:color w:val="161718" w:themeColor="text1"/>
              </w:rPr>
            </w:pPr>
          </w:p>
        </w:tc>
        <w:tc>
          <w:tcPr>
            <w:tcW w:w="817" w:type="dxa"/>
          </w:tcPr>
          <w:p w14:paraId="760A3E02" w14:textId="77777777" w:rsidR="0004712A" w:rsidRDefault="0004712A" w:rsidP="00F91748">
            <w:pPr>
              <w:spacing w:after="200"/>
              <w:jc w:val="both"/>
              <w:rPr>
                <w:color w:val="161718" w:themeColor="text1"/>
              </w:rPr>
            </w:pPr>
          </w:p>
        </w:tc>
        <w:tc>
          <w:tcPr>
            <w:tcW w:w="817" w:type="dxa"/>
          </w:tcPr>
          <w:p w14:paraId="01F9B722" w14:textId="77777777" w:rsidR="0004712A" w:rsidRDefault="0004712A" w:rsidP="00F91748">
            <w:pPr>
              <w:spacing w:after="200"/>
              <w:jc w:val="both"/>
              <w:rPr>
                <w:color w:val="161718" w:themeColor="text1"/>
              </w:rPr>
            </w:pPr>
          </w:p>
        </w:tc>
        <w:tc>
          <w:tcPr>
            <w:tcW w:w="817" w:type="dxa"/>
          </w:tcPr>
          <w:p w14:paraId="63F3561C" w14:textId="77777777" w:rsidR="0004712A" w:rsidRDefault="0004712A" w:rsidP="00F91748">
            <w:pPr>
              <w:spacing w:after="200"/>
              <w:jc w:val="both"/>
              <w:rPr>
                <w:color w:val="161718" w:themeColor="text1"/>
              </w:rPr>
            </w:pPr>
          </w:p>
        </w:tc>
        <w:tc>
          <w:tcPr>
            <w:tcW w:w="817" w:type="dxa"/>
          </w:tcPr>
          <w:p w14:paraId="093B6A50" w14:textId="77777777" w:rsidR="0004712A" w:rsidRDefault="0004712A" w:rsidP="00F91748">
            <w:pPr>
              <w:spacing w:after="200"/>
              <w:jc w:val="both"/>
              <w:rPr>
                <w:color w:val="161718" w:themeColor="text1"/>
              </w:rPr>
            </w:pPr>
          </w:p>
        </w:tc>
        <w:tc>
          <w:tcPr>
            <w:tcW w:w="817" w:type="dxa"/>
          </w:tcPr>
          <w:p w14:paraId="476A2606" w14:textId="77777777" w:rsidR="0004712A" w:rsidRDefault="0004712A" w:rsidP="00F91748">
            <w:pPr>
              <w:spacing w:after="200"/>
              <w:jc w:val="both"/>
              <w:rPr>
                <w:color w:val="161718" w:themeColor="text1"/>
              </w:rPr>
            </w:pPr>
          </w:p>
        </w:tc>
        <w:tc>
          <w:tcPr>
            <w:tcW w:w="817" w:type="dxa"/>
          </w:tcPr>
          <w:p w14:paraId="4E419F67" w14:textId="77777777" w:rsidR="0004712A" w:rsidRDefault="0004712A" w:rsidP="00F91748">
            <w:pPr>
              <w:spacing w:after="200"/>
              <w:jc w:val="both"/>
              <w:rPr>
                <w:color w:val="161718" w:themeColor="text1"/>
              </w:rPr>
            </w:pPr>
          </w:p>
        </w:tc>
      </w:tr>
      <w:tr w:rsidR="00A36C40" w14:paraId="5EFEF9B4" w14:textId="77777777" w:rsidTr="000D70C5">
        <w:trPr>
          <w:trHeight w:val="497"/>
        </w:trPr>
        <w:tc>
          <w:tcPr>
            <w:tcW w:w="745" w:type="dxa"/>
            <w:shd w:val="clear" w:color="auto" w:fill="6F5AAD"/>
          </w:tcPr>
          <w:p w14:paraId="5074FA1A" w14:textId="51D9AF2F" w:rsidR="00A36C40" w:rsidRDefault="00A36C40" w:rsidP="00F91748">
            <w:pPr>
              <w:spacing w:after="200"/>
              <w:jc w:val="both"/>
              <w:rPr>
                <w:b/>
                <w:bCs/>
              </w:rPr>
            </w:pPr>
            <w:r>
              <w:rPr>
                <w:b/>
                <w:bCs/>
              </w:rPr>
              <w:t>4.2</w:t>
            </w:r>
          </w:p>
        </w:tc>
        <w:tc>
          <w:tcPr>
            <w:tcW w:w="817" w:type="dxa"/>
          </w:tcPr>
          <w:p w14:paraId="32AB9AF4" w14:textId="650AC4EE"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643E81" w14:textId="11CC8F3E"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CBEE016" w14:textId="670730FB"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A78455" w14:textId="6F9BA96E" w:rsidR="00A36C40" w:rsidRPr="005E7BFE" w:rsidRDefault="00A36C40" w:rsidP="00F91748">
            <w:pPr>
              <w:spacing w:after="200"/>
              <w:jc w:val="both"/>
              <w:rPr>
                <w:rFonts w:ascii="Segoe UI Emoji" w:hAnsi="Segoe UI Emoji" w:cs="Segoe UI Emoji"/>
                <w:color w:val="00B05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8C90A4" w14:textId="77777777" w:rsidR="00A36C40" w:rsidRDefault="00A36C40" w:rsidP="00F91748">
            <w:pPr>
              <w:spacing w:after="200"/>
              <w:jc w:val="both"/>
              <w:rPr>
                <w:color w:val="161718" w:themeColor="text1"/>
              </w:rPr>
            </w:pPr>
          </w:p>
        </w:tc>
        <w:tc>
          <w:tcPr>
            <w:tcW w:w="817" w:type="dxa"/>
          </w:tcPr>
          <w:p w14:paraId="65959C4C" w14:textId="77777777" w:rsidR="00A36C40" w:rsidRDefault="00A36C40" w:rsidP="00F91748">
            <w:pPr>
              <w:spacing w:after="200"/>
              <w:jc w:val="both"/>
              <w:rPr>
                <w:color w:val="161718" w:themeColor="text1"/>
              </w:rPr>
            </w:pPr>
          </w:p>
        </w:tc>
        <w:tc>
          <w:tcPr>
            <w:tcW w:w="817" w:type="dxa"/>
          </w:tcPr>
          <w:p w14:paraId="3799FCB5" w14:textId="77777777" w:rsidR="00A36C40" w:rsidRDefault="00A36C40" w:rsidP="00F91748">
            <w:pPr>
              <w:spacing w:after="200"/>
              <w:jc w:val="both"/>
              <w:rPr>
                <w:color w:val="161718" w:themeColor="text1"/>
              </w:rPr>
            </w:pPr>
          </w:p>
        </w:tc>
        <w:tc>
          <w:tcPr>
            <w:tcW w:w="817" w:type="dxa"/>
          </w:tcPr>
          <w:p w14:paraId="29808838" w14:textId="77777777" w:rsidR="00A36C40" w:rsidRDefault="00A36C40" w:rsidP="00F91748">
            <w:pPr>
              <w:spacing w:after="200"/>
              <w:jc w:val="both"/>
              <w:rPr>
                <w:color w:val="161718" w:themeColor="text1"/>
              </w:rPr>
            </w:pPr>
          </w:p>
        </w:tc>
        <w:tc>
          <w:tcPr>
            <w:tcW w:w="817" w:type="dxa"/>
          </w:tcPr>
          <w:p w14:paraId="42F6855D" w14:textId="77777777" w:rsidR="00A36C40" w:rsidRDefault="00A36C40" w:rsidP="00F91748">
            <w:pPr>
              <w:spacing w:after="200"/>
              <w:jc w:val="both"/>
              <w:rPr>
                <w:color w:val="161718" w:themeColor="text1"/>
              </w:rPr>
            </w:pPr>
          </w:p>
        </w:tc>
        <w:tc>
          <w:tcPr>
            <w:tcW w:w="817" w:type="dxa"/>
          </w:tcPr>
          <w:p w14:paraId="06672365" w14:textId="77777777" w:rsidR="00A36C40" w:rsidRDefault="00A36C40" w:rsidP="00F91748">
            <w:pPr>
              <w:spacing w:after="200"/>
              <w:jc w:val="both"/>
              <w:rPr>
                <w:color w:val="161718" w:themeColor="text1"/>
              </w:rPr>
            </w:pPr>
          </w:p>
        </w:tc>
        <w:tc>
          <w:tcPr>
            <w:tcW w:w="817" w:type="dxa"/>
          </w:tcPr>
          <w:p w14:paraId="3DC58EAB" w14:textId="77777777" w:rsidR="00A36C40" w:rsidRDefault="00A36C40" w:rsidP="00F91748">
            <w:pPr>
              <w:spacing w:after="200"/>
              <w:jc w:val="both"/>
              <w:rPr>
                <w:color w:val="161718" w:themeColor="text1"/>
              </w:rPr>
            </w:pPr>
          </w:p>
        </w:tc>
      </w:tr>
      <w:tr w:rsidR="00250EB2" w14:paraId="54DC4C2B" w14:textId="77777777" w:rsidTr="000D70C5">
        <w:trPr>
          <w:trHeight w:val="497"/>
        </w:trPr>
        <w:tc>
          <w:tcPr>
            <w:tcW w:w="745" w:type="dxa"/>
            <w:shd w:val="clear" w:color="auto" w:fill="6F5AAD"/>
          </w:tcPr>
          <w:p w14:paraId="606BCBB6" w14:textId="26F842FA" w:rsidR="0004712A" w:rsidRPr="00451B43" w:rsidRDefault="00451B43" w:rsidP="00F91748">
            <w:pPr>
              <w:spacing w:after="200"/>
              <w:jc w:val="both"/>
              <w:rPr>
                <w:b/>
                <w:bCs/>
              </w:rPr>
            </w:pPr>
            <w:r>
              <w:rPr>
                <w:b/>
                <w:bCs/>
              </w:rPr>
              <w:t>5.1</w:t>
            </w:r>
          </w:p>
        </w:tc>
        <w:tc>
          <w:tcPr>
            <w:tcW w:w="817" w:type="dxa"/>
          </w:tcPr>
          <w:p w14:paraId="2273015A" w14:textId="3784CA9E"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079351" w14:textId="3828B738"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AB580E" w14:textId="27CFC4A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A5DCB74" w14:textId="036DE622"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B530E17" w14:textId="77777777" w:rsidR="0004712A" w:rsidRDefault="0004712A" w:rsidP="00F91748">
            <w:pPr>
              <w:spacing w:after="200"/>
              <w:jc w:val="both"/>
              <w:rPr>
                <w:color w:val="161718" w:themeColor="text1"/>
              </w:rPr>
            </w:pPr>
          </w:p>
        </w:tc>
        <w:tc>
          <w:tcPr>
            <w:tcW w:w="817" w:type="dxa"/>
          </w:tcPr>
          <w:p w14:paraId="2C503FE1" w14:textId="77777777" w:rsidR="0004712A" w:rsidRDefault="0004712A" w:rsidP="00F91748">
            <w:pPr>
              <w:spacing w:after="200"/>
              <w:jc w:val="both"/>
              <w:rPr>
                <w:color w:val="161718" w:themeColor="text1"/>
              </w:rPr>
            </w:pPr>
          </w:p>
        </w:tc>
        <w:tc>
          <w:tcPr>
            <w:tcW w:w="817" w:type="dxa"/>
          </w:tcPr>
          <w:p w14:paraId="1DAF6512" w14:textId="77777777" w:rsidR="0004712A" w:rsidRDefault="0004712A" w:rsidP="00F91748">
            <w:pPr>
              <w:spacing w:after="200"/>
              <w:jc w:val="both"/>
              <w:rPr>
                <w:color w:val="161718" w:themeColor="text1"/>
              </w:rPr>
            </w:pPr>
          </w:p>
        </w:tc>
        <w:tc>
          <w:tcPr>
            <w:tcW w:w="817" w:type="dxa"/>
          </w:tcPr>
          <w:p w14:paraId="6CC51E35" w14:textId="77777777" w:rsidR="0004712A" w:rsidRDefault="0004712A" w:rsidP="00F91748">
            <w:pPr>
              <w:spacing w:after="200"/>
              <w:jc w:val="both"/>
              <w:rPr>
                <w:color w:val="161718" w:themeColor="text1"/>
              </w:rPr>
            </w:pPr>
          </w:p>
        </w:tc>
        <w:tc>
          <w:tcPr>
            <w:tcW w:w="817" w:type="dxa"/>
          </w:tcPr>
          <w:p w14:paraId="6124B9B5" w14:textId="77777777" w:rsidR="0004712A" w:rsidRDefault="0004712A" w:rsidP="00F91748">
            <w:pPr>
              <w:spacing w:after="200"/>
              <w:jc w:val="both"/>
              <w:rPr>
                <w:color w:val="161718" w:themeColor="text1"/>
              </w:rPr>
            </w:pPr>
          </w:p>
        </w:tc>
        <w:tc>
          <w:tcPr>
            <w:tcW w:w="817" w:type="dxa"/>
          </w:tcPr>
          <w:p w14:paraId="58F548AB" w14:textId="77777777" w:rsidR="0004712A" w:rsidRDefault="0004712A" w:rsidP="00F91748">
            <w:pPr>
              <w:spacing w:after="200"/>
              <w:jc w:val="both"/>
              <w:rPr>
                <w:color w:val="161718" w:themeColor="text1"/>
              </w:rPr>
            </w:pPr>
          </w:p>
        </w:tc>
        <w:tc>
          <w:tcPr>
            <w:tcW w:w="817" w:type="dxa"/>
          </w:tcPr>
          <w:p w14:paraId="54F1A1E2" w14:textId="77777777" w:rsidR="0004712A" w:rsidRDefault="0004712A" w:rsidP="00F91748">
            <w:pPr>
              <w:spacing w:after="200"/>
              <w:jc w:val="both"/>
              <w:rPr>
                <w:color w:val="161718" w:themeColor="text1"/>
              </w:rPr>
            </w:pPr>
          </w:p>
        </w:tc>
      </w:tr>
      <w:tr w:rsidR="000A3738" w14:paraId="1B05D981" w14:textId="77777777" w:rsidTr="000D70C5">
        <w:trPr>
          <w:trHeight w:val="497"/>
        </w:trPr>
        <w:tc>
          <w:tcPr>
            <w:tcW w:w="745" w:type="dxa"/>
            <w:shd w:val="clear" w:color="auto" w:fill="6F5AAD"/>
          </w:tcPr>
          <w:p w14:paraId="0C884A46" w14:textId="2D494A48" w:rsidR="000A3738" w:rsidRPr="00451B43" w:rsidRDefault="000A3738" w:rsidP="000A3738">
            <w:pPr>
              <w:spacing w:after="200"/>
              <w:jc w:val="both"/>
              <w:rPr>
                <w:b/>
                <w:bCs/>
              </w:rPr>
            </w:pPr>
            <w:r>
              <w:rPr>
                <w:b/>
                <w:bCs/>
              </w:rPr>
              <w:t>6.1</w:t>
            </w:r>
          </w:p>
        </w:tc>
        <w:tc>
          <w:tcPr>
            <w:tcW w:w="817" w:type="dxa"/>
          </w:tcPr>
          <w:p w14:paraId="639617C6" w14:textId="5FF19ED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01AF78D" w14:textId="4FA0890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5978FEC" w14:textId="2C9CCE59" w:rsidR="000A3738" w:rsidRPr="0062247E" w:rsidRDefault="000A3738" w:rsidP="000A3738">
            <w:pPr>
              <w:spacing w:after="200"/>
              <w:jc w:val="both"/>
              <w:rPr>
                <w:color w:val="161718" w:themeColor="text1"/>
                <w:lang w:val="fr-CH"/>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279374F" w14:textId="6D48FBC1"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4BC52B" w14:textId="77777777" w:rsidR="000A3738" w:rsidRDefault="000A3738" w:rsidP="000A3738">
            <w:pPr>
              <w:spacing w:after="200"/>
              <w:jc w:val="both"/>
              <w:rPr>
                <w:color w:val="161718" w:themeColor="text1"/>
              </w:rPr>
            </w:pPr>
          </w:p>
        </w:tc>
        <w:tc>
          <w:tcPr>
            <w:tcW w:w="817" w:type="dxa"/>
          </w:tcPr>
          <w:p w14:paraId="68D7B293" w14:textId="77777777" w:rsidR="000A3738" w:rsidRDefault="000A3738" w:rsidP="000A3738">
            <w:pPr>
              <w:spacing w:after="200"/>
              <w:jc w:val="both"/>
              <w:rPr>
                <w:color w:val="161718" w:themeColor="text1"/>
              </w:rPr>
            </w:pPr>
          </w:p>
        </w:tc>
        <w:tc>
          <w:tcPr>
            <w:tcW w:w="817" w:type="dxa"/>
          </w:tcPr>
          <w:p w14:paraId="35EA94D5" w14:textId="77777777" w:rsidR="000A3738" w:rsidRDefault="000A3738" w:rsidP="000A3738">
            <w:pPr>
              <w:spacing w:after="200"/>
              <w:jc w:val="both"/>
              <w:rPr>
                <w:color w:val="161718" w:themeColor="text1"/>
              </w:rPr>
            </w:pPr>
          </w:p>
        </w:tc>
        <w:tc>
          <w:tcPr>
            <w:tcW w:w="817" w:type="dxa"/>
          </w:tcPr>
          <w:p w14:paraId="035C8AA5" w14:textId="77777777" w:rsidR="000A3738" w:rsidRDefault="000A3738" w:rsidP="000A3738">
            <w:pPr>
              <w:spacing w:after="200"/>
              <w:jc w:val="both"/>
              <w:rPr>
                <w:color w:val="161718" w:themeColor="text1"/>
              </w:rPr>
            </w:pPr>
          </w:p>
        </w:tc>
        <w:tc>
          <w:tcPr>
            <w:tcW w:w="817" w:type="dxa"/>
          </w:tcPr>
          <w:p w14:paraId="103F9890" w14:textId="77777777" w:rsidR="000A3738" w:rsidRDefault="000A3738" w:rsidP="000A3738">
            <w:pPr>
              <w:spacing w:after="200"/>
              <w:jc w:val="both"/>
              <w:rPr>
                <w:color w:val="161718" w:themeColor="text1"/>
              </w:rPr>
            </w:pPr>
          </w:p>
        </w:tc>
        <w:tc>
          <w:tcPr>
            <w:tcW w:w="817" w:type="dxa"/>
          </w:tcPr>
          <w:p w14:paraId="72CC7DC3" w14:textId="77777777" w:rsidR="000A3738" w:rsidRDefault="000A3738" w:rsidP="000A3738">
            <w:pPr>
              <w:spacing w:after="200"/>
              <w:jc w:val="both"/>
              <w:rPr>
                <w:color w:val="161718" w:themeColor="text1"/>
              </w:rPr>
            </w:pPr>
          </w:p>
        </w:tc>
        <w:tc>
          <w:tcPr>
            <w:tcW w:w="817" w:type="dxa"/>
          </w:tcPr>
          <w:p w14:paraId="2A019D8C" w14:textId="77777777" w:rsidR="000A3738" w:rsidRDefault="000A3738" w:rsidP="000A3738">
            <w:pPr>
              <w:spacing w:after="200"/>
              <w:jc w:val="both"/>
              <w:rPr>
                <w:color w:val="161718" w:themeColor="text1"/>
              </w:rPr>
            </w:pPr>
          </w:p>
        </w:tc>
      </w:tr>
      <w:tr w:rsidR="000A3738" w14:paraId="47C70FE3" w14:textId="77777777" w:rsidTr="000D70C5">
        <w:trPr>
          <w:trHeight w:val="497"/>
        </w:trPr>
        <w:tc>
          <w:tcPr>
            <w:tcW w:w="745" w:type="dxa"/>
            <w:shd w:val="clear" w:color="auto" w:fill="6F5AAD"/>
          </w:tcPr>
          <w:p w14:paraId="5ACF0B7E" w14:textId="42F790DD" w:rsidR="000A3738" w:rsidRPr="00451B43" w:rsidRDefault="000A3738" w:rsidP="000A3738">
            <w:pPr>
              <w:spacing w:after="200"/>
              <w:jc w:val="both"/>
              <w:rPr>
                <w:b/>
                <w:bCs/>
              </w:rPr>
            </w:pPr>
            <w:r>
              <w:rPr>
                <w:b/>
                <w:bCs/>
              </w:rPr>
              <w:t>7.1</w:t>
            </w:r>
          </w:p>
        </w:tc>
        <w:tc>
          <w:tcPr>
            <w:tcW w:w="817" w:type="dxa"/>
          </w:tcPr>
          <w:p w14:paraId="40CD0C7A" w14:textId="36C5186C"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CBBD5D4" w14:textId="2B785275"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F8C94C" w14:textId="003D1F2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A4F515D" w14:textId="4D6C0B39"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FF10DB7" w14:textId="77777777" w:rsidR="000A3738" w:rsidRDefault="000A3738" w:rsidP="000A3738">
            <w:pPr>
              <w:spacing w:after="200"/>
              <w:jc w:val="both"/>
              <w:rPr>
                <w:color w:val="161718" w:themeColor="text1"/>
              </w:rPr>
            </w:pPr>
          </w:p>
        </w:tc>
        <w:tc>
          <w:tcPr>
            <w:tcW w:w="817" w:type="dxa"/>
          </w:tcPr>
          <w:p w14:paraId="7DA7F068" w14:textId="77777777" w:rsidR="000A3738" w:rsidRDefault="000A3738" w:rsidP="000A3738">
            <w:pPr>
              <w:spacing w:after="200"/>
              <w:jc w:val="both"/>
              <w:rPr>
                <w:color w:val="161718" w:themeColor="text1"/>
              </w:rPr>
            </w:pPr>
          </w:p>
        </w:tc>
        <w:tc>
          <w:tcPr>
            <w:tcW w:w="817" w:type="dxa"/>
          </w:tcPr>
          <w:p w14:paraId="2EBEB833" w14:textId="77777777" w:rsidR="000A3738" w:rsidRDefault="000A3738" w:rsidP="000A3738">
            <w:pPr>
              <w:spacing w:after="200"/>
              <w:jc w:val="both"/>
              <w:rPr>
                <w:color w:val="161718" w:themeColor="text1"/>
              </w:rPr>
            </w:pPr>
          </w:p>
        </w:tc>
        <w:tc>
          <w:tcPr>
            <w:tcW w:w="817" w:type="dxa"/>
          </w:tcPr>
          <w:p w14:paraId="65AD3E16" w14:textId="77777777" w:rsidR="000A3738" w:rsidRDefault="000A3738" w:rsidP="000A3738">
            <w:pPr>
              <w:spacing w:after="200"/>
              <w:jc w:val="both"/>
              <w:rPr>
                <w:color w:val="161718" w:themeColor="text1"/>
              </w:rPr>
            </w:pPr>
          </w:p>
        </w:tc>
        <w:tc>
          <w:tcPr>
            <w:tcW w:w="817" w:type="dxa"/>
          </w:tcPr>
          <w:p w14:paraId="4233CFB9" w14:textId="77777777" w:rsidR="000A3738" w:rsidRDefault="000A3738" w:rsidP="000A3738">
            <w:pPr>
              <w:spacing w:after="200"/>
              <w:jc w:val="both"/>
              <w:rPr>
                <w:color w:val="161718" w:themeColor="text1"/>
              </w:rPr>
            </w:pPr>
          </w:p>
        </w:tc>
        <w:tc>
          <w:tcPr>
            <w:tcW w:w="817" w:type="dxa"/>
          </w:tcPr>
          <w:p w14:paraId="58B4BE1A" w14:textId="77777777" w:rsidR="000A3738" w:rsidRDefault="000A3738" w:rsidP="000A3738">
            <w:pPr>
              <w:spacing w:after="200"/>
              <w:jc w:val="both"/>
              <w:rPr>
                <w:color w:val="161718" w:themeColor="text1"/>
              </w:rPr>
            </w:pPr>
          </w:p>
        </w:tc>
        <w:tc>
          <w:tcPr>
            <w:tcW w:w="817" w:type="dxa"/>
          </w:tcPr>
          <w:p w14:paraId="28EDD9BE" w14:textId="77777777" w:rsidR="000A3738" w:rsidRDefault="000A3738" w:rsidP="000A3738">
            <w:pPr>
              <w:spacing w:after="200"/>
              <w:jc w:val="both"/>
              <w:rPr>
                <w:color w:val="161718" w:themeColor="text1"/>
              </w:rPr>
            </w:pPr>
          </w:p>
        </w:tc>
      </w:tr>
      <w:tr w:rsidR="000A3738" w14:paraId="63D09832" w14:textId="77777777" w:rsidTr="000D70C5">
        <w:trPr>
          <w:trHeight w:val="497"/>
        </w:trPr>
        <w:tc>
          <w:tcPr>
            <w:tcW w:w="745" w:type="dxa"/>
            <w:shd w:val="clear" w:color="auto" w:fill="6F5AAD"/>
          </w:tcPr>
          <w:p w14:paraId="3AB94458" w14:textId="45DB5ABE" w:rsidR="000A3738" w:rsidRPr="00451B43" w:rsidRDefault="000A3738" w:rsidP="000A3738">
            <w:pPr>
              <w:spacing w:after="200"/>
              <w:jc w:val="both"/>
              <w:rPr>
                <w:b/>
                <w:bCs/>
              </w:rPr>
            </w:pPr>
            <w:r>
              <w:rPr>
                <w:b/>
                <w:bCs/>
              </w:rPr>
              <w:t>8.1</w:t>
            </w:r>
          </w:p>
        </w:tc>
        <w:tc>
          <w:tcPr>
            <w:tcW w:w="817" w:type="dxa"/>
          </w:tcPr>
          <w:p w14:paraId="4C3D1193" w14:textId="0BA89E0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9377AF1" w14:textId="76A2D30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7FA561" w14:textId="7E87B3B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BF86A07" w14:textId="55DE14D9"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4088F0C" w14:textId="77777777" w:rsidR="000A3738" w:rsidRDefault="000A3738" w:rsidP="000A3738">
            <w:pPr>
              <w:spacing w:after="200"/>
              <w:jc w:val="both"/>
              <w:rPr>
                <w:color w:val="161718" w:themeColor="text1"/>
              </w:rPr>
            </w:pPr>
          </w:p>
        </w:tc>
        <w:tc>
          <w:tcPr>
            <w:tcW w:w="817" w:type="dxa"/>
          </w:tcPr>
          <w:p w14:paraId="4764869E" w14:textId="77777777" w:rsidR="000A3738" w:rsidRDefault="000A3738" w:rsidP="000A3738">
            <w:pPr>
              <w:spacing w:after="200"/>
              <w:jc w:val="both"/>
              <w:rPr>
                <w:color w:val="161718" w:themeColor="text1"/>
              </w:rPr>
            </w:pPr>
          </w:p>
        </w:tc>
        <w:tc>
          <w:tcPr>
            <w:tcW w:w="817" w:type="dxa"/>
          </w:tcPr>
          <w:p w14:paraId="768D2B45" w14:textId="77777777" w:rsidR="000A3738" w:rsidRDefault="000A3738" w:rsidP="000A3738">
            <w:pPr>
              <w:spacing w:after="200"/>
              <w:jc w:val="both"/>
              <w:rPr>
                <w:color w:val="161718" w:themeColor="text1"/>
              </w:rPr>
            </w:pPr>
          </w:p>
        </w:tc>
        <w:tc>
          <w:tcPr>
            <w:tcW w:w="817" w:type="dxa"/>
          </w:tcPr>
          <w:p w14:paraId="20C1E809" w14:textId="77777777" w:rsidR="000A3738" w:rsidRDefault="000A3738" w:rsidP="000A3738">
            <w:pPr>
              <w:spacing w:after="200"/>
              <w:jc w:val="both"/>
              <w:rPr>
                <w:color w:val="161718" w:themeColor="text1"/>
              </w:rPr>
            </w:pPr>
          </w:p>
        </w:tc>
        <w:tc>
          <w:tcPr>
            <w:tcW w:w="817" w:type="dxa"/>
          </w:tcPr>
          <w:p w14:paraId="49EF5F63" w14:textId="77777777" w:rsidR="000A3738" w:rsidRDefault="000A3738" w:rsidP="000A3738">
            <w:pPr>
              <w:spacing w:after="200"/>
              <w:jc w:val="both"/>
              <w:rPr>
                <w:color w:val="161718" w:themeColor="text1"/>
              </w:rPr>
            </w:pPr>
          </w:p>
        </w:tc>
        <w:tc>
          <w:tcPr>
            <w:tcW w:w="817" w:type="dxa"/>
          </w:tcPr>
          <w:p w14:paraId="7F2B22B1" w14:textId="77777777" w:rsidR="000A3738" w:rsidRDefault="000A3738" w:rsidP="000A3738">
            <w:pPr>
              <w:spacing w:after="200"/>
              <w:jc w:val="both"/>
              <w:rPr>
                <w:color w:val="161718" w:themeColor="text1"/>
              </w:rPr>
            </w:pPr>
          </w:p>
        </w:tc>
        <w:tc>
          <w:tcPr>
            <w:tcW w:w="817" w:type="dxa"/>
          </w:tcPr>
          <w:p w14:paraId="34DED650" w14:textId="77777777" w:rsidR="000A3738" w:rsidRDefault="000A3738" w:rsidP="000A3738">
            <w:pPr>
              <w:spacing w:after="200"/>
              <w:jc w:val="both"/>
              <w:rPr>
                <w:color w:val="161718" w:themeColor="text1"/>
              </w:rPr>
            </w:pPr>
          </w:p>
        </w:tc>
      </w:tr>
      <w:tr w:rsidR="000A3738" w14:paraId="671207C5" w14:textId="77777777" w:rsidTr="000D70C5">
        <w:trPr>
          <w:trHeight w:val="508"/>
        </w:trPr>
        <w:tc>
          <w:tcPr>
            <w:tcW w:w="745" w:type="dxa"/>
            <w:shd w:val="clear" w:color="auto" w:fill="6F5AAD"/>
          </w:tcPr>
          <w:p w14:paraId="546BADE6" w14:textId="62559A04" w:rsidR="000A3738" w:rsidRPr="00451B43" w:rsidRDefault="000A3738" w:rsidP="000A3738">
            <w:pPr>
              <w:spacing w:after="200"/>
              <w:jc w:val="both"/>
              <w:rPr>
                <w:b/>
                <w:bCs/>
              </w:rPr>
            </w:pPr>
            <w:r>
              <w:rPr>
                <w:b/>
                <w:bCs/>
              </w:rPr>
              <w:t>8.2</w:t>
            </w:r>
          </w:p>
        </w:tc>
        <w:tc>
          <w:tcPr>
            <w:tcW w:w="817" w:type="dxa"/>
          </w:tcPr>
          <w:p w14:paraId="43D55BA3" w14:textId="1AC8D7A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731E12" w14:textId="1FAC97A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FB346F" w14:textId="7F04396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D176508" w14:textId="6476BB4A"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8BD486" w14:textId="77777777" w:rsidR="000A3738" w:rsidRDefault="000A3738" w:rsidP="000A3738">
            <w:pPr>
              <w:spacing w:after="200"/>
              <w:jc w:val="both"/>
              <w:rPr>
                <w:color w:val="161718" w:themeColor="text1"/>
              </w:rPr>
            </w:pPr>
          </w:p>
        </w:tc>
        <w:tc>
          <w:tcPr>
            <w:tcW w:w="817" w:type="dxa"/>
          </w:tcPr>
          <w:p w14:paraId="4064F2BE" w14:textId="77777777" w:rsidR="000A3738" w:rsidRDefault="000A3738" w:rsidP="000A3738">
            <w:pPr>
              <w:spacing w:after="200"/>
              <w:jc w:val="both"/>
              <w:rPr>
                <w:color w:val="161718" w:themeColor="text1"/>
              </w:rPr>
            </w:pPr>
          </w:p>
        </w:tc>
        <w:tc>
          <w:tcPr>
            <w:tcW w:w="817" w:type="dxa"/>
          </w:tcPr>
          <w:p w14:paraId="7BC14999" w14:textId="77777777" w:rsidR="000A3738" w:rsidRDefault="000A3738" w:rsidP="000A3738">
            <w:pPr>
              <w:spacing w:after="200"/>
              <w:jc w:val="both"/>
              <w:rPr>
                <w:color w:val="161718" w:themeColor="text1"/>
              </w:rPr>
            </w:pPr>
          </w:p>
        </w:tc>
        <w:tc>
          <w:tcPr>
            <w:tcW w:w="817" w:type="dxa"/>
          </w:tcPr>
          <w:p w14:paraId="413165F9" w14:textId="77777777" w:rsidR="000A3738" w:rsidRDefault="000A3738" w:rsidP="000A3738">
            <w:pPr>
              <w:spacing w:after="200"/>
              <w:jc w:val="both"/>
              <w:rPr>
                <w:color w:val="161718" w:themeColor="text1"/>
              </w:rPr>
            </w:pPr>
          </w:p>
        </w:tc>
        <w:tc>
          <w:tcPr>
            <w:tcW w:w="817" w:type="dxa"/>
          </w:tcPr>
          <w:p w14:paraId="1F21D0CF" w14:textId="77777777" w:rsidR="000A3738" w:rsidRDefault="000A3738" w:rsidP="000A3738">
            <w:pPr>
              <w:spacing w:after="200"/>
              <w:jc w:val="both"/>
              <w:rPr>
                <w:color w:val="161718" w:themeColor="text1"/>
              </w:rPr>
            </w:pPr>
          </w:p>
        </w:tc>
        <w:tc>
          <w:tcPr>
            <w:tcW w:w="817" w:type="dxa"/>
          </w:tcPr>
          <w:p w14:paraId="6F545662" w14:textId="77777777" w:rsidR="000A3738" w:rsidRDefault="000A3738" w:rsidP="000A3738">
            <w:pPr>
              <w:spacing w:after="200"/>
              <w:jc w:val="both"/>
              <w:rPr>
                <w:color w:val="161718" w:themeColor="text1"/>
              </w:rPr>
            </w:pPr>
          </w:p>
        </w:tc>
        <w:tc>
          <w:tcPr>
            <w:tcW w:w="817" w:type="dxa"/>
          </w:tcPr>
          <w:p w14:paraId="1182EEDB" w14:textId="77777777" w:rsidR="000A3738" w:rsidRDefault="000A3738" w:rsidP="000A3738">
            <w:pPr>
              <w:spacing w:after="200"/>
              <w:jc w:val="both"/>
              <w:rPr>
                <w:color w:val="161718" w:themeColor="text1"/>
              </w:rPr>
            </w:pPr>
          </w:p>
        </w:tc>
      </w:tr>
      <w:tr w:rsidR="000A3738" w14:paraId="6F0D6DE6" w14:textId="77777777" w:rsidTr="000D70C5">
        <w:trPr>
          <w:trHeight w:val="497"/>
        </w:trPr>
        <w:tc>
          <w:tcPr>
            <w:tcW w:w="745" w:type="dxa"/>
            <w:shd w:val="clear" w:color="auto" w:fill="6F5AAD"/>
          </w:tcPr>
          <w:p w14:paraId="39C103F5" w14:textId="4EA37BD9" w:rsidR="000A3738" w:rsidRPr="00451B43" w:rsidRDefault="000A3738" w:rsidP="000A3738">
            <w:pPr>
              <w:spacing w:after="200"/>
              <w:jc w:val="both"/>
              <w:rPr>
                <w:b/>
                <w:bCs/>
              </w:rPr>
            </w:pPr>
            <w:r>
              <w:rPr>
                <w:b/>
                <w:bCs/>
              </w:rPr>
              <w:t>9.1</w:t>
            </w:r>
          </w:p>
        </w:tc>
        <w:tc>
          <w:tcPr>
            <w:tcW w:w="817" w:type="dxa"/>
          </w:tcPr>
          <w:p w14:paraId="2ADD1403" w14:textId="0B0467F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4F07709" w14:textId="0042E0C4"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CC19D5A" w14:textId="7A6C75A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ABE6D3E" w14:textId="4E6AC61F"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671E4C7" w14:textId="77777777" w:rsidR="000A3738" w:rsidRDefault="000A3738" w:rsidP="000A3738">
            <w:pPr>
              <w:spacing w:after="200"/>
              <w:jc w:val="both"/>
              <w:rPr>
                <w:color w:val="161718" w:themeColor="text1"/>
              </w:rPr>
            </w:pPr>
          </w:p>
        </w:tc>
        <w:tc>
          <w:tcPr>
            <w:tcW w:w="817" w:type="dxa"/>
          </w:tcPr>
          <w:p w14:paraId="7A62666E" w14:textId="77777777" w:rsidR="000A3738" w:rsidRDefault="000A3738" w:rsidP="000A3738">
            <w:pPr>
              <w:spacing w:after="200"/>
              <w:jc w:val="both"/>
              <w:rPr>
                <w:color w:val="161718" w:themeColor="text1"/>
              </w:rPr>
            </w:pPr>
          </w:p>
        </w:tc>
        <w:tc>
          <w:tcPr>
            <w:tcW w:w="817" w:type="dxa"/>
          </w:tcPr>
          <w:p w14:paraId="2C007662" w14:textId="77777777" w:rsidR="000A3738" w:rsidRDefault="000A3738" w:rsidP="000A3738">
            <w:pPr>
              <w:spacing w:after="200"/>
              <w:jc w:val="both"/>
              <w:rPr>
                <w:color w:val="161718" w:themeColor="text1"/>
              </w:rPr>
            </w:pPr>
          </w:p>
        </w:tc>
        <w:tc>
          <w:tcPr>
            <w:tcW w:w="817" w:type="dxa"/>
          </w:tcPr>
          <w:p w14:paraId="28CA6126" w14:textId="77777777" w:rsidR="000A3738" w:rsidRDefault="000A3738" w:rsidP="000A3738">
            <w:pPr>
              <w:spacing w:after="200"/>
              <w:jc w:val="both"/>
              <w:rPr>
                <w:color w:val="161718" w:themeColor="text1"/>
              </w:rPr>
            </w:pPr>
          </w:p>
        </w:tc>
        <w:tc>
          <w:tcPr>
            <w:tcW w:w="817" w:type="dxa"/>
          </w:tcPr>
          <w:p w14:paraId="76FDB695" w14:textId="77777777" w:rsidR="000A3738" w:rsidRDefault="000A3738" w:rsidP="000A3738">
            <w:pPr>
              <w:spacing w:after="200"/>
              <w:jc w:val="both"/>
              <w:rPr>
                <w:color w:val="161718" w:themeColor="text1"/>
              </w:rPr>
            </w:pPr>
          </w:p>
        </w:tc>
        <w:tc>
          <w:tcPr>
            <w:tcW w:w="817" w:type="dxa"/>
          </w:tcPr>
          <w:p w14:paraId="7E5272C7" w14:textId="77777777" w:rsidR="000A3738" w:rsidRDefault="000A3738" w:rsidP="000A3738">
            <w:pPr>
              <w:spacing w:after="200"/>
              <w:jc w:val="both"/>
              <w:rPr>
                <w:color w:val="161718" w:themeColor="text1"/>
              </w:rPr>
            </w:pPr>
          </w:p>
        </w:tc>
        <w:tc>
          <w:tcPr>
            <w:tcW w:w="817" w:type="dxa"/>
          </w:tcPr>
          <w:p w14:paraId="3C0A37DA" w14:textId="77777777" w:rsidR="000A3738" w:rsidRDefault="000A3738" w:rsidP="000A3738">
            <w:pPr>
              <w:spacing w:after="200"/>
              <w:jc w:val="both"/>
              <w:rPr>
                <w:color w:val="161718" w:themeColor="text1"/>
              </w:rPr>
            </w:pPr>
          </w:p>
        </w:tc>
      </w:tr>
      <w:tr w:rsidR="000A3738" w14:paraId="6B29A397" w14:textId="77777777" w:rsidTr="000D70C5">
        <w:trPr>
          <w:trHeight w:val="497"/>
        </w:trPr>
        <w:tc>
          <w:tcPr>
            <w:tcW w:w="745" w:type="dxa"/>
            <w:shd w:val="clear" w:color="auto" w:fill="6F5AAD"/>
          </w:tcPr>
          <w:p w14:paraId="713E0A3C" w14:textId="5588C140" w:rsidR="000A3738" w:rsidRPr="00451B43" w:rsidRDefault="000A3738" w:rsidP="000A3738">
            <w:pPr>
              <w:spacing w:after="200"/>
              <w:jc w:val="both"/>
              <w:rPr>
                <w:b/>
                <w:bCs/>
              </w:rPr>
            </w:pPr>
            <w:r>
              <w:rPr>
                <w:b/>
                <w:bCs/>
              </w:rPr>
              <w:t>10.1</w:t>
            </w:r>
          </w:p>
        </w:tc>
        <w:tc>
          <w:tcPr>
            <w:tcW w:w="817" w:type="dxa"/>
          </w:tcPr>
          <w:p w14:paraId="2FD4781B" w14:textId="4315845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C4EBD" w14:textId="6FEDAA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41B9F66" w14:textId="7F7BCB02"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BEF2C8" w14:textId="0DD898F5"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274BDB1" w14:textId="77777777" w:rsidR="000A3738" w:rsidRDefault="000A3738" w:rsidP="000A3738">
            <w:pPr>
              <w:spacing w:after="200"/>
              <w:jc w:val="both"/>
              <w:rPr>
                <w:color w:val="161718" w:themeColor="text1"/>
              </w:rPr>
            </w:pPr>
          </w:p>
        </w:tc>
        <w:tc>
          <w:tcPr>
            <w:tcW w:w="817" w:type="dxa"/>
          </w:tcPr>
          <w:p w14:paraId="639E23BD" w14:textId="77777777" w:rsidR="000A3738" w:rsidRDefault="000A3738" w:rsidP="000A3738">
            <w:pPr>
              <w:spacing w:after="200"/>
              <w:jc w:val="both"/>
              <w:rPr>
                <w:color w:val="161718" w:themeColor="text1"/>
              </w:rPr>
            </w:pPr>
          </w:p>
        </w:tc>
        <w:tc>
          <w:tcPr>
            <w:tcW w:w="817" w:type="dxa"/>
          </w:tcPr>
          <w:p w14:paraId="44CDEDD7" w14:textId="77777777" w:rsidR="000A3738" w:rsidRDefault="000A3738" w:rsidP="000A3738">
            <w:pPr>
              <w:spacing w:after="200"/>
              <w:jc w:val="both"/>
              <w:rPr>
                <w:color w:val="161718" w:themeColor="text1"/>
              </w:rPr>
            </w:pPr>
          </w:p>
        </w:tc>
        <w:tc>
          <w:tcPr>
            <w:tcW w:w="817" w:type="dxa"/>
          </w:tcPr>
          <w:p w14:paraId="2B2A2554" w14:textId="77777777" w:rsidR="000A3738" w:rsidRDefault="000A3738" w:rsidP="000A3738">
            <w:pPr>
              <w:spacing w:after="200"/>
              <w:jc w:val="both"/>
              <w:rPr>
                <w:color w:val="161718" w:themeColor="text1"/>
              </w:rPr>
            </w:pPr>
          </w:p>
        </w:tc>
        <w:tc>
          <w:tcPr>
            <w:tcW w:w="817" w:type="dxa"/>
          </w:tcPr>
          <w:p w14:paraId="0AE6C14A" w14:textId="77777777" w:rsidR="000A3738" w:rsidRDefault="000A3738" w:rsidP="000A3738">
            <w:pPr>
              <w:spacing w:after="200"/>
              <w:jc w:val="both"/>
              <w:rPr>
                <w:color w:val="161718" w:themeColor="text1"/>
              </w:rPr>
            </w:pPr>
          </w:p>
        </w:tc>
        <w:tc>
          <w:tcPr>
            <w:tcW w:w="817" w:type="dxa"/>
          </w:tcPr>
          <w:p w14:paraId="5191E915" w14:textId="77777777" w:rsidR="000A3738" w:rsidRDefault="000A3738" w:rsidP="000A3738">
            <w:pPr>
              <w:spacing w:after="200"/>
              <w:jc w:val="both"/>
              <w:rPr>
                <w:color w:val="161718" w:themeColor="text1"/>
              </w:rPr>
            </w:pPr>
          </w:p>
        </w:tc>
        <w:tc>
          <w:tcPr>
            <w:tcW w:w="817" w:type="dxa"/>
          </w:tcPr>
          <w:p w14:paraId="65A7A31E" w14:textId="77777777" w:rsidR="000A3738" w:rsidRDefault="000A3738" w:rsidP="000A3738">
            <w:pPr>
              <w:spacing w:after="200"/>
              <w:jc w:val="both"/>
              <w:rPr>
                <w:color w:val="161718" w:themeColor="text1"/>
              </w:rPr>
            </w:pPr>
          </w:p>
        </w:tc>
      </w:tr>
      <w:tr w:rsidR="000A3738" w14:paraId="7DCD0A37" w14:textId="77777777" w:rsidTr="000D70C5">
        <w:trPr>
          <w:trHeight w:val="497"/>
        </w:trPr>
        <w:tc>
          <w:tcPr>
            <w:tcW w:w="745" w:type="dxa"/>
            <w:shd w:val="clear" w:color="auto" w:fill="6F5AAD"/>
          </w:tcPr>
          <w:p w14:paraId="3775D510" w14:textId="677A254B" w:rsidR="000A3738" w:rsidRPr="00451B43" w:rsidRDefault="000A3738" w:rsidP="000A3738">
            <w:pPr>
              <w:spacing w:after="200"/>
              <w:jc w:val="both"/>
              <w:rPr>
                <w:b/>
                <w:bCs/>
              </w:rPr>
            </w:pPr>
            <w:r>
              <w:rPr>
                <w:b/>
                <w:bCs/>
              </w:rPr>
              <w:t>11.1</w:t>
            </w:r>
          </w:p>
        </w:tc>
        <w:tc>
          <w:tcPr>
            <w:tcW w:w="817" w:type="dxa"/>
          </w:tcPr>
          <w:p w14:paraId="61E83B0C" w14:textId="0D18815B"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8BC1F37" w14:textId="0BAB3553"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E7B8E5F" w14:textId="4B27F5F9"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51197E6" w14:textId="44CE291C"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EFD0DAD" w14:textId="77777777" w:rsidR="000A3738" w:rsidRDefault="000A3738" w:rsidP="000A3738">
            <w:pPr>
              <w:spacing w:after="200"/>
              <w:jc w:val="both"/>
              <w:rPr>
                <w:color w:val="161718" w:themeColor="text1"/>
              </w:rPr>
            </w:pPr>
          </w:p>
        </w:tc>
        <w:tc>
          <w:tcPr>
            <w:tcW w:w="817" w:type="dxa"/>
          </w:tcPr>
          <w:p w14:paraId="3D026563" w14:textId="77777777" w:rsidR="000A3738" w:rsidRDefault="000A3738" w:rsidP="000A3738">
            <w:pPr>
              <w:spacing w:after="200"/>
              <w:jc w:val="both"/>
              <w:rPr>
                <w:color w:val="161718" w:themeColor="text1"/>
              </w:rPr>
            </w:pPr>
          </w:p>
        </w:tc>
        <w:tc>
          <w:tcPr>
            <w:tcW w:w="817" w:type="dxa"/>
          </w:tcPr>
          <w:p w14:paraId="1FF86201" w14:textId="77777777" w:rsidR="000A3738" w:rsidRDefault="000A3738" w:rsidP="000A3738">
            <w:pPr>
              <w:spacing w:after="200"/>
              <w:jc w:val="both"/>
              <w:rPr>
                <w:color w:val="161718" w:themeColor="text1"/>
              </w:rPr>
            </w:pPr>
          </w:p>
        </w:tc>
        <w:tc>
          <w:tcPr>
            <w:tcW w:w="817" w:type="dxa"/>
          </w:tcPr>
          <w:p w14:paraId="16D48E71" w14:textId="77777777" w:rsidR="000A3738" w:rsidRDefault="000A3738" w:rsidP="000A3738">
            <w:pPr>
              <w:spacing w:after="200"/>
              <w:jc w:val="both"/>
              <w:rPr>
                <w:color w:val="161718" w:themeColor="text1"/>
              </w:rPr>
            </w:pPr>
          </w:p>
        </w:tc>
        <w:tc>
          <w:tcPr>
            <w:tcW w:w="817" w:type="dxa"/>
          </w:tcPr>
          <w:p w14:paraId="736942DD" w14:textId="77777777" w:rsidR="000A3738" w:rsidRDefault="000A3738" w:rsidP="000A3738">
            <w:pPr>
              <w:spacing w:after="200"/>
              <w:jc w:val="both"/>
              <w:rPr>
                <w:color w:val="161718" w:themeColor="text1"/>
              </w:rPr>
            </w:pPr>
          </w:p>
        </w:tc>
        <w:tc>
          <w:tcPr>
            <w:tcW w:w="817" w:type="dxa"/>
          </w:tcPr>
          <w:p w14:paraId="283712DF" w14:textId="77777777" w:rsidR="000A3738" w:rsidRDefault="000A3738" w:rsidP="000A3738">
            <w:pPr>
              <w:spacing w:after="200"/>
              <w:jc w:val="both"/>
              <w:rPr>
                <w:color w:val="161718" w:themeColor="text1"/>
              </w:rPr>
            </w:pPr>
          </w:p>
        </w:tc>
        <w:tc>
          <w:tcPr>
            <w:tcW w:w="817" w:type="dxa"/>
          </w:tcPr>
          <w:p w14:paraId="63DBAEC8" w14:textId="77777777" w:rsidR="000A3738" w:rsidRDefault="000A3738" w:rsidP="000A3738">
            <w:pPr>
              <w:spacing w:after="200"/>
              <w:jc w:val="both"/>
              <w:rPr>
                <w:color w:val="161718" w:themeColor="text1"/>
              </w:rPr>
            </w:pPr>
          </w:p>
        </w:tc>
      </w:tr>
      <w:tr w:rsidR="000A3738" w14:paraId="19E93CDA" w14:textId="77777777" w:rsidTr="000D70C5">
        <w:trPr>
          <w:trHeight w:val="497"/>
        </w:trPr>
        <w:tc>
          <w:tcPr>
            <w:tcW w:w="745" w:type="dxa"/>
            <w:shd w:val="clear" w:color="auto" w:fill="6F5AAD"/>
          </w:tcPr>
          <w:p w14:paraId="3E0DDED6" w14:textId="5EB161D1" w:rsidR="000A3738" w:rsidRPr="00451B43" w:rsidRDefault="000A3738" w:rsidP="000A3738">
            <w:pPr>
              <w:spacing w:after="200"/>
              <w:jc w:val="both"/>
              <w:rPr>
                <w:b/>
                <w:bCs/>
              </w:rPr>
            </w:pPr>
            <w:r>
              <w:rPr>
                <w:b/>
                <w:bCs/>
              </w:rPr>
              <w:t>12.1</w:t>
            </w:r>
          </w:p>
        </w:tc>
        <w:tc>
          <w:tcPr>
            <w:tcW w:w="817" w:type="dxa"/>
          </w:tcPr>
          <w:p w14:paraId="778DAD8E" w14:textId="3F2D0DE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DC9031" w14:textId="4229739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52A7F26" w14:textId="5714412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A5CB29E" w14:textId="4C20626E"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13D1AC3" w14:textId="77777777" w:rsidR="000A3738" w:rsidRDefault="000A3738" w:rsidP="000A3738">
            <w:pPr>
              <w:spacing w:after="200"/>
              <w:jc w:val="both"/>
              <w:rPr>
                <w:color w:val="161718" w:themeColor="text1"/>
              </w:rPr>
            </w:pPr>
          </w:p>
        </w:tc>
        <w:tc>
          <w:tcPr>
            <w:tcW w:w="817" w:type="dxa"/>
          </w:tcPr>
          <w:p w14:paraId="703869A1" w14:textId="77777777" w:rsidR="000A3738" w:rsidRDefault="000A3738" w:rsidP="000A3738">
            <w:pPr>
              <w:spacing w:after="200"/>
              <w:jc w:val="both"/>
              <w:rPr>
                <w:color w:val="161718" w:themeColor="text1"/>
              </w:rPr>
            </w:pPr>
          </w:p>
        </w:tc>
        <w:tc>
          <w:tcPr>
            <w:tcW w:w="817" w:type="dxa"/>
          </w:tcPr>
          <w:p w14:paraId="3F392792" w14:textId="77777777" w:rsidR="000A3738" w:rsidRDefault="000A3738" w:rsidP="000A3738">
            <w:pPr>
              <w:spacing w:after="200"/>
              <w:jc w:val="both"/>
              <w:rPr>
                <w:color w:val="161718" w:themeColor="text1"/>
              </w:rPr>
            </w:pPr>
          </w:p>
        </w:tc>
        <w:tc>
          <w:tcPr>
            <w:tcW w:w="817" w:type="dxa"/>
          </w:tcPr>
          <w:p w14:paraId="0EAFDD0A" w14:textId="77777777" w:rsidR="000A3738" w:rsidRDefault="000A3738" w:rsidP="000A3738">
            <w:pPr>
              <w:spacing w:after="200"/>
              <w:jc w:val="both"/>
              <w:rPr>
                <w:color w:val="161718" w:themeColor="text1"/>
              </w:rPr>
            </w:pPr>
          </w:p>
        </w:tc>
        <w:tc>
          <w:tcPr>
            <w:tcW w:w="817" w:type="dxa"/>
          </w:tcPr>
          <w:p w14:paraId="0BBF89AD" w14:textId="77777777" w:rsidR="000A3738" w:rsidRDefault="000A3738" w:rsidP="000A3738">
            <w:pPr>
              <w:spacing w:after="200"/>
              <w:jc w:val="both"/>
              <w:rPr>
                <w:color w:val="161718" w:themeColor="text1"/>
              </w:rPr>
            </w:pPr>
          </w:p>
        </w:tc>
        <w:tc>
          <w:tcPr>
            <w:tcW w:w="817" w:type="dxa"/>
          </w:tcPr>
          <w:p w14:paraId="4E11586F" w14:textId="77777777" w:rsidR="000A3738" w:rsidRDefault="000A3738" w:rsidP="000A3738">
            <w:pPr>
              <w:spacing w:after="200"/>
              <w:jc w:val="both"/>
              <w:rPr>
                <w:color w:val="161718" w:themeColor="text1"/>
              </w:rPr>
            </w:pPr>
          </w:p>
        </w:tc>
        <w:tc>
          <w:tcPr>
            <w:tcW w:w="817" w:type="dxa"/>
          </w:tcPr>
          <w:p w14:paraId="0A7A8912" w14:textId="77777777" w:rsidR="000A3738" w:rsidRDefault="000A3738" w:rsidP="000A3738">
            <w:pPr>
              <w:spacing w:after="200"/>
              <w:jc w:val="both"/>
              <w:rPr>
                <w:color w:val="161718" w:themeColor="text1"/>
              </w:rPr>
            </w:pPr>
          </w:p>
        </w:tc>
      </w:tr>
      <w:tr w:rsidR="000A3738" w14:paraId="593D6718" w14:textId="77777777" w:rsidTr="000D70C5">
        <w:trPr>
          <w:trHeight w:val="497"/>
        </w:trPr>
        <w:tc>
          <w:tcPr>
            <w:tcW w:w="745" w:type="dxa"/>
            <w:shd w:val="clear" w:color="auto" w:fill="6F5AAD"/>
          </w:tcPr>
          <w:p w14:paraId="4AAA98A8" w14:textId="382477A6" w:rsidR="000A3738" w:rsidRDefault="000A3738" w:rsidP="000A3738">
            <w:pPr>
              <w:spacing w:after="200"/>
              <w:jc w:val="both"/>
              <w:rPr>
                <w:b/>
                <w:bCs/>
              </w:rPr>
            </w:pPr>
            <w:r>
              <w:rPr>
                <w:b/>
                <w:bCs/>
              </w:rPr>
              <w:t>13.1</w:t>
            </w:r>
          </w:p>
        </w:tc>
        <w:tc>
          <w:tcPr>
            <w:tcW w:w="817" w:type="dxa"/>
          </w:tcPr>
          <w:p w14:paraId="0DAF46AB" w14:textId="2E30BCC7"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836B53D" w14:textId="4B452C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5D39199" w14:textId="3F152E85"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85430C" w14:textId="7EEF5E17"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369DA22" w14:textId="77777777" w:rsidR="000A3738" w:rsidRDefault="000A3738" w:rsidP="000A3738">
            <w:pPr>
              <w:spacing w:after="200"/>
              <w:jc w:val="both"/>
              <w:rPr>
                <w:color w:val="161718" w:themeColor="text1"/>
              </w:rPr>
            </w:pPr>
          </w:p>
        </w:tc>
        <w:tc>
          <w:tcPr>
            <w:tcW w:w="817" w:type="dxa"/>
          </w:tcPr>
          <w:p w14:paraId="7EE21BB8" w14:textId="77777777" w:rsidR="000A3738" w:rsidRDefault="000A3738" w:rsidP="000A3738">
            <w:pPr>
              <w:spacing w:after="200"/>
              <w:jc w:val="both"/>
              <w:rPr>
                <w:color w:val="161718" w:themeColor="text1"/>
              </w:rPr>
            </w:pPr>
          </w:p>
        </w:tc>
        <w:tc>
          <w:tcPr>
            <w:tcW w:w="817" w:type="dxa"/>
          </w:tcPr>
          <w:p w14:paraId="434E6C16" w14:textId="77777777" w:rsidR="000A3738" w:rsidRDefault="000A3738" w:rsidP="000A3738">
            <w:pPr>
              <w:spacing w:after="200"/>
              <w:jc w:val="both"/>
              <w:rPr>
                <w:color w:val="161718" w:themeColor="text1"/>
              </w:rPr>
            </w:pPr>
          </w:p>
        </w:tc>
        <w:tc>
          <w:tcPr>
            <w:tcW w:w="817" w:type="dxa"/>
          </w:tcPr>
          <w:p w14:paraId="329566C7" w14:textId="77777777" w:rsidR="000A3738" w:rsidRDefault="000A3738" w:rsidP="000A3738">
            <w:pPr>
              <w:spacing w:after="200"/>
              <w:jc w:val="both"/>
              <w:rPr>
                <w:color w:val="161718" w:themeColor="text1"/>
              </w:rPr>
            </w:pPr>
          </w:p>
        </w:tc>
        <w:tc>
          <w:tcPr>
            <w:tcW w:w="817" w:type="dxa"/>
          </w:tcPr>
          <w:p w14:paraId="2894B184" w14:textId="77777777" w:rsidR="000A3738" w:rsidRDefault="000A3738" w:rsidP="000A3738">
            <w:pPr>
              <w:spacing w:after="200"/>
              <w:jc w:val="both"/>
              <w:rPr>
                <w:color w:val="161718" w:themeColor="text1"/>
              </w:rPr>
            </w:pPr>
          </w:p>
        </w:tc>
        <w:tc>
          <w:tcPr>
            <w:tcW w:w="817" w:type="dxa"/>
          </w:tcPr>
          <w:p w14:paraId="6B6AEAE5" w14:textId="77777777" w:rsidR="000A3738" w:rsidRDefault="000A3738" w:rsidP="000A3738">
            <w:pPr>
              <w:spacing w:after="200"/>
              <w:jc w:val="both"/>
              <w:rPr>
                <w:color w:val="161718" w:themeColor="text1"/>
              </w:rPr>
            </w:pPr>
          </w:p>
        </w:tc>
        <w:tc>
          <w:tcPr>
            <w:tcW w:w="817" w:type="dxa"/>
          </w:tcPr>
          <w:p w14:paraId="7FC23A24" w14:textId="77777777" w:rsidR="000A3738" w:rsidRDefault="000A3738" w:rsidP="000A3738">
            <w:pPr>
              <w:spacing w:after="200"/>
              <w:jc w:val="both"/>
              <w:rPr>
                <w:color w:val="161718" w:themeColor="text1"/>
              </w:rPr>
            </w:pPr>
          </w:p>
        </w:tc>
      </w:tr>
      <w:tr w:rsidR="000A3738" w14:paraId="7B5535D5" w14:textId="77777777" w:rsidTr="000D70C5">
        <w:trPr>
          <w:trHeight w:val="497"/>
        </w:trPr>
        <w:tc>
          <w:tcPr>
            <w:tcW w:w="745" w:type="dxa"/>
            <w:shd w:val="clear" w:color="auto" w:fill="6F5AAD"/>
          </w:tcPr>
          <w:p w14:paraId="3985000E" w14:textId="6AC0A605" w:rsidR="000A3738" w:rsidRDefault="000A3738" w:rsidP="000A3738">
            <w:pPr>
              <w:spacing w:after="200"/>
              <w:jc w:val="both"/>
              <w:rPr>
                <w:b/>
                <w:bCs/>
              </w:rPr>
            </w:pPr>
            <w:r>
              <w:rPr>
                <w:b/>
                <w:bCs/>
              </w:rPr>
              <w:t>14.1</w:t>
            </w:r>
          </w:p>
        </w:tc>
        <w:tc>
          <w:tcPr>
            <w:tcW w:w="817" w:type="dxa"/>
          </w:tcPr>
          <w:p w14:paraId="3E5FF70C" w14:textId="239933C2"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9558A9" w14:textId="37C1266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67701F1" w14:textId="2AA66F9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925D63" w14:textId="5BAB9FFB"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15597C" w14:textId="77777777" w:rsidR="000A3738" w:rsidRDefault="000A3738" w:rsidP="000A3738">
            <w:pPr>
              <w:spacing w:after="200"/>
              <w:jc w:val="both"/>
              <w:rPr>
                <w:color w:val="161718" w:themeColor="text1"/>
              </w:rPr>
            </w:pPr>
          </w:p>
        </w:tc>
        <w:tc>
          <w:tcPr>
            <w:tcW w:w="817" w:type="dxa"/>
          </w:tcPr>
          <w:p w14:paraId="6E16BE90" w14:textId="77777777" w:rsidR="000A3738" w:rsidRDefault="000A3738" w:rsidP="000A3738">
            <w:pPr>
              <w:spacing w:after="200"/>
              <w:jc w:val="both"/>
              <w:rPr>
                <w:color w:val="161718" w:themeColor="text1"/>
              </w:rPr>
            </w:pPr>
          </w:p>
        </w:tc>
        <w:tc>
          <w:tcPr>
            <w:tcW w:w="817" w:type="dxa"/>
          </w:tcPr>
          <w:p w14:paraId="79999651" w14:textId="77777777" w:rsidR="000A3738" w:rsidRDefault="000A3738" w:rsidP="000A3738">
            <w:pPr>
              <w:spacing w:after="200"/>
              <w:jc w:val="both"/>
              <w:rPr>
                <w:color w:val="161718" w:themeColor="text1"/>
              </w:rPr>
            </w:pPr>
          </w:p>
        </w:tc>
        <w:tc>
          <w:tcPr>
            <w:tcW w:w="817" w:type="dxa"/>
          </w:tcPr>
          <w:p w14:paraId="142892F2" w14:textId="77777777" w:rsidR="000A3738" w:rsidRDefault="000A3738" w:rsidP="000A3738">
            <w:pPr>
              <w:spacing w:after="200"/>
              <w:jc w:val="both"/>
              <w:rPr>
                <w:color w:val="161718" w:themeColor="text1"/>
              </w:rPr>
            </w:pPr>
          </w:p>
        </w:tc>
        <w:tc>
          <w:tcPr>
            <w:tcW w:w="817" w:type="dxa"/>
          </w:tcPr>
          <w:p w14:paraId="739A0895" w14:textId="77777777" w:rsidR="000A3738" w:rsidRDefault="000A3738" w:rsidP="000A3738">
            <w:pPr>
              <w:spacing w:after="200"/>
              <w:jc w:val="both"/>
              <w:rPr>
                <w:color w:val="161718" w:themeColor="text1"/>
              </w:rPr>
            </w:pPr>
          </w:p>
        </w:tc>
        <w:tc>
          <w:tcPr>
            <w:tcW w:w="817" w:type="dxa"/>
          </w:tcPr>
          <w:p w14:paraId="77481E95" w14:textId="77777777" w:rsidR="000A3738" w:rsidRDefault="000A3738" w:rsidP="000A3738">
            <w:pPr>
              <w:spacing w:after="200"/>
              <w:jc w:val="both"/>
              <w:rPr>
                <w:color w:val="161718" w:themeColor="text1"/>
              </w:rPr>
            </w:pPr>
          </w:p>
        </w:tc>
        <w:tc>
          <w:tcPr>
            <w:tcW w:w="817" w:type="dxa"/>
          </w:tcPr>
          <w:p w14:paraId="24CA2E0C" w14:textId="77777777" w:rsidR="000A3738" w:rsidRDefault="000A3738" w:rsidP="000A3738">
            <w:pPr>
              <w:spacing w:after="200"/>
              <w:jc w:val="both"/>
              <w:rPr>
                <w:color w:val="161718" w:themeColor="text1"/>
              </w:rPr>
            </w:pPr>
          </w:p>
        </w:tc>
      </w:tr>
      <w:tr w:rsidR="000A3738" w14:paraId="5E9AF001" w14:textId="77777777" w:rsidTr="000D70C5">
        <w:trPr>
          <w:trHeight w:val="497"/>
        </w:trPr>
        <w:tc>
          <w:tcPr>
            <w:tcW w:w="745" w:type="dxa"/>
            <w:shd w:val="clear" w:color="auto" w:fill="6F5AAD"/>
          </w:tcPr>
          <w:p w14:paraId="759F83E4" w14:textId="1C2222F4" w:rsidR="000A3738" w:rsidRDefault="000A3738" w:rsidP="000A3738">
            <w:pPr>
              <w:spacing w:after="200"/>
              <w:jc w:val="both"/>
              <w:rPr>
                <w:b/>
                <w:bCs/>
              </w:rPr>
            </w:pPr>
            <w:r>
              <w:rPr>
                <w:b/>
                <w:bCs/>
              </w:rPr>
              <w:t>15.1</w:t>
            </w:r>
          </w:p>
        </w:tc>
        <w:tc>
          <w:tcPr>
            <w:tcW w:w="817" w:type="dxa"/>
          </w:tcPr>
          <w:p w14:paraId="0393CAA7" w14:textId="7E75CAA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20FDB" w14:textId="07EBA3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0B71E53" w14:textId="4E14EF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1320DA" w14:textId="36E26DAD"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4E04F13" w14:textId="77777777" w:rsidR="000A3738" w:rsidRDefault="000A3738" w:rsidP="000A3738">
            <w:pPr>
              <w:spacing w:after="200"/>
              <w:jc w:val="both"/>
              <w:rPr>
                <w:color w:val="161718" w:themeColor="text1"/>
              </w:rPr>
            </w:pPr>
          </w:p>
        </w:tc>
        <w:tc>
          <w:tcPr>
            <w:tcW w:w="817" w:type="dxa"/>
          </w:tcPr>
          <w:p w14:paraId="2C463364" w14:textId="77777777" w:rsidR="000A3738" w:rsidRDefault="000A3738" w:rsidP="000A3738">
            <w:pPr>
              <w:spacing w:after="200"/>
              <w:jc w:val="both"/>
              <w:rPr>
                <w:color w:val="161718" w:themeColor="text1"/>
              </w:rPr>
            </w:pPr>
          </w:p>
        </w:tc>
        <w:tc>
          <w:tcPr>
            <w:tcW w:w="817" w:type="dxa"/>
          </w:tcPr>
          <w:p w14:paraId="1C2E529B" w14:textId="77777777" w:rsidR="000A3738" w:rsidRDefault="000A3738" w:rsidP="000A3738">
            <w:pPr>
              <w:spacing w:after="200"/>
              <w:jc w:val="both"/>
              <w:rPr>
                <w:color w:val="161718" w:themeColor="text1"/>
              </w:rPr>
            </w:pPr>
          </w:p>
        </w:tc>
        <w:tc>
          <w:tcPr>
            <w:tcW w:w="817" w:type="dxa"/>
          </w:tcPr>
          <w:p w14:paraId="3823BE87" w14:textId="77777777" w:rsidR="000A3738" w:rsidRDefault="000A3738" w:rsidP="000A3738">
            <w:pPr>
              <w:spacing w:after="200"/>
              <w:jc w:val="both"/>
              <w:rPr>
                <w:color w:val="161718" w:themeColor="text1"/>
              </w:rPr>
            </w:pPr>
          </w:p>
        </w:tc>
        <w:tc>
          <w:tcPr>
            <w:tcW w:w="817" w:type="dxa"/>
          </w:tcPr>
          <w:p w14:paraId="4E51200D" w14:textId="77777777" w:rsidR="000A3738" w:rsidRDefault="000A3738" w:rsidP="000A3738">
            <w:pPr>
              <w:spacing w:after="200"/>
              <w:jc w:val="both"/>
              <w:rPr>
                <w:color w:val="161718" w:themeColor="text1"/>
              </w:rPr>
            </w:pPr>
          </w:p>
        </w:tc>
        <w:tc>
          <w:tcPr>
            <w:tcW w:w="817" w:type="dxa"/>
          </w:tcPr>
          <w:p w14:paraId="194778DA" w14:textId="77777777" w:rsidR="000A3738" w:rsidRDefault="000A3738" w:rsidP="000A3738">
            <w:pPr>
              <w:spacing w:after="200"/>
              <w:jc w:val="both"/>
              <w:rPr>
                <w:color w:val="161718" w:themeColor="text1"/>
              </w:rPr>
            </w:pPr>
          </w:p>
        </w:tc>
        <w:tc>
          <w:tcPr>
            <w:tcW w:w="817" w:type="dxa"/>
          </w:tcPr>
          <w:p w14:paraId="65F40CC6" w14:textId="77777777" w:rsidR="000A3738" w:rsidRDefault="000A3738" w:rsidP="000A3738">
            <w:pPr>
              <w:spacing w:after="200"/>
              <w:jc w:val="both"/>
              <w:rPr>
                <w:color w:val="161718" w:themeColor="text1"/>
              </w:rPr>
            </w:pPr>
          </w:p>
        </w:tc>
      </w:tr>
      <w:tr w:rsidR="000A3738" w14:paraId="64666B65" w14:textId="77777777" w:rsidTr="000D70C5">
        <w:trPr>
          <w:trHeight w:val="497"/>
        </w:trPr>
        <w:tc>
          <w:tcPr>
            <w:tcW w:w="745" w:type="dxa"/>
            <w:shd w:val="clear" w:color="auto" w:fill="6F5AAD"/>
          </w:tcPr>
          <w:p w14:paraId="2A541B0D" w14:textId="33E1C72A" w:rsidR="000A3738" w:rsidRDefault="000A3738" w:rsidP="000A3738">
            <w:pPr>
              <w:spacing w:after="200"/>
              <w:jc w:val="both"/>
              <w:rPr>
                <w:b/>
                <w:bCs/>
              </w:rPr>
            </w:pPr>
            <w:r>
              <w:rPr>
                <w:b/>
                <w:bCs/>
              </w:rPr>
              <w:t>16.1</w:t>
            </w:r>
          </w:p>
        </w:tc>
        <w:tc>
          <w:tcPr>
            <w:tcW w:w="817" w:type="dxa"/>
          </w:tcPr>
          <w:p w14:paraId="779E92DE" w14:textId="3FE483E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97543FD" w14:textId="75E47EE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2BE05C5" w14:textId="142CE37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F02DA3" w14:textId="4636BA62"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F137C3D" w14:textId="77777777" w:rsidR="000A3738" w:rsidRDefault="000A3738" w:rsidP="000A3738">
            <w:pPr>
              <w:spacing w:after="200"/>
              <w:jc w:val="both"/>
              <w:rPr>
                <w:color w:val="161718" w:themeColor="text1"/>
              </w:rPr>
            </w:pPr>
          </w:p>
        </w:tc>
        <w:tc>
          <w:tcPr>
            <w:tcW w:w="817" w:type="dxa"/>
          </w:tcPr>
          <w:p w14:paraId="19920894" w14:textId="77777777" w:rsidR="000A3738" w:rsidRDefault="000A3738" w:rsidP="000A3738">
            <w:pPr>
              <w:spacing w:after="200"/>
              <w:jc w:val="both"/>
              <w:rPr>
                <w:color w:val="161718" w:themeColor="text1"/>
              </w:rPr>
            </w:pPr>
          </w:p>
        </w:tc>
        <w:tc>
          <w:tcPr>
            <w:tcW w:w="817" w:type="dxa"/>
          </w:tcPr>
          <w:p w14:paraId="125FD622" w14:textId="77777777" w:rsidR="000A3738" w:rsidRDefault="000A3738" w:rsidP="000A3738">
            <w:pPr>
              <w:spacing w:after="200"/>
              <w:jc w:val="both"/>
              <w:rPr>
                <w:color w:val="161718" w:themeColor="text1"/>
              </w:rPr>
            </w:pPr>
          </w:p>
        </w:tc>
        <w:tc>
          <w:tcPr>
            <w:tcW w:w="817" w:type="dxa"/>
          </w:tcPr>
          <w:p w14:paraId="01A68AF5" w14:textId="77777777" w:rsidR="000A3738" w:rsidRDefault="000A3738" w:rsidP="000A3738">
            <w:pPr>
              <w:spacing w:after="200"/>
              <w:jc w:val="both"/>
              <w:rPr>
                <w:color w:val="161718" w:themeColor="text1"/>
              </w:rPr>
            </w:pPr>
          </w:p>
        </w:tc>
        <w:tc>
          <w:tcPr>
            <w:tcW w:w="817" w:type="dxa"/>
          </w:tcPr>
          <w:p w14:paraId="6D2D79BF" w14:textId="77777777" w:rsidR="000A3738" w:rsidRDefault="000A3738" w:rsidP="000A3738">
            <w:pPr>
              <w:spacing w:after="200"/>
              <w:jc w:val="both"/>
              <w:rPr>
                <w:color w:val="161718" w:themeColor="text1"/>
              </w:rPr>
            </w:pPr>
          </w:p>
        </w:tc>
        <w:tc>
          <w:tcPr>
            <w:tcW w:w="817" w:type="dxa"/>
          </w:tcPr>
          <w:p w14:paraId="04A47CB1" w14:textId="77777777" w:rsidR="000A3738" w:rsidRDefault="000A3738" w:rsidP="000A3738">
            <w:pPr>
              <w:spacing w:after="200"/>
              <w:jc w:val="both"/>
              <w:rPr>
                <w:color w:val="161718" w:themeColor="text1"/>
              </w:rPr>
            </w:pPr>
          </w:p>
        </w:tc>
        <w:tc>
          <w:tcPr>
            <w:tcW w:w="817" w:type="dxa"/>
          </w:tcPr>
          <w:p w14:paraId="35504B52" w14:textId="77777777" w:rsidR="000A3738" w:rsidRDefault="000A3738" w:rsidP="000A3738">
            <w:pPr>
              <w:spacing w:after="200"/>
              <w:jc w:val="both"/>
              <w:rPr>
                <w:color w:val="161718" w:themeColor="text1"/>
              </w:rPr>
            </w:pPr>
          </w:p>
        </w:tc>
      </w:tr>
      <w:tr w:rsidR="000A3738" w14:paraId="7B93BF1F" w14:textId="77777777" w:rsidTr="000D70C5">
        <w:trPr>
          <w:trHeight w:val="497"/>
        </w:trPr>
        <w:tc>
          <w:tcPr>
            <w:tcW w:w="745" w:type="dxa"/>
            <w:shd w:val="clear" w:color="auto" w:fill="6F5AAD"/>
          </w:tcPr>
          <w:p w14:paraId="10B0A894" w14:textId="59F00F1C" w:rsidR="000A3738" w:rsidRDefault="000A3738" w:rsidP="000A3738">
            <w:pPr>
              <w:spacing w:after="200"/>
              <w:jc w:val="both"/>
              <w:rPr>
                <w:b/>
                <w:bCs/>
              </w:rPr>
            </w:pPr>
            <w:r>
              <w:rPr>
                <w:b/>
                <w:bCs/>
              </w:rPr>
              <w:t>17.1</w:t>
            </w:r>
          </w:p>
        </w:tc>
        <w:tc>
          <w:tcPr>
            <w:tcW w:w="817" w:type="dxa"/>
          </w:tcPr>
          <w:p w14:paraId="643FEBF0" w14:textId="3BEDDB0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34B3C8B" w14:textId="59E69F58"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85E589D" w14:textId="19202B0C"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67A811D" w14:textId="34D3C427"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4B80CAE" w14:textId="77777777" w:rsidR="000A3738" w:rsidRDefault="000A3738" w:rsidP="000A3738">
            <w:pPr>
              <w:spacing w:after="200"/>
              <w:jc w:val="both"/>
              <w:rPr>
                <w:color w:val="161718" w:themeColor="text1"/>
              </w:rPr>
            </w:pPr>
          </w:p>
        </w:tc>
        <w:tc>
          <w:tcPr>
            <w:tcW w:w="817" w:type="dxa"/>
          </w:tcPr>
          <w:p w14:paraId="13CB2C35" w14:textId="77777777" w:rsidR="000A3738" w:rsidRDefault="000A3738" w:rsidP="000A3738">
            <w:pPr>
              <w:spacing w:after="200"/>
              <w:jc w:val="both"/>
              <w:rPr>
                <w:color w:val="161718" w:themeColor="text1"/>
              </w:rPr>
            </w:pPr>
          </w:p>
        </w:tc>
        <w:tc>
          <w:tcPr>
            <w:tcW w:w="817" w:type="dxa"/>
          </w:tcPr>
          <w:p w14:paraId="746B9B2F" w14:textId="77777777" w:rsidR="000A3738" w:rsidRDefault="000A3738" w:rsidP="000A3738">
            <w:pPr>
              <w:spacing w:after="200"/>
              <w:jc w:val="both"/>
              <w:rPr>
                <w:color w:val="161718" w:themeColor="text1"/>
              </w:rPr>
            </w:pPr>
          </w:p>
        </w:tc>
        <w:tc>
          <w:tcPr>
            <w:tcW w:w="817" w:type="dxa"/>
          </w:tcPr>
          <w:p w14:paraId="5F2D412D" w14:textId="77777777" w:rsidR="000A3738" w:rsidRDefault="000A3738" w:rsidP="000A3738">
            <w:pPr>
              <w:spacing w:after="200"/>
              <w:jc w:val="both"/>
              <w:rPr>
                <w:color w:val="161718" w:themeColor="text1"/>
              </w:rPr>
            </w:pPr>
          </w:p>
        </w:tc>
        <w:tc>
          <w:tcPr>
            <w:tcW w:w="817" w:type="dxa"/>
          </w:tcPr>
          <w:p w14:paraId="662A32C9" w14:textId="77777777" w:rsidR="000A3738" w:rsidRDefault="000A3738" w:rsidP="000A3738">
            <w:pPr>
              <w:spacing w:after="200"/>
              <w:jc w:val="both"/>
              <w:rPr>
                <w:color w:val="161718" w:themeColor="text1"/>
              </w:rPr>
            </w:pPr>
          </w:p>
        </w:tc>
        <w:tc>
          <w:tcPr>
            <w:tcW w:w="817" w:type="dxa"/>
          </w:tcPr>
          <w:p w14:paraId="7BEB483F" w14:textId="77777777" w:rsidR="000A3738" w:rsidRDefault="000A3738" w:rsidP="000A3738">
            <w:pPr>
              <w:spacing w:after="200"/>
              <w:jc w:val="both"/>
              <w:rPr>
                <w:color w:val="161718" w:themeColor="text1"/>
              </w:rPr>
            </w:pPr>
          </w:p>
        </w:tc>
        <w:tc>
          <w:tcPr>
            <w:tcW w:w="817" w:type="dxa"/>
          </w:tcPr>
          <w:p w14:paraId="0C3F8310" w14:textId="77777777" w:rsidR="000A3738" w:rsidRDefault="000A3738" w:rsidP="000A3738">
            <w:pPr>
              <w:spacing w:after="200"/>
              <w:jc w:val="both"/>
              <w:rPr>
                <w:color w:val="161718" w:themeColor="text1"/>
              </w:rPr>
            </w:pPr>
          </w:p>
        </w:tc>
      </w:tr>
      <w:tr w:rsidR="00611FF9" w14:paraId="5118CB7C" w14:textId="77777777" w:rsidTr="000D70C5">
        <w:trPr>
          <w:trHeight w:val="497"/>
        </w:trPr>
        <w:tc>
          <w:tcPr>
            <w:tcW w:w="745" w:type="dxa"/>
            <w:shd w:val="clear" w:color="auto" w:fill="6F5AAD"/>
          </w:tcPr>
          <w:p w14:paraId="0217DF00" w14:textId="7B3C720D" w:rsidR="00611FF9" w:rsidRDefault="00E120C1" w:rsidP="000A3738">
            <w:pPr>
              <w:spacing w:after="200"/>
              <w:jc w:val="both"/>
              <w:rPr>
                <w:b/>
                <w:bCs/>
              </w:rPr>
            </w:pPr>
            <w:r>
              <w:rPr>
                <w:b/>
                <w:bCs/>
              </w:rPr>
              <w:t>18.1</w:t>
            </w:r>
          </w:p>
        </w:tc>
        <w:tc>
          <w:tcPr>
            <w:tcW w:w="817" w:type="dxa"/>
          </w:tcPr>
          <w:p w14:paraId="68D2BA85" w14:textId="0945F624" w:rsidR="00611FF9" w:rsidRPr="005E7BFE"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74A7102" w14:textId="02A4F624" w:rsidR="00611FF9" w:rsidRPr="00A8664B"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DDE51C2" w14:textId="200361BE" w:rsidR="00611FF9" w:rsidRPr="00A8664B"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4F37F61" w14:textId="586F77C7" w:rsidR="00611FF9" w:rsidRDefault="00A439A0"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C6A887A" w14:textId="77777777" w:rsidR="00611FF9" w:rsidRDefault="00611FF9" w:rsidP="000A3738">
            <w:pPr>
              <w:spacing w:after="200"/>
              <w:jc w:val="both"/>
              <w:rPr>
                <w:color w:val="161718" w:themeColor="text1"/>
              </w:rPr>
            </w:pPr>
          </w:p>
        </w:tc>
        <w:tc>
          <w:tcPr>
            <w:tcW w:w="817" w:type="dxa"/>
          </w:tcPr>
          <w:p w14:paraId="3E027ACD" w14:textId="77777777" w:rsidR="00611FF9" w:rsidRDefault="00611FF9" w:rsidP="000A3738">
            <w:pPr>
              <w:spacing w:after="200"/>
              <w:jc w:val="both"/>
              <w:rPr>
                <w:color w:val="161718" w:themeColor="text1"/>
              </w:rPr>
            </w:pPr>
          </w:p>
        </w:tc>
        <w:tc>
          <w:tcPr>
            <w:tcW w:w="817" w:type="dxa"/>
          </w:tcPr>
          <w:p w14:paraId="002DD315" w14:textId="77777777" w:rsidR="00611FF9" w:rsidRDefault="00611FF9" w:rsidP="000A3738">
            <w:pPr>
              <w:spacing w:after="200"/>
              <w:jc w:val="both"/>
              <w:rPr>
                <w:color w:val="161718" w:themeColor="text1"/>
              </w:rPr>
            </w:pPr>
          </w:p>
        </w:tc>
        <w:tc>
          <w:tcPr>
            <w:tcW w:w="817" w:type="dxa"/>
          </w:tcPr>
          <w:p w14:paraId="7907807A" w14:textId="77777777" w:rsidR="00611FF9" w:rsidRDefault="00611FF9" w:rsidP="000A3738">
            <w:pPr>
              <w:spacing w:after="200"/>
              <w:jc w:val="both"/>
              <w:rPr>
                <w:color w:val="161718" w:themeColor="text1"/>
              </w:rPr>
            </w:pPr>
          </w:p>
        </w:tc>
        <w:tc>
          <w:tcPr>
            <w:tcW w:w="817" w:type="dxa"/>
          </w:tcPr>
          <w:p w14:paraId="2FD8BCD6" w14:textId="77777777" w:rsidR="00611FF9" w:rsidRDefault="00611FF9" w:rsidP="000A3738">
            <w:pPr>
              <w:spacing w:after="200"/>
              <w:jc w:val="both"/>
              <w:rPr>
                <w:color w:val="161718" w:themeColor="text1"/>
              </w:rPr>
            </w:pPr>
          </w:p>
        </w:tc>
        <w:tc>
          <w:tcPr>
            <w:tcW w:w="817" w:type="dxa"/>
          </w:tcPr>
          <w:p w14:paraId="28D130FD" w14:textId="77777777" w:rsidR="00611FF9" w:rsidRDefault="00611FF9" w:rsidP="000A3738">
            <w:pPr>
              <w:spacing w:after="200"/>
              <w:jc w:val="both"/>
              <w:rPr>
                <w:color w:val="161718" w:themeColor="text1"/>
              </w:rPr>
            </w:pPr>
          </w:p>
        </w:tc>
        <w:tc>
          <w:tcPr>
            <w:tcW w:w="817" w:type="dxa"/>
          </w:tcPr>
          <w:p w14:paraId="7C512C2E" w14:textId="77777777" w:rsidR="00611FF9" w:rsidRDefault="00611FF9" w:rsidP="000A3738">
            <w:pPr>
              <w:spacing w:after="200"/>
              <w:jc w:val="both"/>
              <w:rPr>
                <w:color w:val="161718" w:themeColor="text1"/>
              </w:rPr>
            </w:pPr>
          </w:p>
        </w:tc>
      </w:tr>
    </w:tbl>
    <w:p w14:paraId="1EABFE4F" w14:textId="77777777" w:rsidR="00721EA2" w:rsidRDefault="00806AA9" w:rsidP="00F91748">
      <w:pPr>
        <w:pStyle w:val="Titre2"/>
        <w:jc w:val="both"/>
        <w:rPr>
          <w:color w:val="161718" w:themeColor="text1"/>
        </w:rPr>
      </w:pPr>
      <w:bookmarkStart w:id="90" w:name="_Toc133409379"/>
      <w:bookmarkStart w:id="91" w:name="_Toc133796816"/>
      <w:r>
        <w:rPr>
          <w:color w:val="161718" w:themeColor="text1"/>
        </w:rPr>
        <w:lastRenderedPageBreak/>
        <w:t xml:space="preserve">10.5 </w:t>
      </w:r>
      <w:r w:rsidR="00462308">
        <w:rPr>
          <w:color w:val="161718" w:themeColor="text1"/>
        </w:rPr>
        <w:t>Echec des tests et raison</w:t>
      </w:r>
      <w:bookmarkEnd w:id="90"/>
      <w:bookmarkEnd w:id="91"/>
    </w:p>
    <w:p w14:paraId="4058BF88" w14:textId="77777777" w:rsidR="004E0950" w:rsidRDefault="004E0950" w:rsidP="004E0950"/>
    <w:tbl>
      <w:tblPr>
        <w:tblStyle w:val="Grilledutableau"/>
        <w:tblW w:w="0" w:type="auto"/>
        <w:tblLook w:val="04A0" w:firstRow="1" w:lastRow="0" w:firstColumn="1" w:lastColumn="0" w:noHBand="0" w:noVBand="1"/>
      </w:tblPr>
      <w:tblGrid>
        <w:gridCol w:w="2547"/>
        <w:gridCol w:w="7045"/>
      </w:tblGrid>
      <w:tr w:rsidR="004E0950" w14:paraId="20E46662" w14:textId="77777777" w:rsidTr="00210FCB">
        <w:trPr>
          <w:trHeight w:val="400"/>
        </w:trPr>
        <w:tc>
          <w:tcPr>
            <w:tcW w:w="2547" w:type="dxa"/>
            <w:shd w:val="clear" w:color="auto" w:fill="3E3261"/>
          </w:tcPr>
          <w:p w14:paraId="21530880" w14:textId="77777777" w:rsidR="004E0950" w:rsidRPr="00214024" w:rsidRDefault="004E0950" w:rsidP="00210FCB">
            <w:pPr>
              <w:jc w:val="both"/>
            </w:pPr>
            <w:r w:rsidRPr="00214024">
              <w:t>Nom</w:t>
            </w:r>
          </w:p>
        </w:tc>
        <w:tc>
          <w:tcPr>
            <w:tcW w:w="7045" w:type="dxa"/>
          </w:tcPr>
          <w:p w14:paraId="0979CE1A" w14:textId="2D8859AF" w:rsidR="004E0950" w:rsidRPr="0085783F" w:rsidRDefault="004E0950" w:rsidP="0085783F">
            <w:pPr>
              <w:pStyle w:val="Paragraphedeliste"/>
              <w:numPr>
                <w:ilvl w:val="1"/>
                <w:numId w:val="14"/>
              </w:numPr>
              <w:jc w:val="both"/>
              <w:rPr>
                <w:b/>
                <w:bCs/>
                <w:color w:val="161718" w:themeColor="text1"/>
              </w:rPr>
            </w:pPr>
            <w:r w:rsidRPr="0085783F">
              <w:rPr>
                <w:b/>
                <w:bCs/>
                <w:color w:val="161718" w:themeColor="text1"/>
              </w:rPr>
              <w:t>Création de championnats</w:t>
            </w:r>
          </w:p>
        </w:tc>
      </w:tr>
      <w:tr w:rsidR="004E0950" w14:paraId="75D40F2B" w14:textId="77777777" w:rsidTr="00210FCB">
        <w:trPr>
          <w:trHeight w:val="687"/>
        </w:trPr>
        <w:tc>
          <w:tcPr>
            <w:tcW w:w="2547" w:type="dxa"/>
            <w:shd w:val="clear" w:color="auto" w:fill="3E3261"/>
          </w:tcPr>
          <w:p w14:paraId="75387425" w14:textId="77777777" w:rsidR="004E0950" w:rsidRPr="00214024" w:rsidRDefault="004E0950" w:rsidP="00210FCB">
            <w:pPr>
              <w:jc w:val="both"/>
            </w:pPr>
            <w:r>
              <w:t>User story</w:t>
            </w:r>
          </w:p>
        </w:tc>
        <w:tc>
          <w:tcPr>
            <w:tcW w:w="7045" w:type="dxa"/>
          </w:tcPr>
          <w:p w14:paraId="11CCB8A3" w14:textId="77777777" w:rsidR="004E0950" w:rsidRPr="006C5978" w:rsidRDefault="004E0950" w:rsidP="00210FCB">
            <w:pPr>
              <w:jc w:val="both"/>
              <w:rPr>
                <w:color w:val="161718" w:themeColor="text1"/>
              </w:rPr>
            </w:pPr>
            <w:r>
              <w:rPr>
                <w:color w:val="161718" w:themeColor="text1"/>
              </w:rPr>
              <w:t>S8 : Gestion de championnats</w:t>
            </w:r>
          </w:p>
        </w:tc>
      </w:tr>
      <w:tr w:rsidR="004E0950" w14:paraId="60F21BA0" w14:textId="77777777" w:rsidTr="00210FCB">
        <w:trPr>
          <w:trHeight w:val="1404"/>
        </w:trPr>
        <w:tc>
          <w:tcPr>
            <w:tcW w:w="2547" w:type="dxa"/>
            <w:shd w:val="clear" w:color="auto" w:fill="3E3261"/>
          </w:tcPr>
          <w:p w14:paraId="6356C92C" w14:textId="77777777" w:rsidR="004E0950" w:rsidRPr="00214024" w:rsidRDefault="004E0950" w:rsidP="00210FCB">
            <w:pPr>
              <w:jc w:val="both"/>
            </w:pPr>
            <w:r>
              <w:t>Situation</w:t>
            </w:r>
          </w:p>
        </w:tc>
        <w:tc>
          <w:tcPr>
            <w:tcW w:w="7045" w:type="dxa"/>
          </w:tcPr>
          <w:p w14:paraId="13709433" w14:textId="77777777" w:rsidR="004E0950" w:rsidRPr="00214024" w:rsidRDefault="004E0950" w:rsidP="00210FCB">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ce champ est mal renseigné, un message d’erreur s’affiche. </w:t>
            </w:r>
          </w:p>
        </w:tc>
      </w:tr>
      <w:tr w:rsidR="004E0950" w14:paraId="711DFE9A" w14:textId="77777777" w:rsidTr="00210FCB">
        <w:trPr>
          <w:trHeight w:val="702"/>
        </w:trPr>
        <w:tc>
          <w:tcPr>
            <w:tcW w:w="2547" w:type="dxa"/>
            <w:shd w:val="clear" w:color="auto" w:fill="3E3261"/>
          </w:tcPr>
          <w:p w14:paraId="431AC4AF" w14:textId="04EAFA93" w:rsidR="004E0950" w:rsidRPr="00214024" w:rsidRDefault="004E0950" w:rsidP="00210FCB">
            <w:pPr>
              <w:jc w:val="both"/>
            </w:pPr>
            <w:r>
              <w:t>Raison de l’échec</w:t>
            </w:r>
          </w:p>
        </w:tc>
        <w:tc>
          <w:tcPr>
            <w:tcW w:w="7045" w:type="dxa"/>
          </w:tcPr>
          <w:p w14:paraId="74F83534" w14:textId="31E1EB95" w:rsidR="004E0950" w:rsidRPr="00214024" w:rsidRDefault="004E0950" w:rsidP="00210FCB">
            <w:pPr>
              <w:jc w:val="both"/>
              <w:rPr>
                <w:color w:val="161718" w:themeColor="text1"/>
              </w:rPr>
            </w:pPr>
            <w:r>
              <w:rPr>
                <w:color w:val="161718" w:themeColor="text1"/>
              </w:rPr>
              <w:t>La redirection en fonction de si l’entraîneur à une équipe ou non n’était pas encore implémentée.</w:t>
            </w:r>
          </w:p>
        </w:tc>
      </w:tr>
      <w:tr w:rsidR="004E0950" w14:paraId="399F1D55" w14:textId="77777777" w:rsidTr="00210FCB">
        <w:trPr>
          <w:trHeight w:val="431"/>
        </w:trPr>
        <w:tc>
          <w:tcPr>
            <w:tcW w:w="2547" w:type="dxa"/>
            <w:shd w:val="clear" w:color="auto" w:fill="3E3261"/>
          </w:tcPr>
          <w:p w14:paraId="26BD5DBF" w14:textId="57B68A57" w:rsidR="004E0950" w:rsidRPr="00214024" w:rsidRDefault="004E0950" w:rsidP="00210FCB">
            <w:pPr>
              <w:jc w:val="both"/>
            </w:pPr>
            <w:r>
              <w:t>Date de l’échec</w:t>
            </w:r>
          </w:p>
        </w:tc>
        <w:tc>
          <w:tcPr>
            <w:tcW w:w="7045" w:type="dxa"/>
          </w:tcPr>
          <w:p w14:paraId="49C22F58" w14:textId="519E6A3E" w:rsidR="004E0950" w:rsidRPr="00214024" w:rsidRDefault="00EA6364" w:rsidP="00210FCB">
            <w:pPr>
              <w:jc w:val="both"/>
              <w:rPr>
                <w:color w:val="161718" w:themeColor="text1"/>
              </w:rPr>
            </w:pPr>
            <w:r>
              <w:rPr>
                <w:color w:val="161718" w:themeColor="text1"/>
              </w:rPr>
              <w:t xml:space="preserve">Le 02.05 </w:t>
            </w:r>
          </w:p>
        </w:tc>
      </w:tr>
    </w:tbl>
    <w:p w14:paraId="49BDB707" w14:textId="77777777" w:rsidR="005F0B13" w:rsidRDefault="005F0B13" w:rsidP="004E0950"/>
    <w:tbl>
      <w:tblPr>
        <w:tblStyle w:val="Grilledutableau"/>
        <w:tblW w:w="0" w:type="auto"/>
        <w:tblLook w:val="04A0" w:firstRow="1" w:lastRow="0" w:firstColumn="1" w:lastColumn="0" w:noHBand="0" w:noVBand="1"/>
      </w:tblPr>
      <w:tblGrid>
        <w:gridCol w:w="2547"/>
        <w:gridCol w:w="7045"/>
      </w:tblGrid>
      <w:tr w:rsidR="0085783F" w14:paraId="056D6311" w14:textId="77777777" w:rsidTr="00210FCB">
        <w:trPr>
          <w:trHeight w:val="400"/>
        </w:trPr>
        <w:tc>
          <w:tcPr>
            <w:tcW w:w="2547" w:type="dxa"/>
            <w:shd w:val="clear" w:color="auto" w:fill="3E3261"/>
          </w:tcPr>
          <w:p w14:paraId="3B822E44" w14:textId="77777777" w:rsidR="0085783F" w:rsidRPr="00214024" w:rsidRDefault="0085783F" w:rsidP="00210FCB">
            <w:pPr>
              <w:jc w:val="both"/>
            </w:pPr>
            <w:r w:rsidRPr="00214024">
              <w:t>Nom</w:t>
            </w:r>
          </w:p>
        </w:tc>
        <w:tc>
          <w:tcPr>
            <w:tcW w:w="7045" w:type="dxa"/>
          </w:tcPr>
          <w:p w14:paraId="0C35C258" w14:textId="77777777" w:rsidR="0085783F" w:rsidRPr="00DE5861" w:rsidRDefault="0085783F" w:rsidP="00210FCB">
            <w:pPr>
              <w:jc w:val="both"/>
              <w:rPr>
                <w:b/>
                <w:bCs/>
                <w:color w:val="161718" w:themeColor="text1"/>
              </w:rPr>
            </w:pPr>
            <w:r>
              <w:rPr>
                <w:b/>
                <w:bCs/>
                <w:color w:val="161718" w:themeColor="text1"/>
              </w:rPr>
              <w:t xml:space="preserve">2.2 Modifications / suppression championnats </w:t>
            </w:r>
          </w:p>
        </w:tc>
      </w:tr>
      <w:tr w:rsidR="0085783F" w14:paraId="36A29E09" w14:textId="77777777" w:rsidTr="00210FCB">
        <w:trPr>
          <w:trHeight w:val="687"/>
        </w:trPr>
        <w:tc>
          <w:tcPr>
            <w:tcW w:w="2547" w:type="dxa"/>
            <w:shd w:val="clear" w:color="auto" w:fill="3E3261"/>
          </w:tcPr>
          <w:p w14:paraId="507E4663" w14:textId="77777777" w:rsidR="0085783F" w:rsidRPr="00214024" w:rsidRDefault="0085783F" w:rsidP="00210FCB">
            <w:pPr>
              <w:jc w:val="both"/>
            </w:pPr>
            <w:r>
              <w:t>User story</w:t>
            </w:r>
          </w:p>
        </w:tc>
        <w:tc>
          <w:tcPr>
            <w:tcW w:w="7045" w:type="dxa"/>
          </w:tcPr>
          <w:p w14:paraId="175F1B2F" w14:textId="77777777" w:rsidR="0085783F" w:rsidRPr="006C5978" w:rsidRDefault="0085783F" w:rsidP="00210FCB">
            <w:pPr>
              <w:jc w:val="both"/>
              <w:rPr>
                <w:color w:val="161718" w:themeColor="text1"/>
              </w:rPr>
            </w:pPr>
            <w:r>
              <w:rPr>
                <w:color w:val="161718" w:themeColor="text1"/>
              </w:rPr>
              <w:t>S8 : Gestion de championnats</w:t>
            </w:r>
          </w:p>
        </w:tc>
      </w:tr>
      <w:tr w:rsidR="0085783F" w14:paraId="02BC13F7" w14:textId="77777777" w:rsidTr="00210FCB">
        <w:trPr>
          <w:trHeight w:val="1404"/>
        </w:trPr>
        <w:tc>
          <w:tcPr>
            <w:tcW w:w="2547" w:type="dxa"/>
            <w:shd w:val="clear" w:color="auto" w:fill="3E3261"/>
          </w:tcPr>
          <w:p w14:paraId="17958F72" w14:textId="77777777" w:rsidR="0085783F" w:rsidRPr="00214024" w:rsidRDefault="0085783F" w:rsidP="00210FCB">
            <w:pPr>
              <w:jc w:val="both"/>
            </w:pPr>
            <w:r>
              <w:t>Situation</w:t>
            </w:r>
          </w:p>
        </w:tc>
        <w:tc>
          <w:tcPr>
            <w:tcW w:w="7045" w:type="dxa"/>
          </w:tcPr>
          <w:p w14:paraId="5FACC986" w14:textId="77777777" w:rsidR="0085783F" w:rsidRPr="00214024" w:rsidRDefault="0085783F" w:rsidP="00210FCB">
            <w:pPr>
              <w:jc w:val="both"/>
              <w:rPr>
                <w:color w:val="161718" w:themeColor="text1"/>
              </w:rPr>
            </w:pPr>
            <w:r>
              <w:rPr>
                <w:color w:val="161718" w:themeColor="text1"/>
              </w:rPr>
              <w:t xml:space="preserve">Lorsqu’un entraîneur est identifié il peut supprimer et modifier les championnats qu’il a créés uniquement. Pour chaque action un message de confirmation s’affiche. </w:t>
            </w:r>
          </w:p>
        </w:tc>
      </w:tr>
      <w:tr w:rsidR="0085783F" w14:paraId="40CBA3FD" w14:textId="77777777" w:rsidTr="00210FCB">
        <w:trPr>
          <w:trHeight w:val="702"/>
        </w:trPr>
        <w:tc>
          <w:tcPr>
            <w:tcW w:w="2547" w:type="dxa"/>
            <w:shd w:val="clear" w:color="auto" w:fill="3E3261"/>
          </w:tcPr>
          <w:p w14:paraId="0456AEFE" w14:textId="04F9966A" w:rsidR="0085783F" w:rsidRPr="00214024" w:rsidRDefault="0085783F" w:rsidP="0085783F">
            <w:pPr>
              <w:jc w:val="both"/>
            </w:pPr>
            <w:r>
              <w:t>Raison de l’échec</w:t>
            </w:r>
          </w:p>
        </w:tc>
        <w:tc>
          <w:tcPr>
            <w:tcW w:w="7045" w:type="dxa"/>
          </w:tcPr>
          <w:p w14:paraId="0C840BF6" w14:textId="0C16701B" w:rsidR="0085783F" w:rsidRPr="00214024" w:rsidRDefault="0085783F" w:rsidP="0085783F">
            <w:pPr>
              <w:jc w:val="both"/>
              <w:rPr>
                <w:color w:val="161718" w:themeColor="text1"/>
              </w:rPr>
            </w:pPr>
            <w:r>
              <w:rPr>
                <w:color w:val="161718" w:themeColor="text1"/>
              </w:rPr>
              <w:t>Le faite de pouvoir mettre actif ou pas n’était pas encore implémenté.</w:t>
            </w:r>
          </w:p>
        </w:tc>
      </w:tr>
      <w:tr w:rsidR="0085783F" w14:paraId="7856E352" w14:textId="77777777" w:rsidTr="00210FCB">
        <w:trPr>
          <w:trHeight w:val="431"/>
        </w:trPr>
        <w:tc>
          <w:tcPr>
            <w:tcW w:w="2547" w:type="dxa"/>
            <w:shd w:val="clear" w:color="auto" w:fill="3E3261"/>
          </w:tcPr>
          <w:p w14:paraId="5F5F045E" w14:textId="32A35719" w:rsidR="0085783F" w:rsidRPr="00214024" w:rsidRDefault="0085783F" w:rsidP="0085783F">
            <w:pPr>
              <w:jc w:val="both"/>
            </w:pPr>
            <w:r>
              <w:t>Date de l’échec</w:t>
            </w:r>
          </w:p>
        </w:tc>
        <w:tc>
          <w:tcPr>
            <w:tcW w:w="7045" w:type="dxa"/>
          </w:tcPr>
          <w:p w14:paraId="5B376CD4" w14:textId="1F527DCA" w:rsidR="0085783F" w:rsidRPr="00214024" w:rsidRDefault="0085783F" w:rsidP="0085783F">
            <w:pPr>
              <w:jc w:val="both"/>
              <w:rPr>
                <w:color w:val="161718" w:themeColor="text1"/>
              </w:rPr>
            </w:pPr>
            <w:r>
              <w:rPr>
                <w:color w:val="161718" w:themeColor="text1"/>
              </w:rPr>
              <w:t>Le 02.05 &amp; 03.05</w:t>
            </w:r>
          </w:p>
        </w:tc>
      </w:tr>
    </w:tbl>
    <w:p w14:paraId="2DF3F458" w14:textId="77777777" w:rsidR="0085783F" w:rsidRDefault="0085783F" w:rsidP="004E0950"/>
    <w:tbl>
      <w:tblPr>
        <w:tblStyle w:val="Grilledutableau"/>
        <w:tblW w:w="0" w:type="auto"/>
        <w:tblLook w:val="04A0" w:firstRow="1" w:lastRow="0" w:firstColumn="1" w:lastColumn="0" w:noHBand="0" w:noVBand="1"/>
      </w:tblPr>
      <w:tblGrid>
        <w:gridCol w:w="2547"/>
        <w:gridCol w:w="7045"/>
      </w:tblGrid>
      <w:tr w:rsidR="00BF3E17" w14:paraId="5FD81CCC" w14:textId="77777777" w:rsidTr="00210FCB">
        <w:trPr>
          <w:trHeight w:val="400"/>
        </w:trPr>
        <w:tc>
          <w:tcPr>
            <w:tcW w:w="2547" w:type="dxa"/>
            <w:shd w:val="clear" w:color="auto" w:fill="3E3261"/>
          </w:tcPr>
          <w:p w14:paraId="49EFF75B" w14:textId="77777777" w:rsidR="00BF3E17" w:rsidRPr="00214024" w:rsidRDefault="00BF3E17" w:rsidP="00210FCB">
            <w:pPr>
              <w:jc w:val="both"/>
            </w:pPr>
            <w:r w:rsidRPr="00214024">
              <w:t>Nom</w:t>
            </w:r>
          </w:p>
        </w:tc>
        <w:tc>
          <w:tcPr>
            <w:tcW w:w="7045" w:type="dxa"/>
          </w:tcPr>
          <w:p w14:paraId="15F129AA" w14:textId="77777777" w:rsidR="00BF3E17" w:rsidRPr="00DE5861" w:rsidRDefault="00BF3E17" w:rsidP="00210FCB">
            <w:pPr>
              <w:jc w:val="both"/>
              <w:rPr>
                <w:b/>
                <w:bCs/>
                <w:color w:val="161718" w:themeColor="text1"/>
              </w:rPr>
            </w:pPr>
            <w:r>
              <w:rPr>
                <w:b/>
                <w:bCs/>
                <w:color w:val="161718" w:themeColor="text1"/>
              </w:rPr>
              <w:t xml:space="preserve">3.2 Modifications / suppression d’équipe </w:t>
            </w:r>
          </w:p>
        </w:tc>
      </w:tr>
      <w:tr w:rsidR="00BF3E17" w14:paraId="2C20A35D" w14:textId="77777777" w:rsidTr="00210FCB">
        <w:trPr>
          <w:trHeight w:val="687"/>
        </w:trPr>
        <w:tc>
          <w:tcPr>
            <w:tcW w:w="2547" w:type="dxa"/>
            <w:shd w:val="clear" w:color="auto" w:fill="3E3261"/>
          </w:tcPr>
          <w:p w14:paraId="00D5A73D" w14:textId="77777777" w:rsidR="00BF3E17" w:rsidRPr="00214024" w:rsidRDefault="00BF3E17" w:rsidP="00210FCB">
            <w:pPr>
              <w:jc w:val="both"/>
            </w:pPr>
            <w:r>
              <w:t>User story</w:t>
            </w:r>
          </w:p>
        </w:tc>
        <w:tc>
          <w:tcPr>
            <w:tcW w:w="7045" w:type="dxa"/>
          </w:tcPr>
          <w:p w14:paraId="1F7D7C92" w14:textId="77777777" w:rsidR="00BF3E17" w:rsidRPr="006C5978" w:rsidRDefault="00BF3E17" w:rsidP="00210FCB">
            <w:pPr>
              <w:jc w:val="both"/>
              <w:rPr>
                <w:color w:val="161718" w:themeColor="text1"/>
              </w:rPr>
            </w:pPr>
            <w:r>
              <w:rPr>
                <w:color w:val="161718" w:themeColor="text1"/>
              </w:rPr>
              <w:t>S9 : Gestion d’équipe</w:t>
            </w:r>
          </w:p>
        </w:tc>
      </w:tr>
      <w:tr w:rsidR="00BF3E17" w14:paraId="498FE436" w14:textId="77777777" w:rsidTr="00210FCB">
        <w:trPr>
          <w:trHeight w:val="1404"/>
        </w:trPr>
        <w:tc>
          <w:tcPr>
            <w:tcW w:w="2547" w:type="dxa"/>
            <w:shd w:val="clear" w:color="auto" w:fill="3E3261"/>
          </w:tcPr>
          <w:p w14:paraId="7B280035" w14:textId="77777777" w:rsidR="00BF3E17" w:rsidRPr="00214024" w:rsidRDefault="00BF3E17" w:rsidP="00210FCB">
            <w:pPr>
              <w:jc w:val="both"/>
            </w:pPr>
            <w:r>
              <w:t>Situation</w:t>
            </w:r>
          </w:p>
        </w:tc>
        <w:tc>
          <w:tcPr>
            <w:tcW w:w="7045" w:type="dxa"/>
          </w:tcPr>
          <w:p w14:paraId="489CFC82" w14:textId="77777777" w:rsidR="00BF3E17" w:rsidRPr="00214024" w:rsidRDefault="00BF3E17" w:rsidP="00210FCB">
            <w:pPr>
              <w:jc w:val="both"/>
              <w:rPr>
                <w:color w:val="161718" w:themeColor="text1"/>
              </w:rPr>
            </w:pPr>
            <w:r>
              <w:rPr>
                <w:color w:val="161718" w:themeColor="text1"/>
              </w:rPr>
              <w:t xml:space="preserve">L’entraîneur peut supprimer ou modifier une équipe. Des messages de confirmations s’affichent pour chaque action. </w:t>
            </w:r>
          </w:p>
        </w:tc>
      </w:tr>
      <w:tr w:rsidR="00BF3E17" w14:paraId="055A1174" w14:textId="77777777" w:rsidTr="00210FCB">
        <w:trPr>
          <w:trHeight w:val="702"/>
        </w:trPr>
        <w:tc>
          <w:tcPr>
            <w:tcW w:w="2547" w:type="dxa"/>
            <w:shd w:val="clear" w:color="auto" w:fill="3E3261"/>
          </w:tcPr>
          <w:p w14:paraId="3032D56B" w14:textId="5C0AF3F3" w:rsidR="00BF3E17" w:rsidRPr="00214024" w:rsidRDefault="00BF3E17" w:rsidP="00BF3E17">
            <w:pPr>
              <w:jc w:val="both"/>
            </w:pPr>
            <w:r>
              <w:t>Raison de l’échec</w:t>
            </w:r>
          </w:p>
        </w:tc>
        <w:tc>
          <w:tcPr>
            <w:tcW w:w="7045" w:type="dxa"/>
          </w:tcPr>
          <w:p w14:paraId="29322FA2" w14:textId="507D3DD3" w:rsidR="00BF3E17" w:rsidRPr="00214024" w:rsidRDefault="00BF3E17" w:rsidP="00BF3E17">
            <w:pPr>
              <w:jc w:val="both"/>
              <w:rPr>
                <w:color w:val="161718" w:themeColor="text1"/>
              </w:rPr>
            </w:pPr>
            <w:r>
              <w:rPr>
                <w:color w:val="161718" w:themeColor="text1"/>
              </w:rPr>
              <w:t xml:space="preserve">La modification n’était pas encore </w:t>
            </w:r>
            <w:r w:rsidR="00A439A0">
              <w:rPr>
                <w:color w:val="161718" w:themeColor="text1"/>
              </w:rPr>
              <w:t>implémentée</w:t>
            </w:r>
            <w:r>
              <w:rPr>
                <w:color w:val="161718" w:themeColor="text1"/>
              </w:rPr>
              <w:t>.</w:t>
            </w:r>
          </w:p>
        </w:tc>
      </w:tr>
      <w:tr w:rsidR="00BF3E17" w14:paraId="6CFA5964" w14:textId="77777777" w:rsidTr="00210FCB">
        <w:trPr>
          <w:trHeight w:val="431"/>
        </w:trPr>
        <w:tc>
          <w:tcPr>
            <w:tcW w:w="2547" w:type="dxa"/>
            <w:shd w:val="clear" w:color="auto" w:fill="3E3261"/>
          </w:tcPr>
          <w:p w14:paraId="6B5C3A12" w14:textId="2A8384A8" w:rsidR="00BF3E17" w:rsidRPr="00214024" w:rsidRDefault="00BF3E17" w:rsidP="00BF3E17">
            <w:pPr>
              <w:jc w:val="both"/>
            </w:pPr>
            <w:r>
              <w:t>Date de l’échec</w:t>
            </w:r>
          </w:p>
        </w:tc>
        <w:tc>
          <w:tcPr>
            <w:tcW w:w="7045" w:type="dxa"/>
          </w:tcPr>
          <w:p w14:paraId="4C2CC7D0" w14:textId="02010F9E" w:rsidR="00BF3E17" w:rsidRPr="00214024" w:rsidRDefault="00BF3E17" w:rsidP="00BF3E17">
            <w:pPr>
              <w:jc w:val="both"/>
              <w:rPr>
                <w:color w:val="161718" w:themeColor="text1"/>
              </w:rPr>
            </w:pPr>
            <w:r>
              <w:rPr>
                <w:color w:val="161718" w:themeColor="text1"/>
              </w:rPr>
              <w:t>Le 03.05</w:t>
            </w:r>
          </w:p>
        </w:tc>
      </w:tr>
    </w:tbl>
    <w:p w14:paraId="0C94F7B8" w14:textId="77777777" w:rsidR="00BF3E17" w:rsidRDefault="00BF3E17" w:rsidP="004E0950"/>
    <w:p w14:paraId="4BAFD99E" w14:textId="2896231E" w:rsidR="005F0B13" w:rsidRDefault="00806AA9" w:rsidP="00F91748">
      <w:pPr>
        <w:pStyle w:val="Titre1"/>
        <w:jc w:val="both"/>
        <w:rPr>
          <w:color w:val="161718" w:themeColor="text1"/>
        </w:rPr>
      </w:pPr>
      <w:bookmarkStart w:id="92" w:name="_Toc133409380"/>
      <w:bookmarkStart w:id="93" w:name="_Toc133796817"/>
      <w:r>
        <w:rPr>
          <w:color w:val="161718" w:themeColor="text1"/>
        </w:rPr>
        <w:lastRenderedPageBreak/>
        <w:t xml:space="preserve">11. </w:t>
      </w:r>
      <w:r w:rsidR="005F0B13">
        <w:rPr>
          <w:color w:val="161718" w:themeColor="text1"/>
        </w:rPr>
        <w:t>Conclusion</w:t>
      </w:r>
      <w:bookmarkEnd w:id="92"/>
      <w:bookmarkEnd w:id="93"/>
    </w:p>
    <w:p w14:paraId="74B039ED" w14:textId="4DE98704" w:rsidR="00302E8F" w:rsidRDefault="00806AA9" w:rsidP="00F91748">
      <w:pPr>
        <w:pStyle w:val="Titre2"/>
        <w:jc w:val="both"/>
      </w:pPr>
      <w:bookmarkStart w:id="94" w:name="_Toc133409381"/>
      <w:bookmarkStart w:id="95" w:name="_Toc133796818"/>
      <w:r>
        <w:t xml:space="preserve">11.1 </w:t>
      </w:r>
      <w:r w:rsidR="00302E8F">
        <w:t>Difficulté</w:t>
      </w:r>
      <w:r w:rsidR="009906B8">
        <w:t>s rencontrées</w:t>
      </w:r>
      <w:bookmarkEnd w:id="94"/>
      <w:bookmarkEnd w:id="95"/>
    </w:p>
    <w:p w14:paraId="09A4D9DC" w14:textId="7E12CB3E" w:rsidR="005F0B13" w:rsidRDefault="00806AA9" w:rsidP="00F91748">
      <w:pPr>
        <w:pStyle w:val="Titre2"/>
        <w:jc w:val="both"/>
      </w:pPr>
      <w:bookmarkStart w:id="96" w:name="_Toc133409382"/>
      <w:bookmarkStart w:id="97" w:name="_Toc133796819"/>
      <w:r>
        <w:t xml:space="preserve">11.2 </w:t>
      </w:r>
      <w:r w:rsidR="00775D56">
        <w:t>Planification</w:t>
      </w:r>
      <w:bookmarkEnd w:id="96"/>
      <w:bookmarkEnd w:id="97"/>
    </w:p>
    <w:p w14:paraId="3AEB338D" w14:textId="1535F429" w:rsidR="00775D56" w:rsidRDefault="00806AA9" w:rsidP="00F91748">
      <w:pPr>
        <w:pStyle w:val="Titre2"/>
        <w:jc w:val="both"/>
      </w:pPr>
      <w:bookmarkStart w:id="98" w:name="_Toc133409383"/>
      <w:bookmarkStart w:id="99" w:name="_Toc133796820"/>
      <w:r>
        <w:t xml:space="preserve">11.3 </w:t>
      </w:r>
      <w:r w:rsidR="00775D56">
        <w:t>Améliorations possibles</w:t>
      </w:r>
      <w:bookmarkEnd w:id="98"/>
      <w:bookmarkEnd w:id="99"/>
    </w:p>
    <w:p w14:paraId="6A553872" w14:textId="6B3C9818" w:rsidR="00775D56" w:rsidRDefault="00806AA9" w:rsidP="00F91748">
      <w:pPr>
        <w:pStyle w:val="Titre2"/>
        <w:jc w:val="both"/>
      </w:pPr>
      <w:bookmarkStart w:id="100" w:name="_Toc133409384"/>
      <w:bookmarkStart w:id="101" w:name="_Toc133796821"/>
      <w:r>
        <w:t xml:space="preserve">11.4 </w:t>
      </w:r>
      <w:r w:rsidR="00775D56">
        <w:t>Bilan personnel</w:t>
      </w:r>
      <w:bookmarkEnd w:id="100"/>
      <w:bookmarkEnd w:id="101"/>
    </w:p>
    <w:p w14:paraId="449B6227" w14:textId="77777777" w:rsidR="000574F7" w:rsidRDefault="000574F7" w:rsidP="00F91748">
      <w:pPr>
        <w:spacing w:after="200"/>
        <w:jc w:val="both"/>
        <w:rPr>
          <w:rFonts w:ascii="Book Antiqua" w:eastAsia="Times New Roman" w:hAnsi="Book Antiqua" w:cs="Times New Roman"/>
          <w:b/>
          <w:color w:val="161718" w:themeColor="text1"/>
          <w:sz w:val="48"/>
          <w:szCs w:val="24"/>
        </w:rPr>
      </w:pPr>
      <w:r>
        <w:rPr>
          <w:color w:val="161718" w:themeColor="text1"/>
        </w:rPr>
        <w:br w:type="page"/>
      </w:r>
    </w:p>
    <w:p w14:paraId="4768FF33" w14:textId="1977321D" w:rsidR="00775D56" w:rsidRDefault="00806AA9" w:rsidP="00F91748">
      <w:pPr>
        <w:pStyle w:val="Titre1"/>
        <w:jc w:val="both"/>
        <w:rPr>
          <w:color w:val="161718" w:themeColor="text1"/>
        </w:rPr>
      </w:pPr>
      <w:bookmarkStart w:id="102" w:name="_Toc133409385"/>
      <w:bookmarkStart w:id="103" w:name="_Toc133796822"/>
      <w:r>
        <w:rPr>
          <w:color w:val="161718" w:themeColor="text1"/>
        </w:rPr>
        <w:lastRenderedPageBreak/>
        <w:t xml:space="preserve">12. </w:t>
      </w:r>
      <w:r w:rsidR="00775D56">
        <w:rPr>
          <w:color w:val="161718" w:themeColor="text1"/>
        </w:rPr>
        <w:t>Annexes</w:t>
      </w:r>
      <w:bookmarkEnd w:id="102"/>
      <w:bookmarkEnd w:id="103"/>
    </w:p>
    <w:p w14:paraId="33123629" w14:textId="284CBFA5" w:rsidR="00775D56" w:rsidRDefault="00806AA9" w:rsidP="00806AA9">
      <w:pPr>
        <w:pStyle w:val="Titre2"/>
      </w:pPr>
      <w:bookmarkStart w:id="104" w:name="_Toc133409386"/>
      <w:bookmarkStart w:id="105" w:name="_Toc133796823"/>
      <w:r>
        <w:t xml:space="preserve">12.1 </w:t>
      </w:r>
      <w:r w:rsidR="00775D56">
        <w:t>Bibliographie</w:t>
      </w:r>
      <w:bookmarkEnd w:id="104"/>
      <w:bookmarkEnd w:id="105"/>
    </w:p>
    <w:p w14:paraId="0BB2B320" w14:textId="77777777" w:rsidR="00255AB5" w:rsidRDefault="00255AB5" w:rsidP="00255AB5"/>
    <w:p w14:paraId="63D703B0" w14:textId="24D2025A" w:rsidR="00775D56" w:rsidRPr="00255AB5" w:rsidRDefault="00775D56" w:rsidP="00255AB5">
      <w:pPr>
        <w:ind w:firstLine="720"/>
        <w:rPr>
          <w:rFonts w:ascii="Book Antiqua" w:hAnsi="Book Antiqua"/>
          <w:b/>
          <w:bCs/>
          <w:color w:val="161718" w:themeColor="text1"/>
          <w:sz w:val="28"/>
          <w:szCs w:val="28"/>
        </w:rPr>
      </w:pPr>
      <w:bookmarkStart w:id="106" w:name="_Toc133409387"/>
      <w:r w:rsidRPr="00255AB5">
        <w:rPr>
          <w:rFonts w:ascii="Book Antiqua" w:hAnsi="Book Antiqua"/>
          <w:b/>
          <w:bCs/>
          <w:color w:val="161718" w:themeColor="text1"/>
          <w:sz w:val="28"/>
          <w:szCs w:val="28"/>
        </w:rPr>
        <w:t>Code repris</w:t>
      </w:r>
      <w:bookmarkEnd w:id="106"/>
    </w:p>
    <w:p w14:paraId="5AA90E63" w14:textId="77777777" w:rsidR="00015B9E" w:rsidRPr="00015B9E" w:rsidRDefault="00015B9E" w:rsidP="00806AA9">
      <w:pPr>
        <w:pStyle w:val="Paragraphedeliste"/>
        <w:numPr>
          <w:ilvl w:val="0"/>
          <w:numId w:val="4"/>
        </w:numPr>
        <w:ind w:left="1080"/>
        <w:jc w:val="both"/>
        <w:rPr>
          <w:color w:val="161718" w:themeColor="text1"/>
        </w:rPr>
      </w:pPr>
      <w:r>
        <w:rPr>
          <w:color w:val="161718" w:themeColor="text1"/>
        </w:rPr>
        <w:t xml:space="preserve">Template du site repris et modifier de mon ancien projet : </w:t>
      </w:r>
      <w:hyperlink r:id="rId26" w:history="1">
        <w:r w:rsidRPr="00520A6E">
          <w:rPr>
            <w:rStyle w:val="Lienhypertexte"/>
            <w:color w:val="605DBF" w:themeColor="text2" w:themeTint="99"/>
          </w:rPr>
          <w:t>https://github.com/gotham226/CloseLake.git</w:t>
        </w:r>
      </w:hyperlink>
      <w:r w:rsidRPr="00520A6E">
        <w:rPr>
          <w:color w:val="605DBF" w:themeColor="text2" w:themeTint="99"/>
        </w:rPr>
        <w:t xml:space="preserve"> </w:t>
      </w:r>
    </w:p>
    <w:p w14:paraId="25CCA69D" w14:textId="2F8E6ED7" w:rsidR="00015B9E" w:rsidRDefault="00015B9E" w:rsidP="00806AA9">
      <w:pPr>
        <w:pStyle w:val="Paragraphedeliste"/>
        <w:ind w:left="1080"/>
        <w:jc w:val="both"/>
        <w:rPr>
          <w:color w:val="161718" w:themeColor="text1"/>
        </w:rPr>
      </w:pPr>
      <w:r>
        <w:rPr>
          <w:color w:val="161718" w:themeColor="text1"/>
        </w:rPr>
        <w:t>Lui-même repris de cette Template :</w:t>
      </w:r>
    </w:p>
    <w:p w14:paraId="5644E4A3" w14:textId="31C44EE5" w:rsidR="0078666A" w:rsidRPr="0078666A" w:rsidRDefault="002773AA" w:rsidP="00806AA9">
      <w:pPr>
        <w:pStyle w:val="Paragraphedeliste"/>
        <w:ind w:left="1080"/>
        <w:jc w:val="both"/>
        <w:rPr>
          <w:color w:val="161718" w:themeColor="text1"/>
        </w:rPr>
      </w:pPr>
      <w:hyperlink r:id="rId27" w:history="1">
        <w:r w:rsidR="00015B9E" w:rsidRPr="00520A6E">
          <w:rPr>
            <w:rStyle w:val="Lienhypertexte"/>
            <w:color w:val="605DBF" w:themeColor="text2" w:themeTint="99"/>
          </w:rPr>
          <w:t xml:space="preserve">GitHub - </w:t>
        </w:r>
        <w:proofErr w:type="spellStart"/>
        <w:r w:rsidR="00015B9E" w:rsidRPr="00520A6E">
          <w:rPr>
            <w:rStyle w:val="Lienhypertexte"/>
            <w:color w:val="605DBF" w:themeColor="text2" w:themeTint="99"/>
          </w:rPr>
          <w:t>dzarrorn</w:t>
        </w:r>
        <w:proofErr w:type="spellEnd"/>
        <w:r w:rsidR="00015B9E" w:rsidRPr="00520A6E">
          <w:rPr>
            <w:rStyle w:val="Lienhypertexte"/>
            <w:color w:val="605DBF" w:themeColor="text2" w:themeTint="99"/>
          </w:rPr>
          <w:t>/</w:t>
        </w:r>
        <w:proofErr w:type="spellStart"/>
        <w:r w:rsidR="00015B9E" w:rsidRPr="00520A6E">
          <w:rPr>
            <w:rStyle w:val="Lienhypertexte"/>
            <w:color w:val="605DBF" w:themeColor="text2" w:themeTint="99"/>
          </w:rPr>
          <w:t>NFTwebsite_html-sass</w:t>
        </w:r>
        <w:proofErr w:type="spellEnd"/>
      </w:hyperlink>
      <w:r w:rsidR="00015B9E" w:rsidRPr="00015B9E">
        <w:rPr>
          <w:color w:val="7030A0"/>
        </w:rPr>
        <w:t xml:space="preserve"> </w:t>
      </w:r>
    </w:p>
    <w:p w14:paraId="5A34B99A" w14:textId="587F6025" w:rsidR="0078666A" w:rsidRPr="0078666A" w:rsidRDefault="0078666A" w:rsidP="00806AA9">
      <w:pPr>
        <w:pStyle w:val="Paragraphedeliste"/>
        <w:numPr>
          <w:ilvl w:val="0"/>
          <w:numId w:val="4"/>
        </w:numPr>
        <w:ind w:left="1080"/>
        <w:rPr>
          <w:rFonts w:ascii="Arial" w:eastAsia="Arial" w:hAnsi="Arial" w:cs="Arial"/>
          <w:color w:val="0563C1"/>
          <w:u w:val="single"/>
        </w:rPr>
      </w:pPr>
      <w:proofErr w:type="spellStart"/>
      <w:r w:rsidRPr="0078666A">
        <w:rPr>
          <w:color w:val="161718" w:themeColor="text1"/>
        </w:rPr>
        <w:t>Peece</w:t>
      </w:r>
      <w:proofErr w:type="spellEnd"/>
      <w:r w:rsidRPr="0078666A">
        <w:rPr>
          <w:color w:val="161718" w:themeColor="text1"/>
        </w:rPr>
        <w:t xml:space="preserve"> Simple Router : </w:t>
      </w:r>
      <w:hyperlink r:id="rId28">
        <w:r w:rsidRPr="00520A6E">
          <w:rPr>
            <w:rFonts w:ascii="Arial" w:eastAsia="Arial" w:hAnsi="Arial" w:cs="Arial"/>
            <w:color w:val="605DBF" w:themeColor="text2" w:themeTint="99"/>
            <w:u w:val="single"/>
          </w:rPr>
          <w:t>https://github.com/skipperbent/simple-php-router</w:t>
        </w:r>
      </w:hyperlink>
      <w:r w:rsidRPr="0078666A">
        <w:rPr>
          <w:rFonts w:ascii="Arial" w:eastAsia="Arial" w:hAnsi="Arial" w:cs="Arial"/>
          <w:color w:val="0563C1"/>
          <w:u w:val="single"/>
        </w:rPr>
        <w:t xml:space="preserve"> </w:t>
      </w:r>
      <w:r>
        <w:rPr>
          <w:rFonts w:ascii="Arial" w:eastAsia="Arial" w:hAnsi="Arial" w:cs="Arial"/>
          <w:color w:val="0563C1"/>
          <w:u w:val="single"/>
        </w:rPr>
        <w:t xml:space="preserve"> </w:t>
      </w:r>
    </w:p>
    <w:p w14:paraId="2F0D58C9" w14:textId="6A8D6F6A" w:rsidR="0078666A" w:rsidRPr="0078666A" w:rsidRDefault="0078666A" w:rsidP="0078666A">
      <w:pPr>
        <w:ind w:left="360"/>
        <w:jc w:val="both"/>
        <w:rPr>
          <w:color w:val="161718" w:themeColor="text1"/>
        </w:rPr>
      </w:pPr>
    </w:p>
    <w:p w14:paraId="075B44C5" w14:textId="77777777" w:rsidR="00015B9E" w:rsidRPr="00015B9E" w:rsidRDefault="00015B9E" w:rsidP="00F91748">
      <w:pPr>
        <w:pStyle w:val="Paragraphedeliste"/>
        <w:jc w:val="both"/>
        <w:rPr>
          <w:color w:val="161718" w:themeColor="text1"/>
        </w:rPr>
      </w:pPr>
    </w:p>
    <w:p w14:paraId="3883935F" w14:textId="18115D3E" w:rsidR="00775D56" w:rsidRPr="00255AB5" w:rsidRDefault="00775D56" w:rsidP="00255AB5">
      <w:pPr>
        <w:ind w:firstLine="720"/>
        <w:rPr>
          <w:rFonts w:ascii="Book Antiqua" w:hAnsi="Book Antiqua"/>
          <w:b/>
          <w:bCs/>
          <w:color w:val="161718" w:themeColor="text1"/>
          <w:sz w:val="28"/>
          <w:szCs w:val="28"/>
        </w:rPr>
      </w:pPr>
      <w:bookmarkStart w:id="107" w:name="_Toc133409388"/>
      <w:r w:rsidRPr="00255AB5">
        <w:rPr>
          <w:rFonts w:ascii="Book Antiqua" w:hAnsi="Book Antiqua"/>
          <w:b/>
          <w:bCs/>
          <w:color w:val="161718" w:themeColor="text1"/>
          <w:sz w:val="28"/>
          <w:szCs w:val="28"/>
        </w:rPr>
        <w:t>Sites utilisés</w:t>
      </w:r>
      <w:bookmarkEnd w:id="107"/>
    </w:p>
    <w:p w14:paraId="23E47843" w14:textId="5F651475" w:rsidR="000574F7" w:rsidRDefault="000574F7" w:rsidP="00F91748">
      <w:pPr>
        <w:pStyle w:val="Paragraphedeliste"/>
        <w:numPr>
          <w:ilvl w:val="0"/>
          <w:numId w:val="2"/>
        </w:numPr>
        <w:jc w:val="both"/>
        <w:rPr>
          <w:color w:val="161718" w:themeColor="text1"/>
        </w:rPr>
      </w:pPr>
      <w:r>
        <w:rPr>
          <w:color w:val="161718" w:themeColor="text1"/>
        </w:rPr>
        <w:t xml:space="preserve">Documentation PHP : </w:t>
      </w:r>
      <w:hyperlink r:id="rId29" w:history="1">
        <w:r w:rsidRPr="00520A6E">
          <w:rPr>
            <w:rStyle w:val="Lienhypertexte"/>
            <w:color w:val="605DBF" w:themeColor="text2" w:themeTint="99"/>
          </w:rPr>
          <w:t>https://www.php.net/</w:t>
        </w:r>
      </w:hyperlink>
    </w:p>
    <w:p w14:paraId="5BC31F85" w14:textId="516D2259" w:rsidR="00313011" w:rsidRPr="00313011" w:rsidRDefault="00015B9E" w:rsidP="00F91748">
      <w:pPr>
        <w:pStyle w:val="Paragraphedeliste"/>
        <w:numPr>
          <w:ilvl w:val="0"/>
          <w:numId w:val="2"/>
        </w:numPr>
        <w:jc w:val="both"/>
        <w:rPr>
          <w:color w:val="161718" w:themeColor="text1"/>
        </w:rPr>
      </w:pPr>
      <w:r>
        <w:rPr>
          <w:color w:val="161718" w:themeColor="text1"/>
        </w:rPr>
        <w:t xml:space="preserve">Documentation </w:t>
      </w:r>
      <w:proofErr w:type="spellStart"/>
      <w:r>
        <w:rPr>
          <w:color w:val="161718" w:themeColor="text1"/>
        </w:rPr>
        <w:t>FullCalendar</w:t>
      </w:r>
      <w:proofErr w:type="spellEnd"/>
      <w:r>
        <w:rPr>
          <w:color w:val="161718" w:themeColor="text1"/>
        </w:rPr>
        <w:t xml:space="preserve"> : </w:t>
      </w:r>
      <w:hyperlink r:id="rId30" w:history="1">
        <w:r w:rsidRPr="00520A6E">
          <w:rPr>
            <w:rStyle w:val="Lienhypertexte"/>
            <w:color w:val="605DBF" w:themeColor="text2" w:themeTint="99"/>
          </w:rPr>
          <w:t>https://fullcalendar.io/docs</w:t>
        </w:r>
      </w:hyperlink>
      <w:r w:rsidRPr="00520A6E">
        <w:rPr>
          <w:color w:val="605DBF" w:themeColor="text2" w:themeTint="99"/>
        </w:rPr>
        <w:t xml:space="preserve"> </w:t>
      </w:r>
    </w:p>
    <w:sectPr w:rsidR="00313011" w:rsidRPr="00313011" w:rsidSect="00C1790B">
      <w:headerReference w:type="default" r:id="rId31"/>
      <w:footerReference w:type="default" r:id="rId32"/>
      <w:footerReference w:type="first" r:id="rId33"/>
      <w:pgSz w:w="11906" w:h="16838" w:code="9"/>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6BF5" w14:textId="77777777" w:rsidR="009807BC" w:rsidRDefault="009807BC" w:rsidP="004B7E44">
      <w:r>
        <w:separator/>
      </w:r>
    </w:p>
  </w:endnote>
  <w:endnote w:type="continuationSeparator" w:id="0">
    <w:p w14:paraId="3DA54B29" w14:textId="77777777" w:rsidR="009807BC" w:rsidRDefault="009807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2239" w14:textId="77777777" w:rsidR="007647CB" w:rsidRDefault="007647CB" w:rsidP="007647CB">
    <w:pPr>
      <w:tabs>
        <w:tab w:val="center" w:pos="4550"/>
        <w:tab w:val="left" w:pos="5818"/>
      </w:tabs>
      <w:ind w:right="260"/>
      <w:jc w:val="center"/>
      <w:rPr>
        <w:color w:val="14132F" w:themeColor="text2" w:themeShade="80"/>
        <w:szCs w:val="24"/>
      </w:rPr>
    </w:pPr>
    <w:r>
      <w:rPr>
        <w:color w:val="605DBF" w:themeColor="text2" w:themeTint="99"/>
        <w:spacing w:val="60"/>
        <w:szCs w:val="24"/>
      </w:rPr>
      <w:t>Page</w:t>
    </w:r>
    <w:r>
      <w:rPr>
        <w:color w:val="605DBF" w:themeColor="text2" w:themeTint="99"/>
        <w:szCs w:val="24"/>
      </w:rPr>
      <w:t xml:space="preserve"> </w:t>
    </w:r>
    <w:r>
      <w:rPr>
        <w:color w:val="1D1C47" w:themeColor="text2" w:themeShade="BF"/>
        <w:szCs w:val="24"/>
      </w:rPr>
      <w:fldChar w:fldCharType="begin"/>
    </w:r>
    <w:r>
      <w:rPr>
        <w:color w:val="1D1C47" w:themeColor="text2" w:themeShade="BF"/>
        <w:szCs w:val="24"/>
      </w:rPr>
      <w:instrText>PAGE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r>
      <w:rPr>
        <w:color w:val="1D1C47" w:themeColor="text2" w:themeShade="BF"/>
        <w:szCs w:val="24"/>
      </w:rPr>
      <w:t xml:space="preserve"> | </w:t>
    </w:r>
    <w:r>
      <w:rPr>
        <w:color w:val="1D1C47" w:themeColor="text2" w:themeShade="BF"/>
        <w:szCs w:val="24"/>
      </w:rPr>
      <w:fldChar w:fldCharType="begin"/>
    </w:r>
    <w:r>
      <w:rPr>
        <w:color w:val="1D1C47" w:themeColor="text2" w:themeShade="BF"/>
        <w:szCs w:val="24"/>
      </w:rPr>
      <w:instrText>NUMPAGES  \* Arabic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C7C3A4D"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493D" w14:textId="77777777" w:rsidR="009807BC" w:rsidRDefault="009807BC" w:rsidP="004B7E44">
      <w:r>
        <w:separator/>
      </w:r>
    </w:p>
  </w:footnote>
  <w:footnote w:type="continuationSeparator" w:id="0">
    <w:p w14:paraId="464630E1" w14:textId="77777777" w:rsidR="009807BC" w:rsidRDefault="009807B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AD3E" w14:textId="50A055B9" w:rsidR="00BB1AFE" w:rsidRDefault="00BB1AFE" w:rsidP="00BB1AFE">
    <w:pPr>
      <w:jc w:val="center"/>
    </w:pPr>
  </w:p>
  <w:p w14:paraId="32058342" w14:textId="77777777" w:rsidR="00BB1AFE" w:rsidRDefault="00BB1AFE" w:rsidP="00BB1AFE">
    <w:pPr>
      <w:jc w:val="center"/>
    </w:pPr>
  </w:p>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B1AFE" w:rsidRPr="00BB1AFE" w14:paraId="2DF48A40" w14:textId="77777777" w:rsidTr="00BB1AFE">
      <w:trPr>
        <w:trHeight w:val="426"/>
      </w:trPr>
      <w:tc>
        <w:tcPr>
          <w:tcW w:w="12210" w:type="dxa"/>
          <w:tcBorders>
            <w:top w:val="nil"/>
            <w:left w:val="nil"/>
            <w:bottom w:val="nil"/>
            <w:right w:val="nil"/>
          </w:tcBorders>
        </w:tcPr>
        <w:p w14:paraId="5F99E50A" w14:textId="44CDD163" w:rsidR="004B7E44" w:rsidRPr="00BB1AFE" w:rsidRDefault="00BB1AFE" w:rsidP="00BB1AFE">
          <w:pPr>
            <w:tabs>
              <w:tab w:val="center" w:pos="4553"/>
              <w:tab w:val="right" w:pos="9082"/>
            </w:tabs>
            <w:ind w:right="-8"/>
            <w:jc w:val="center"/>
            <w:rPr>
              <w:rFonts w:ascii="Microsoft Sans Serif" w:eastAsia="Microsoft Sans Serif" w:hAnsi="Microsoft Sans Serif" w:cs="Microsoft Sans Serif"/>
              <w:color w:val="161718" w:themeColor="text1"/>
            </w:rPr>
          </w:pPr>
          <w:r w:rsidRPr="00BB1AFE">
            <w:rPr>
              <w:rFonts w:ascii="Microsoft Sans Serif" w:eastAsia="Microsoft Sans Serif" w:hAnsi="Microsoft Sans Serif" w:cs="Microsoft Sans Serif"/>
              <w:color w:val="161718" w:themeColor="text1"/>
            </w:rPr>
            <w:t xml:space="preserve">Gabriel Martin </w:t>
          </w:r>
          <w:r w:rsidRPr="00BB1AFE">
            <w:rPr>
              <w:rFonts w:ascii="Microsoft Sans Serif" w:eastAsia="Microsoft Sans Serif" w:hAnsi="Microsoft Sans Serif" w:cs="Microsoft Sans Serif"/>
              <w:color w:val="161718" w:themeColor="text1"/>
            </w:rPr>
            <w:tab/>
            <w:t xml:space="preserve">Travail pratique individuel </w:t>
          </w:r>
          <w:r w:rsidRPr="00BB1AFE">
            <w:rPr>
              <w:rFonts w:ascii="Microsoft Sans Serif" w:eastAsia="Microsoft Sans Serif" w:hAnsi="Microsoft Sans Serif" w:cs="Microsoft Sans Serif"/>
              <w:color w:val="161718" w:themeColor="text1"/>
            </w:rPr>
            <w:tab/>
          </w:r>
          <w:r w:rsidR="003C5DC4">
            <w:rPr>
              <w:rFonts w:ascii="Microsoft Sans Serif" w:eastAsia="Microsoft Sans Serif" w:hAnsi="Microsoft Sans Serif" w:cs="Microsoft Sans Serif"/>
              <w:color w:val="161718" w:themeColor="text1"/>
            </w:rPr>
            <w:t>avril-mai</w:t>
          </w:r>
          <w:r w:rsidRPr="00BB1AFE">
            <w:rPr>
              <w:rFonts w:ascii="Microsoft Sans Serif" w:eastAsia="Microsoft Sans Serif" w:hAnsi="Microsoft Sans Serif" w:cs="Microsoft Sans Serif"/>
              <w:color w:val="161718" w:themeColor="text1"/>
            </w:rPr>
            <w:t xml:space="preserve"> 2023</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9B8"/>
    <w:multiLevelType w:val="hybridMultilevel"/>
    <w:tmpl w:val="F02425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AD16B7"/>
    <w:multiLevelType w:val="multilevel"/>
    <w:tmpl w:val="27CABA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811C1"/>
    <w:multiLevelType w:val="multilevel"/>
    <w:tmpl w:val="95CA05E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6609FD"/>
    <w:multiLevelType w:val="hybridMultilevel"/>
    <w:tmpl w:val="9D7873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BC794C"/>
    <w:multiLevelType w:val="hybridMultilevel"/>
    <w:tmpl w:val="61186524"/>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244A6F"/>
    <w:multiLevelType w:val="hybridMultilevel"/>
    <w:tmpl w:val="7570E95A"/>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567DB1"/>
    <w:multiLevelType w:val="hybridMultilevel"/>
    <w:tmpl w:val="A7969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372B37"/>
    <w:multiLevelType w:val="hybridMultilevel"/>
    <w:tmpl w:val="30E2A6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5758A6"/>
    <w:multiLevelType w:val="multilevel"/>
    <w:tmpl w:val="488C74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C57373"/>
    <w:multiLevelType w:val="hybridMultilevel"/>
    <w:tmpl w:val="C608C4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595A2655"/>
    <w:multiLevelType w:val="hybridMultilevel"/>
    <w:tmpl w:val="8E1E7B52"/>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1053865"/>
    <w:multiLevelType w:val="multilevel"/>
    <w:tmpl w:val="7D98A1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2775FE"/>
    <w:multiLevelType w:val="hybridMultilevel"/>
    <w:tmpl w:val="E88A9722"/>
    <w:lvl w:ilvl="0" w:tplc="90022A16">
      <w:start w:val="1"/>
      <w:numFmt w:val="bullet"/>
      <w:lvlText w:val=""/>
      <w:lvlJc w:val="left"/>
      <w:pPr>
        <w:ind w:left="720" w:hanging="360"/>
      </w:pPr>
      <w:rPr>
        <w:rFonts w:ascii="Symbol" w:hAnsi="Symbol" w:hint="default"/>
        <w:color w:val="161718"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FA06B2"/>
    <w:multiLevelType w:val="hybridMultilevel"/>
    <w:tmpl w:val="0C403B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499080059">
    <w:abstractNumId w:val="6"/>
  </w:num>
  <w:num w:numId="2" w16cid:durableId="1254557480">
    <w:abstractNumId w:val="9"/>
  </w:num>
  <w:num w:numId="3" w16cid:durableId="724180772">
    <w:abstractNumId w:val="13"/>
  </w:num>
  <w:num w:numId="4" w16cid:durableId="605618791">
    <w:abstractNumId w:val="12"/>
  </w:num>
  <w:num w:numId="5" w16cid:durableId="1355575492">
    <w:abstractNumId w:val="11"/>
  </w:num>
  <w:num w:numId="6" w16cid:durableId="1039626150">
    <w:abstractNumId w:val="8"/>
  </w:num>
  <w:num w:numId="7" w16cid:durableId="1795438071">
    <w:abstractNumId w:val="1"/>
  </w:num>
  <w:num w:numId="8" w16cid:durableId="65223827">
    <w:abstractNumId w:val="3"/>
  </w:num>
  <w:num w:numId="9" w16cid:durableId="476341531">
    <w:abstractNumId w:val="0"/>
  </w:num>
  <w:num w:numId="10" w16cid:durableId="2074351652">
    <w:abstractNumId w:val="10"/>
  </w:num>
  <w:num w:numId="11" w16cid:durableId="379792086">
    <w:abstractNumId w:val="5"/>
  </w:num>
  <w:num w:numId="12" w16cid:durableId="261423367">
    <w:abstractNumId w:val="4"/>
  </w:num>
  <w:num w:numId="13" w16cid:durableId="2058124784">
    <w:abstractNumId w:val="7"/>
  </w:num>
  <w:num w:numId="14" w16cid:durableId="1416241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3F"/>
    <w:rsid w:val="00007E0B"/>
    <w:rsid w:val="00015B9E"/>
    <w:rsid w:val="000270A9"/>
    <w:rsid w:val="000336F3"/>
    <w:rsid w:val="00034249"/>
    <w:rsid w:val="00034253"/>
    <w:rsid w:val="0004712A"/>
    <w:rsid w:val="000574F7"/>
    <w:rsid w:val="0007712A"/>
    <w:rsid w:val="0007739D"/>
    <w:rsid w:val="000821D9"/>
    <w:rsid w:val="00084AEE"/>
    <w:rsid w:val="000861E7"/>
    <w:rsid w:val="000A3738"/>
    <w:rsid w:val="000D66BB"/>
    <w:rsid w:val="000D70C5"/>
    <w:rsid w:val="000F2530"/>
    <w:rsid w:val="001000DA"/>
    <w:rsid w:val="00102F24"/>
    <w:rsid w:val="00105DB7"/>
    <w:rsid w:val="001558A0"/>
    <w:rsid w:val="00164A78"/>
    <w:rsid w:val="0016711C"/>
    <w:rsid w:val="00167D4E"/>
    <w:rsid w:val="00184E59"/>
    <w:rsid w:val="001A2138"/>
    <w:rsid w:val="001A315B"/>
    <w:rsid w:val="001B1759"/>
    <w:rsid w:val="001D4DC2"/>
    <w:rsid w:val="001E741D"/>
    <w:rsid w:val="001E74E4"/>
    <w:rsid w:val="002135B9"/>
    <w:rsid w:val="00214024"/>
    <w:rsid w:val="0024583A"/>
    <w:rsid w:val="00250EB2"/>
    <w:rsid w:val="00255AB5"/>
    <w:rsid w:val="002647C0"/>
    <w:rsid w:val="002773AA"/>
    <w:rsid w:val="00293B83"/>
    <w:rsid w:val="002B6B59"/>
    <w:rsid w:val="002C5163"/>
    <w:rsid w:val="002F5A14"/>
    <w:rsid w:val="00302E8F"/>
    <w:rsid w:val="00303C20"/>
    <w:rsid w:val="00313011"/>
    <w:rsid w:val="00317EB2"/>
    <w:rsid w:val="00322D72"/>
    <w:rsid w:val="003304E0"/>
    <w:rsid w:val="00347607"/>
    <w:rsid w:val="00352A67"/>
    <w:rsid w:val="00367D57"/>
    <w:rsid w:val="003741B2"/>
    <w:rsid w:val="00395C36"/>
    <w:rsid w:val="003A4C9D"/>
    <w:rsid w:val="003B0E0B"/>
    <w:rsid w:val="003B63EC"/>
    <w:rsid w:val="003C1898"/>
    <w:rsid w:val="003C5DC4"/>
    <w:rsid w:val="003D6FCE"/>
    <w:rsid w:val="004226F1"/>
    <w:rsid w:val="00451B43"/>
    <w:rsid w:val="00455D6A"/>
    <w:rsid w:val="00462308"/>
    <w:rsid w:val="004736AA"/>
    <w:rsid w:val="00483506"/>
    <w:rsid w:val="00495B35"/>
    <w:rsid w:val="004B03A0"/>
    <w:rsid w:val="004B3A37"/>
    <w:rsid w:val="004B7E44"/>
    <w:rsid w:val="004C5EC1"/>
    <w:rsid w:val="004D5252"/>
    <w:rsid w:val="004E0950"/>
    <w:rsid w:val="004E35F1"/>
    <w:rsid w:val="004E541F"/>
    <w:rsid w:val="004F2B86"/>
    <w:rsid w:val="00501F2E"/>
    <w:rsid w:val="0051336D"/>
    <w:rsid w:val="00520A6E"/>
    <w:rsid w:val="005331B9"/>
    <w:rsid w:val="005415FA"/>
    <w:rsid w:val="00541E13"/>
    <w:rsid w:val="0057393B"/>
    <w:rsid w:val="00576AF9"/>
    <w:rsid w:val="00595AB6"/>
    <w:rsid w:val="005A718F"/>
    <w:rsid w:val="005D40C8"/>
    <w:rsid w:val="005E2D9C"/>
    <w:rsid w:val="005E7BFE"/>
    <w:rsid w:val="005F0B13"/>
    <w:rsid w:val="005F5B01"/>
    <w:rsid w:val="005F76BE"/>
    <w:rsid w:val="006072CE"/>
    <w:rsid w:val="00611FF9"/>
    <w:rsid w:val="00616AB8"/>
    <w:rsid w:val="00620457"/>
    <w:rsid w:val="0062247E"/>
    <w:rsid w:val="00630195"/>
    <w:rsid w:val="006366BA"/>
    <w:rsid w:val="00651FE3"/>
    <w:rsid w:val="00662588"/>
    <w:rsid w:val="006836C8"/>
    <w:rsid w:val="006A3CE7"/>
    <w:rsid w:val="006B7C97"/>
    <w:rsid w:val="006C5978"/>
    <w:rsid w:val="006E6822"/>
    <w:rsid w:val="006F0D06"/>
    <w:rsid w:val="006F7417"/>
    <w:rsid w:val="00700F37"/>
    <w:rsid w:val="00711D7C"/>
    <w:rsid w:val="00717770"/>
    <w:rsid w:val="00721EA2"/>
    <w:rsid w:val="00722FBD"/>
    <w:rsid w:val="007516CF"/>
    <w:rsid w:val="007647CB"/>
    <w:rsid w:val="00771A37"/>
    <w:rsid w:val="00775D56"/>
    <w:rsid w:val="0078666A"/>
    <w:rsid w:val="007929FF"/>
    <w:rsid w:val="00797194"/>
    <w:rsid w:val="00797DA0"/>
    <w:rsid w:val="007A17FD"/>
    <w:rsid w:val="007A4DFA"/>
    <w:rsid w:val="007A7D0D"/>
    <w:rsid w:val="007B1033"/>
    <w:rsid w:val="007E46F3"/>
    <w:rsid w:val="00806AA9"/>
    <w:rsid w:val="00816A43"/>
    <w:rsid w:val="0083002D"/>
    <w:rsid w:val="00830B61"/>
    <w:rsid w:val="008321D8"/>
    <w:rsid w:val="00846012"/>
    <w:rsid w:val="0085783F"/>
    <w:rsid w:val="00882EA9"/>
    <w:rsid w:val="0088560C"/>
    <w:rsid w:val="00894CA2"/>
    <w:rsid w:val="008B33BC"/>
    <w:rsid w:val="008B7F5C"/>
    <w:rsid w:val="008D5C5B"/>
    <w:rsid w:val="008E0570"/>
    <w:rsid w:val="008E60A4"/>
    <w:rsid w:val="009120E9"/>
    <w:rsid w:val="0091364D"/>
    <w:rsid w:val="00915E6E"/>
    <w:rsid w:val="0092594D"/>
    <w:rsid w:val="00945900"/>
    <w:rsid w:val="00952F33"/>
    <w:rsid w:val="00971AA3"/>
    <w:rsid w:val="009807BC"/>
    <w:rsid w:val="00987613"/>
    <w:rsid w:val="009906B8"/>
    <w:rsid w:val="0099332A"/>
    <w:rsid w:val="009A0019"/>
    <w:rsid w:val="009A2BF5"/>
    <w:rsid w:val="009A4071"/>
    <w:rsid w:val="009B5A82"/>
    <w:rsid w:val="009C396C"/>
    <w:rsid w:val="009D56C4"/>
    <w:rsid w:val="009E7EF7"/>
    <w:rsid w:val="00A146A3"/>
    <w:rsid w:val="00A20770"/>
    <w:rsid w:val="00A20782"/>
    <w:rsid w:val="00A364E1"/>
    <w:rsid w:val="00A36C40"/>
    <w:rsid w:val="00A439A0"/>
    <w:rsid w:val="00A52908"/>
    <w:rsid w:val="00A53464"/>
    <w:rsid w:val="00A56F19"/>
    <w:rsid w:val="00A6475C"/>
    <w:rsid w:val="00AC3BBE"/>
    <w:rsid w:val="00AD7CB2"/>
    <w:rsid w:val="00AF289D"/>
    <w:rsid w:val="00B14EDF"/>
    <w:rsid w:val="00B20160"/>
    <w:rsid w:val="00B25827"/>
    <w:rsid w:val="00B36E79"/>
    <w:rsid w:val="00B4273C"/>
    <w:rsid w:val="00B54C68"/>
    <w:rsid w:val="00B572B4"/>
    <w:rsid w:val="00B5742C"/>
    <w:rsid w:val="00B66104"/>
    <w:rsid w:val="00B70DCA"/>
    <w:rsid w:val="00B74B70"/>
    <w:rsid w:val="00B7737B"/>
    <w:rsid w:val="00B94D40"/>
    <w:rsid w:val="00BA2501"/>
    <w:rsid w:val="00BA3503"/>
    <w:rsid w:val="00BB107C"/>
    <w:rsid w:val="00BB1AFE"/>
    <w:rsid w:val="00BD1E4A"/>
    <w:rsid w:val="00BD7FE4"/>
    <w:rsid w:val="00BF3E17"/>
    <w:rsid w:val="00BF7031"/>
    <w:rsid w:val="00C01D39"/>
    <w:rsid w:val="00C11D29"/>
    <w:rsid w:val="00C13486"/>
    <w:rsid w:val="00C1790B"/>
    <w:rsid w:val="00C23685"/>
    <w:rsid w:val="00C25229"/>
    <w:rsid w:val="00C536AE"/>
    <w:rsid w:val="00C6178A"/>
    <w:rsid w:val="00C65D3A"/>
    <w:rsid w:val="00C66CA7"/>
    <w:rsid w:val="00C70D6B"/>
    <w:rsid w:val="00C9363F"/>
    <w:rsid w:val="00CA4069"/>
    <w:rsid w:val="00CE014A"/>
    <w:rsid w:val="00CE475C"/>
    <w:rsid w:val="00CF5123"/>
    <w:rsid w:val="00D12F2D"/>
    <w:rsid w:val="00D13FF9"/>
    <w:rsid w:val="00D31967"/>
    <w:rsid w:val="00D62C52"/>
    <w:rsid w:val="00D65B0D"/>
    <w:rsid w:val="00D75B21"/>
    <w:rsid w:val="00D84222"/>
    <w:rsid w:val="00D962E5"/>
    <w:rsid w:val="00DB25E1"/>
    <w:rsid w:val="00DB26A7"/>
    <w:rsid w:val="00DC055E"/>
    <w:rsid w:val="00DC2DE1"/>
    <w:rsid w:val="00DC374F"/>
    <w:rsid w:val="00DC4B7F"/>
    <w:rsid w:val="00DC7024"/>
    <w:rsid w:val="00DE37D1"/>
    <w:rsid w:val="00DE5861"/>
    <w:rsid w:val="00DE609D"/>
    <w:rsid w:val="00E02197"/>
    <w:rsid w:val="00E120C1"/>
    <w:rsid w:val="00E13E91"/>
    <w:rsid w:val="00E70994"/>
    <w:rsid w:val="00E7566B"/>
    <w:rsid w:val="00E76CAD"/>
    <w:rsid w:val="00E773E9"/>
    <w:rsid w:val="00E94B5F"/>
    <w:rsid w:val="00EA24F2"/>
    <w:rsid w:val="00EA6364"/>
    <w:rsid w:val="00EC1B6F"/>
    <w:rsid w:val="00EC5301"/>
    <w:rsid w:val="00F0495C"/>
    <w:rsid w:val="00F12228"/>
    <w:rsid w:val="00F24C94"/>
    <w:rsid w:val="00F3291F"/>
    <w:rsid w:val="00F41C79"/>
    <w:rsid w:val="00F5725C"/>
    <w:rsid w:val="00F91748"/>
    <w:rsid w:val="00FB0F2C"/>
    <w:rsid w:val="00FD06B5"/>
    <w:rsid w:val="00FE77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65C1F"/>
  <w15:chartTrackingRefBased/>
  <w15:docId w15:val="{ACEB5769-4237-421E-AAE9-D0997EF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0C1"/>
    <w:pPr>
      <w:spacing w:after="0"/>
    </w:pPr>
    <w:rPr>
      <w:rFonts w:eastAsiaTheme="minorEastAsia"/>
      <w:color w:val="FFFFFF" w:themeColor="background1"/>
      <w:sz w:val="24"/>
      <w:szCs w:val="22"/>
    </w:rPr>
  </w:style>
  <w:style w:type="paragraph" w:styleId="Titre1">
    <w:name w:val="heading 1"/>
    <w:basedOn w:val="Normal"/>
    <w:link w:val="Titre1Car"/>
    <w:uiPriority w:val="2"/>
    <w:qFormat/>
    <w:rsid w:val="00B70DCA"/>
    <w:pPr>
      <w:keepNext/>
      <w:outlineLvl w:val="0"/>
    </w:pPr>
    <w:rPr>
      <w:rFonts w:ascii="Book Antiqua" w:eastAsia="Times New Roman" w:hAnsi="Book Antiqua" w:cs="Times New Roman"/>
      <w:b/>
      <w:sz w:val="48"/>
      <w:szCs w:val="24"/>
    </w:rPr>
  </w:style>
  <w:style w:type="paragraph" w:styleId="Titre2">
    <w:name w:val="heading 2"/>
    <w:basedOn w:val="Normal"/>
    <w:link w:val="Titre2Car"/>
    <w:uiPriority w:val="2"/>
    <w:unhideWhenUsed/>
    <w:qFormat/>
    <w:rsid w:val="00B70DCA"/>
    <w:pPr>
      <w:keepNext/>
      <w:spacing w:line="240" w:lineRule="auto"/>
      <w:outlineLvl w:val="1"/>
    </w:pPr>
    <w:rPr>
      <w:rFonts w:ascii="Book Antiqua" w:eastAsia="Times New Roman" w:hAnsi="Book Antiqua" w:cs="Times New Roman"/>
      <w:b/>
      <w:color w:val="auto"/>
      <w:sz w:val="36"/>
    </w:rPr>
  </w:style>
  <w:style w:type="paragraph" w:styleId="Titre3">
    <w:name w:val="heading 3"/>
    <w:basedOn w:val="Normal"/>
    <w:next w:val="Chapitre"/>
    <w:link w:val="Titre3Car"/>
    <w:uiPriority w:val="2"/>
    <w:unhideWhenUsed/>
    <w:qFormat/>
    <w:rsid w:val="00E7566B"/>
    <w:pPr>
      <w:spacing w:line="240" w:lineRule="auto"/>
      <w:outlineLvl w:val="2"/>
    </w:pPr>
    <w:rPr>
      <w:rFonts w:ascii="Book Antiqua" w:eastAsia="Times New Roman" w:hAnsi="Book Antiqua" w:cs="Times New Roman"/>
      <w:b/>
      <w:color w:val="auto"/>
      <w:sz w:val="28"/>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B70DCA"/>
    <w:rPr>
      <w:rFonts w:ascii="Book Antiqua" w:eastAsia="Times New Roman" w:hAnsi="Book Antiqua" w:cs="Times New Roman"/>
      <w:b/>
      <w:color w:val="FFFFFF" w:themeColor="background1"/>
      <w:sz w:val="48"/>
      <w:szCs w:val="24"/>
    </w:rPr>
  </w:style>
  <w:style w:type="paragraph" w:styleId="Titre">
    <w:name w:val="Title"/>
    <w:basedOn w:val="Normal"/>
    <w:link w:val="TitreCar"/>
    <w:uiPriority w:val="1"/>
    <w:qFormat/>
    <w:rsid w:val="00C536AE"/>
    <w:pPr>
      <w:spacing w:line="240" w:lineRule="auto"/>
      <w:contextualSpacing/>
    </w:pPr>
    <w:rPr>
      <w:rFonts w:asciiTheme="majorHAnsi" w:eastAsia="Times New Roman" w:hAnsiTheme="majorHAnsi" w:cs="Times New Roman"/>
      <w:b/>
      <w:caps/>
      <w:spacing w:val="-4"/>
      <w:sz w:val="80"/>
      <w:szCs w:val="40"/>
    </w:rPr>
  </w:style>
  <w:style w:type="character" w:customStyle="1" w:styleId="TitreCar">
    <w:name w:val="Titre Car"/>
    <w:basedOn w:val="Policepardfaut"/>
    <w:link w:val="Titre"/>
    <w:uiPriority w:val="1"/>
    <w:rsid w:val="00C536AE"/>
    <w:rPr>
      <w:rFonts w:asciiTheme="majorHAnsi" w:eastAsia="Times New Roman" w:hAnsiTheme="majorHAnsi" w:cs="Times New Roman"/>
      <w:b/>
      <w:caps/>
      <w:color w:val="FFFFFF" w:themeColor="background1"/>
      <w:spacing w:val="-4"/>
      <w:sz w:val="8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B70DCA"/>
    <w:rPr>
      <w:rFonts w:ascii="Book Antiqua" w:eastAsia="Times New Roman" w:hAnsi="Book Antiqua" w:cs="Times New Roman"/>
      <w:b/>
      <w:sz w:val="36"/>
      <w:szCs w:val="22"/>
    </w:rPr>
  </w:style>
  <w:style w:type="character" w:customStyle="1" w:styleId="Titre3Car">
    <w:name w:val="Titre 3 Car"/>
    <w:basedOn w:val="Policepardfaut"/>
    <w:link w:val="Titre3"/>
    <w:uiPriority w:val="2"/>
    <w:rsid w:val="00E7566B"/>
    <w:rPr>
      <w:rFonts w:ascii="Book Antiqua" w:eastAsia="Times New Roman" w:hAnsi="Book Antiqua" w:cs="Times New Roman"/>
      <w:b/>
      <w:sz w:val="28"/>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TM1">
    <w:name w:val="toc 1"/>
    <w:hidden/>
    <w:uiPriority w:val="39"/>
    <w:rsid w:val="00BB1AFE"/>
    <w:pPr>
      <w:spacing w:after="213" w:line="259" w:lineRule="auto"/>
      <w:ind w:left="40" w:right="23" w:hanging="10"/>
    </w:pPr>
    <w:rPr>
      <w:rFonts w:ascii="Microsoft Sans Serif" w:eastAsia="Microsoft Sans Serif" w:hAnsi="Microsoft Sans Serif" w:cs="Microsoft Sans Serif"/>
      <w:color w:val="000000"/>
      <w:sz w:val="24"/>
      <w:szCs w:val="22"/>
      <w:lang w:val="fr-CH" w:eastAsia="fr-CH"/>
    </w:rPr>
  </w:style>
  <w:style w:type="paragraph" w:styleId="TM2">
    <w:name w:val="toc 2"/>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TM3">
    <w:name w:val="toc 3"/>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En-ttedetabledesmatires">
    <w:name w:val="TOC Heading"/>
    <w:basedOn w:val="Titre1"/>
    <w:next w:val="Normal"/>
    <w:uiPriority w:val="39"/>
    <w:unhideWhenUsed/>
    <w:qFormat/>
    <w:rsid w:val="00BB1AFE"/>
    <w:pPr>
      <w:keepLines/>
      <w:spacing w:before="240" w:line="259" w:lineRule="auto"/>
      <w:outlineLvl w:val="9"/>
    </w:pPr>
    <w:rPr>
      <w:rFonts w:eastAsiaTheme="majorEastAsia" w:cstheme="majorBidi"/>
      <w:b w:val="0"/>
      <w:color w:val="7A042E" w:themeColor="accent1" w:themeShade="BF"/>
      <w:sz w:val="32"/>
      <w:szCs w:val="32"/>
      <w:lang w:val="fr-CH" w:eastAsia="fr-CH"/>
    </w:rPr>
  </w:style>
  <w:style w:type="character" w:styleId="Lienhypertexte">
    <w:name w:val="Hyperlink"/>
    <w:basedOn w:val="Policepardfaut"/>
    <w:uiPriority w:val="99"/>
    <w:unhideWhenUsed/>
    <w:rsid w:val="00BB1AFE"/>
    <w:rPr>
      <w:color w:val="93C842" w:themeColor="hyperlink"/>
      <w:u w:val="single"/>
    </w:rPr>
  </w:style>
  <w:style w:type="character" w:customStyle="1" w:styleId="SansinterligneCar">
    <w:name w:val="Sans interligne Car"/>
    <w:basedOn w:val="Policepardfaut"/>
    <w:link w:val="Sansinterligne"/>
    <w:uiPriority w:val="1"/>
    <w:rsid w:val="00C1790B"/>
    <w:rPr>
      <w:rFonts w:eastAsia="Times New Roman" w:cs="Times New Roman"/>
      <w:spacing w:val="10"/>
    </w:rPr>
  </w:style>
  <w:style w:type="table" w:customStyle="1" w:styleId="TableGrid">
    <w:name w:val="TableGrid"/>
    <w:rsid w:val="001558A0"/>
    <w:pPr>
      <w:spacing w:after="0" w:line="240" w:lineRule="auto"/>
    </w:pPr>
    <w:rPr>
      <w:rFonts w:eastAsiaTheme="minorEastAsia"/>
      <w:sz w:val="22"/>
      <w:szCs w:val="22"/>
      <w:lang w:val="fr-CH" w:eastAsia="fr-CH"/>
    </w:rPr>
    <w:tblPr>
      <w:tblCellMar>
        <w:top w:w="0" w:type="dxa"/>
        <w:left w:w="0" w:type="dxa"/>
        <w:bottom w:w="0" w:type="dxa"/>
        <w:right w:w="0" w:type="dxa"/>
      </w:tblCellMar>
    </w:tblPr>
  </w:style>
  <w:style w:type="character" w:customStyle="1" w:styleId="gi">
    <w:name w:val="gi"/>
    <w:basedOn w:val="Policepardfaut"/>
    <w:rsid w:val="003741B2"/>
  </w:style>
  <w:style w:type="character" w:styleId="Mentionnonrsolue">
    <w:name w:val="Unresolved Mention"/>
    <w:basedOn w:val="Policepardfaut"/>
    <w:uiPriority w:val="99"/>
    <w:semiHidden/>
    <w:unhideWhenUsed/>
    <w:rsid w:val="003741B2"/>
    <w:rPr>
      <w:color w:val="605E5C"/>
      <w:shd w:val="clear" w:color="auto" w:fill="E1DFDD"/>
    </w:rPr>
  </w:style>
  <w:style w:type="paragraph" w:styleId="Paragraphedeliste">
    <w:name w:val="List Paragraph"/>
    <w:basedOn w:val="Normal"/>
    <w:uiPriority w:val="34"/>
    <w:unhideWhenUsed/>
    <w:qFormat/>
    <w:rsid w:val="00105DB7"/>
    <w:pPr>
      <w:ind w:left="720"/>
      <w:contextualSpacing/>
    </w:pPr>
  </w:style>
  <w:style w:type="table" w:styleId="Grilledutableau">
    <w:name w:val="Table Grid"/>
    <w:basedOn w:val="TableauNormal"/>
    <w:uiPriority w:val="39"/>
    <w:rsid w:val="0021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475C"/>
    <w:pPr>
      <w:spacing w:before="100" w:beforeAutospacing="1" w:after="100" w:afterAutospacing="1" w:line="240" w:lineRule="auto"/>
    </w:pPr>
    <w:rPr>
      <w:rFonts w:ascii="Times New Roman" w:eastAsia="Times New Roman" w:hAnsi="Times New Roman" w:cs="Times New Roman"/>
      <w:color w:val="auto"/>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600">
      <w:bodyDiv w:val="1"/>
      <w:marLeft w:val="0"/>
      <w:marRight w:val="0"/>
      <w:marTop w:val="0"/>
      <w:marBottom w:val="0"/>
      <w:divBdr>
        <w:top w:val="none" w:sz="0" w:space="0" w:color="auto"/>
        <w:left w:val="none" w:sz="0" w:space="0" w:color="auto"/>
        <w:bottom w:val="none" w:sz="0" w:space="0" w:color="auto"/>
        <w:right w:val="none" w:sz="0" w:space="0" w:color="auto"/>
      </w:divBdr>
    </w:div>
    <w:div w:id="320355399">
      <w:bodyDiv w:val="1"/>
      <w:marLeft w:val="0"/>
      <w:marRight w:val="0"/>
      <w:marTop w:val="0"/>
      <w:marBottom w:val="0"/>
      <w:divBdr>
        <w:top w:val="none" w:sz="0" w:space="0" w:color="auto"/>
        <w:left w:val="none" w:sz="0" w:space="0" w:color="auto"/>
        <w:bottom w:val="none" w:sz="0" w:space="0" w:color="auto"/>
        <w:right w:val="none" w:sz="0" w:space="0" w:color="auto"/>
      </w:divBdr>
    </w:div>
    <w:div w:id="320547281">
      <w:bodyDiv w:val="1"/>
      <w:marLeft w:val="0"/>
      <w:marRight w:val="0"/>
      <w:marTop w:val="0"/>
      <w:marBottom w:val="0"/>
      <w:divBdr>
        <w:top w:val="none" w:sz="0" w:space="0" w:color="auto"/>
        <w:left w:val="none" w:sz="0" w:space="0" w:color="auto"/>
        <w:bottom w:val="none" w:sz="0" w:space="0" w:color="auto"/>
        <w:right w:val="none" w:sz="0" w:space="0" w:color="auto"/>
      </w:divBdr>
    </w:div>
    <w:div w:id="321080182">
      <w:bodyDiv w:val="1"/>
      <w:marLeft w:val="0"/>
      <w:marRight w:val="0"/>
      <w:marTop w:val="0"/>
      <w:marBottom w:val="0"/>
      <w:divBdr>
        <w:top w:val="none" w:sz="0" w:space="0" w:color="auto"/>
        <w:left w:val="none" w:sz="0" w:space="0" w:color="auto"/>
        <w:bottom w:val="none" w:sz="0" w:space="0" w:color="auto"/>
        <w:right w:val="none" w:sz="0" w:space="0" w:color="auto"/>
      </w:divBdr>
    </w:div>
    <w:div w:id="346978424">
      <w:bodyDiv w:val="1"/>
      <w:marLeft w:val="0"/>
      <w:marRight w:val="0"/>
      <w:marTop w:val="0"/>
      <w:marBottom w:val="0"/>
      <w:divBdr>
        <w:top w:val="none" w:sz="0" w:space="0" w:color="auto"/>
        <w:left w:val="none" w:sz="0" w:space="0" w:color="auto"/>
        <w:bottom w:val="none" w:sz="0" w:space="0" w:color="auto"/>
        <w:right w:val="none" w:sz="0" w:space="0" w:color="auto"/>
      </w:divBdr>
    </w:div>
    <w:div w:id="951590471">
      <w:bodyDiv w:val="1"/>
      <w:marLeft w:val="0"/>
      <w:marRight w:val="0"/>
      <w:marTop w:val="0"/>
      <w:marBottom w:val="0"/>
      <w:divBdr>
        <w:top w:val="none" w:sz="0" w:space="0" w:color="auto"/>
        <w:left w:val="none" w:sz="0" w:space="0" w:color="auto"/>
        <w:bottom w:val="none" w:sz="0" w:space="0" w:color="auto"/>
        <w:right w:val="none" w:sz="0" w:space="0" w:color="auto"/>
      </w:divBdr>
    </w:div>
    <w:div w:id="1149594047">
      <w:bodyDiv w:val="1"/>
      <w:marLeft w:val="0"/>
      <w:marRight w:val="0"/>
      <w:marTop w:val="0"/>
      <w:marBottom w:val="0"/>
      <w:divBdr>
        <w:top w:val="none" w:sz="0" w:space="0" w:color="auto"/>
        <w:left w:val="none" w:sz="0" w:space="0" w:color="auto"/>
        <w:bottom w:val="none" w:sz="0" w:space="0" w:color="auto"/>
        <w:right w:val="none" w:sz="0" w:space="0" w:color="auto"/>
      </w:divBdr>
    </w:div>
    <w:div w:id="1465269624">
      <w:bodyDiv w:val="1"/>
      <w:marLeft w:val="0"/>
      <w:marRight w:val="0"/>
      <w:marTop w:val="0"/>
      <w:marBottom w:val="0"/>
      <w:divBdr>
        <w:top w:val="none" w:sz="0" w:space="0" w:color="auto"/>
        <w:left w:val="none" w:sz="0" w:space="0" w:color="auto"/>
        <w:bottom w:val="none" w:sz="0" w:space="0" w:color="auto"/>
        <w:right w:val="none" w:sz="0" w:space="0" w:color="auto"/>
      </w:divBdr>
    </w:div>
    <w:div w:id="1498226069">
      <w:bodyDiv w:val="1"/>
      <w:marLeft w:val="0"/>
      <w:marRight w:val="0"/>
      <w:marTop w:val="0"/>
      <w:marBottom w:val="0"/>
      <w:divBdr>
        <w:top w:val="none" w:sz="0" w:space="0" w:color="auto"/>
        <w:left w:val="none" w:sz="0" w:space="0" w:color="auto"/>
        <w:bottom w:val="none" w:sz="0" w:space="0" w:color="auto"/>
        <w:right w:val="none" w:sz="0" w:space="0" w:color="auto"/>
      </w:divBdr>
    </w:div>
    <w:div w:id="1563982163">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200404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omas.tetart@laposte.net" TargetMode="External"/><Relationship Id="rId18" Type="http://schemas.openxmlformats.org/officeDocument/2006/relationships/image" Target="media/image6.jpeg"/><Relationship Id="rId26" Type="http://schemas.openxmlformats.org/officeDocument/2006/relationships/hyperlink" Target="https://github.com/gotham226/CloseLake.gi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jpg@gsinfo.ch"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ne.terrier@edu.ge.ch"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github.com/skipperbent/simple-php-router" TargetMode="External"/><Relationship Id="rId10" Type="http://schemas.openxmlformats.org/officeDocument/2006/relationships/hyperlink" Target="mailto:gabriel-henri.mrtn@eduge.ch"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ncil.evolus.vn/" TargetMode="External"/><Relationship Id="rId22" Type="http://schemas.openxmlformats.org/officeDocument/2006/relationships/image" Target="media/image10.png"/><Relationship Id="rId27" Type="http://schemas.openxmlformats.org/officeDocument/2006/relationships/hyperlink" Target="https://github.com/dzarrorn/NFTwebsite_html-sass" TargetMode="External"/><Relationship Id="rId30" Type="http://schemas.openxmlformats.org/officeDocument/2006/relationships/hyperlink" Target="https://fullcalendar.io/docs" TargetMode="External"/><Relationship Id="rId35" Type="http://schemas.openxmlformats.org/officeDocument/2006/relationships/theme" Target="theme/theme1.xml"/><Relationship Id="rId8"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ham\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3959</TotalTime>
  <Pages>36</Pages>
  <Words>6132</Words>
  <Characters>33729</Characters>
  <Application>Microsoft Office Word</Application>
  <DocSecurity>0</DocSecurity>
  <Lines>281</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 techn</vt:lpstr>
      <vt:lpstr/>
    </vt:vector>
  </TitlesOfParts>
  <Company>CFPT</Company>
  <LinksUpToDate>false</LinksUpToDate>
  <CharactersWithSpaces>39782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dc:title>
  <dc:subject/>
  <dc:creator/>
  <cp:keywords/>
  <dc:description/>
  <cp:lastModifiedBy>GABRIEL-HENRI MRTN</cp:lastModifiedBy>
  <cp:revision>133</cp:revision>
  <dcterms:created xsi:type="dcterms:W3CDTF">2023-03-07T15:20:00Z</dcterms:created>
  <dcterms:modified xsi:type="dcterms:W3CDTF">2023-05-04T14:11:00Z</dcterms:modified>
</cp:coreProperties>
</file>
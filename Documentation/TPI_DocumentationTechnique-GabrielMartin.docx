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044F100E">
                    <wp:simplePos x="0" y="0"/>
                    <wp:positionH relativeFrom="page">
                      <wp:posOffset>4382627</wp:posOffset>
                    </wp:positionH>
                    <wp:positionV relativeFrom="page">
                      <wp:posOffset>0</wp:posOffset>
                    </wp:positionV>
                    <wp:extent cx="3248120"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120" cy="10058400"/>
                              <a:chOff x="-77239" y="0"/>
                              <a:chExt cx="317373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239" y="6802949"/>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1pt;margin-top:0;width:255.75pt;height:11in;z-index:251662847;mso-height-percent:1000;mso-position-horizontal-relative:page;mso-position-vertical-relative:page;mso-height-percent:1000" coordorigin="-772" coordsize="3173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2;top:68029;width:3173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497F7CE2" w:rsidR="00455D6A" w:rsidRDefault="00455D6A">
          <w:pPr>
            <w:pStyle w:val="En-ttedetabledesmatires"/>
          </w:pPr>
          <w:r>
            <w:rPr>
              <w:lang w:val="fr-FR"/>
            </w:rPr>
            <w:t>Table des matières</w:t>
          </w:r>
        </w:p>
        <w:p w14:paraId="0A8729D9" w14:textId="249B52F6" w:rsidR="00FD724E"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4427513" w:history="1">
            <w:r w:rsidR="00FD724E" w:rsidRPr="007F13B3">
              <w:rPr>
                <w:rStyle w:val="Lienhypertexte"/>
                <w:noProof/>
              </w:rPr>
              <w:t>2. Versions</w:t>
            </w:r>
            <w:r w:rsidR="00FD724E">
              <w:rPr>
                <w:noProof/>
                <w:webHidden/>
              </w:rPr>
              <w:tab/>
            </w:r>
            <w:r w:rsidR="00FD724E">
              <w:rPr>
                <w:noProof/>
                <w:webHidden/>
              </w:rPr>
              <w:fldChar w:fldCharType="begin"/>
            </w:r>
            <w:r w:rsidR="00FD724E">
              <w:rPr>
                <w:noProof/>
                <w:webHidden/>
              </w:rPr>
              <w:instrText xml:space="preserve"> PAGEREF _Toc134427513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E5D1A9B" w14:textId="01CFAE76"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4" w:history="1">
            <w:r w:rsidR="00FD724E" w:rsidRPr="007F13B3">
              <w:rPr>
                <w:rStyle w:val="Lienhypertexte"/>
                <w:noProof/>
              </w:rPr>
              <w:t>3. Introduction</w:t>
            </w:r>
            <w:r w:rsidR="00FD724E">
              <w:rPr>
                <w:noProof/>
                <w:webHidden/>
              </w:rPr>
              <w:tab/>
            </w:r>
            <w:r w:rsidR="00FD724E">
              <w:rPr>
                <w:noProof/>
                <w:webHidden/>
              </w:rPr>
              <w:fldChar w:fldCharType="begin"/>
            </w:r>
            <w:r w:rsidR="00FD724E">
              <w:rPr>
                <w:noProof/>
                <w:webHidden/>
              </w:rPr>
              <w:instrText xml:space="preserve"> PAGEREF _Toc134427514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54D2B607" w14:textId="3ED44BA6"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5" w:history="1">
            <w:r w:rsidR="00FD724E" w:rsidRPr="007F13B3">
              <w:rPr>
                <w:rStyle w:val="Lienhypertexte"/>
                <w:noProof/>
              </w:rPr>
              <w:t>4. Résumé du cahier des charges</w:t>
            </w:r>
            <w:r w:rsidR="00FD724E">
              <w:rPr>
                <w:noProof/>
                <w:webHidden/>
              </w:rPr>
              <w:tab/>
            </w:r>
            <w:r w:rsidR="00FD724E">
              <w:rPr>
                <w:noProof/>
                <w:webHidden/>
              </w:rPr>
              <w:fldChar w:fldCharType="begin"/>
            </w:r>
            <w:r w:rsidR="00FD724E">
              <w:rPr>
                <w:noProof/>
                <w:webHidden/>
              </w:rPr>
              <w:instrText xml:space="preserve"> PAGEREF _Toc134427515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329DFEFD" w14:textId="3C3A07B4"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6" w:history="1">
            <w:r w:rsidR="00FD724E" w:rsidRPr="007F13B3">
              <w:rPr>
                <w:rStyle w:val="Lienhypertexte"/>
                <w:noProof/>
              </w:rPr>
              <w:t>4.1 Organisation</w:t>
            </w:r>
            <w:r w:rsidR="00FD724E">
              <w:rPr>
                <w:noProof/>
                <w:webHidden/>
              </w:rPr>
              <w:tab/>
            </w:r>
            <w:r w:rsidR="00FD724E">
              <w:rPr>
                <w:noProof/>
                <w:webHidden/>
              </w:rPr>
              <w:fldChar w:fldCharType="begin"/>
            </w:r>
            <w:r w:rsidR="00FD724E">
              <w:rPr>
                <w:noProof/>
                <w:webHidden/>
              </w:rPr>
              <w:instrText xml:space="preserve"> PAGEREF _Toc134427516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24BFE95" w14:textId="0B60DCED"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7" w:history="1">
            <w:r w:rsidR="00FD724E" w:rsidRPr="007F13B3">
              <w:rPr>
                <w:rStyle w:val="Lienhypertexte"/>
                <w:noProof/>
              </w:rPr>
              <w:t>4.2 But de l’application</w:t>
            </w:r>
            <w:r w:rsidR="00FD724E">
              <w:rPr>
                <w:noProof/>
                <w:webHidden/>
              </w:rPr>
              <w:tab/>
            </w:r>
            <w:r w:rsidR="00FD724E">
              <w:rPr>
                <w:noProof/>
                <w:webHidden/>
              </w:rPr>
              <w:fldChar w:fldCharType="begin"/>
            </w:r>
            <w:r w:rsidR="00FD724E">
              <w:rPr>
                <w:noProof/>
                <w:webHidden/>
              </w:rPr>
              <w:instrText xml:space="preserve"> PAGEREF _Toc134427517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68728FB0" w14:textId="7F8F14EA"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8" w:history="1">
            <w:r w:rsidR="00FD724E" w:rsidRPr="007F13B3">
              <w:rPr>
                <w:rStyle w:val="Lienhypertexte"/>
                <w:noProof/>
              </w:rPr>
              <w:t>4.3 Fonctionnalité à réaliser</w:t>
            </w:r>
            <w:r w:rsidR="00FD724E">
              <w:rPr>
                <w:noProof/>
                <w:webHidden/>
              </w:rPr>
              <w:tab/>
            </w:r>
            <w:r w:rsidR="00FD724E">
              <w:rPr>
                <w:noProof/>
                <w:webHidden/>
              </w:rPr>
              <w:fldChar w:fldCharType="begin"/>
            </w:r>
            <w:r w:rsidR="00FD724E">
              <w:rPr>
                <w:noProof/>
                <w:webHidden/>
              </w:rPr>
              <w:instrText xml:space="preserve"> PAGEREF _Toc134427518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0DFF52FE" w14:textId="5C589257"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9" w:history="1">
            <w:r w:rsidR="00FD724E" w:rsidRPr="007F13B3">
              <w:rPr>
                <w:rStyle w:val="Lienhypertexte"/>
                <w:noProof/>
              </w:rPr>
              <w:t>4.4 Matériel et logiciels nécessaires</w:t>
            </w:r>
            <w:r w:rsidR="00FD724E">
              <w:rPr>
                <w:noProof/>
                <w:webHidden/>
              </w:rPr>
              <w:tab/>
            </w:r>
            <w:r w:rsidR="00FD724E">
              <w:rPr>
                <w:noProof/>
                <w:webHidden/>
              </w:rPr>
              <w:fldChar w:fldCharType="begin"/>
            </w:r>
            <w:r w:rsidR="00FD724E">
              <w:rPr>
                <w:noProof/>
                <w:webHidden/>
              </w:rPr>
              <w:instrText xml:space="preserve"> PAGEREF _Toc134427519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171F9E03" w14:textId="1192A0BB"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0" w:history="1">
            <w:r w:rsidR="00FD724E" w:rsidRPr="007F13B3">
              <w:rPr>
                <w:rStyle w:val="Lienhypertexte"/>
                <w:noProof/>
              </w:rPr>
              <w:t>4.5 Livrables</w:t>
            </w:r>
            <w:r w:rsidR="00FD724E">
              <w:rPr>
                <w:noProof/>
                <w:webHidden/>
              </w:rPr>
              <w:tab/>
            </w:r>
            <w:r w:rsidR="00FD724E">
              <w:rPr>
                <w:noProof/>
                <w:webHidden/>
              </w:rPr>
              <w:fldChar w:fldCharType="begin"/>
            </w:r>
            <w:r w:rsidR="00FD724E">
              <w:rPr>
                <w:noProof/>
                <w:webHidden/>
              </w:rPr>
              <w:instrText xml:space="preserve"> PAGEREF _Toc134427520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32FD945C" w14:textId="088310FC"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1" w:history="1">
            <w:r w:rsidR="00FD724E" w:rsidRPr="007F13B3">
              <w:rPr>
                <w:rStyle w:val="Lienhypertexte"/>
                <w:noProof/>
              </w:rPr>
              <w:t>5. Méthodologie</w:t>
            </w:r>
            <w:r w:rsidR="00FD724E">
              <w:rPr>
                <w:noProof/>
                <w:webHidden/>
              </w:rPr>
              <w:tab/>
            </w:r>
            <w:r w:rsidR="00FD724E">
              <w:rPr>
                <w:noProof/>
                <w:webHidden/>
              </w:rPr>
              <w:fldChar w:fldCharType="begin"/>
            </w:r>
            <w:r w:rsidR="00FD724E">
              <w:rPr>
                <w:noProof/>
                <w:webHidden/>
              </w:rPr>
              <w:instrText xml:space="preserve"> PAGEREF _Toc134427521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45315AE6" w14:textId="37F9ABE8"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2" w:history="1">
            <w:r w:rsidR="00FD724E" w:rsidRPr="007F13B3">
              <w:rPr>
                <w:rStyle w:val="Lienhypertexte"/>
                <w:noProof/>
              </w:rPr>
              <w:t>1. S’informer</w:t>
            </w:r>
            <w:r w:rsidR="00FD724E">
              <w:rPr>
                <w:noProof/>
                <w:webHidden/>
              </w:rPr>
              <w:tab/>
            </w:r>
            <w:r w:rsidR="00FD724E">
              <w:rPr>
                <w:noProof/>
                <w:webHidden/>
              </w:rPr>
              <w:fldChar w:fldCharType="begin"/>
            </w:r>
            <w:r w:rsidR="00FD724E">
              <w:rPr>
                <w:noProof/>
                <w:webHidden/>
              </w:rPr>
              <w:instrText xml:space="preserve"> PAGEREF _Toc134427522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1178FC5B" w14:textId="29D4E2BC"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3" w:history="1">
            <w:r w:rsidR="00FD724E" w:rsidRPr="007F13B3">
              <w:rPr>
                <w:rStyle w:val="Lienhypertexte"/>
                <w:noProof/>
              </w:rPr>
              <w:t>2. Planifier</w:t>
            </w:r>
            <w:r w:rsidR="00FD724E">
              <w:rPr>
                <w:noProof/>
                <w:webHidden/>
              </w:rPr>
              <w:tab/>
            </w:r>
            <w:r w:rsidR="00FD724E">
              <w:rPr>
                <w:noProof/>
                <w:webHidden/>
              </w:rPr>
              <w:fldChar w:fldCharType="begin"/>
            </w:r>
            <w:r w:rsidR="00FD724E">
              <w:rPr>
                <w:noProof/>
                <w:webHidden/>
              </w:rPr>
              <w:instrText xml:space="preserve"> PAGEREF _Toc134427523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975D785" w14:textId="4F23F0E0"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4" w:history="1">
            <w:r w:rsidR="00FD724E" w:rsidRPr="007F13B3">
              <w:rPr>
                <w:rStyle w:val="Lienhypertexte"/>
                <w:noProof/>
              </w:rPr>
              <w:t>3. Décider</w:t>
            </w:r>
            <w:r w:rsidR="00FD724E">
              <w:rPr>
                <w:noProof/>
                <w:webHidden/>
              </w:rPr>
              <w:tab/>
            </w:r>
            <w:r w:rsidR="00FD724E">
              <w:rPr>
                <w:noProof/>
                <w:webHidden/>
              </w:rPr>
              <w:fldChar w:fldCharType="begin"/>
            </w:r>
            <w:r w:rsidR="00FD724E">
              <w:rPr>
                <w:noProof/>
                <w:webHidden/>
              </w:rPr>
              <w:instrText xml:space="preserve"> PAGEREF _Toc134427524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8D9E673" w14:textId="4D31D8AB"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5" w:history="1">
            <w:r w:rsidR="00FD724E" w:rsidRPr="007F13B3">
              <w:rPr>
                <w:rStyle w:val="Lienhypertexte"/>
                <w:noProof/>
              </w:rPr>
              <w:t>4. Réaliser</w:t>
            </w:r>
            <w:r w:rsidR="00FD724E">
              <w:rPr>
                <w:noProof/>
                <w:webHidden/>
              </w:rPr>
              <w:tab/>
            </w:r>
            <w:r w:rsidR="00FD724E">
              <w:rPr>
                <w:noProof/>
                <w:webHidden/>
              </w:rPr>
              <w:fldChar w:fldCharType="begin"/>
            </w:r>
            <w:r w:rsidR="00FD724E">
              <w:rPr>
                <w:noProof/>
                <w:webHidden/>
              </w:rPr>
              <w:instrText xml:space="preserve"> PAGEREF _Toc134427525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0A6AC184" w14:textId="56582505"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6" w:history="1">
            <w:r w:rsidR="00FD724E" w:rsidRPr="007F13B3">
              <w:rPr>
                <w:rStyle w:val="Lienhypertexte"/>
                <w:noProof/>
              </w:rPr>
              <w:t>5. Contrôler</w:t>
            </w:r>
            <w:r w:rsidR="00FD724E">
              <w:rPr>
                <w:noProof/>
                <w:webHidden/>
              </w:rPr>
              <w:tab/>
            </w:r>
            <w:r w:rsidR="00FD724E">
              <w:rPr>
                <w:noProof/>
                <w:webHidden/>
              </w:rPr>
              <w:fldChar w:fldCharType="begin"/>
            </w:r>
            <w:r w:rsidR="00FD724E">
              <w:rPr>
                <w:noProof/>
                <w:webHidden/>
              </w:rPr>
              <w:instrText xml:space="preserve"> PAGEREF _Toc134427526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3C8EA278" w14:textId="5E1D9DBF"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7" w:history="1">
            <w:r w:rsidR="00FD724E" w:rsidRPr="007F13B3">
              <w:rPr>
                <w:rStyle w:val="Lienhypertexte"/>
                <w:noProof/>
              </w:rPr>
              <w:t>6. Evaluer</w:t>
            </w:r>
            <w:r w:rsidR="00FD724E">
              <w:rPr>
                <w:noProof/>
                <w:webHidden/>
              </w:rPr>
              <w:tab/>
            </w:r>
            <w:r w:rsidR="00FD724E">
              <w:rPr>
                <w:noProof/>
                <w:webHidden/>
              </w:rPr>
              <w:fldChar w:fldCharType="begin"/>
            </w:r>
            <w:r w:rsidR="00FD724E">
              <w:rPr>
                <w:noProof/>
                <w:webHidden/>
              </w:rPr>
              <w:instrText xml:space="preserve"> PAGEREF _Toc134427527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6FBB44E" w14:textId="16CE53EB"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8" w:history="1">
            <w:r w:rsidR="00FD724E" w:rsidRPr="007F13B3">
              <w:rPr>
                <w:rStyle w:val="Lienhypertexte"/>
                <w:noProof/>
              </w:rPr>
              <w:t>6. Planification</w:t>
            </w:r>
            <w:r w:rsidR="00FD724E">
              <w:rPr>
                <w:noProof/>
                <w:webHidden/>
              </w:rPr>
              <w:tab/>
            </w:r>
            <w:r w:rsidR="00FD724E">
              <w:rPr>
                <w:noProof/>
                <w:webHidden/>
              </w:rPr>
              <w:fldChar w:fldCharType="begin"/>
            </w:r>
            <w:r w:rsidR="00FD724E">
              <w:rPr>
                <w:noProof/>
                <w:webHidden/>
              </w:rPr>
              <w:instrText xml:space="preserve"> PAGEREF _Toc134427528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140DE97" w14:textId="0F0133B9"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9" w:history="1">
            <w:r w:rsidR="00FD724E" w:rsidRPr="007F13B3">
              <w:rPr>
                <w:rStyle w:val="Lienhypertexte"/>
                <w:noProof/>
              </w:rPr>
              <w:t>6.1 Backlog</w:t>
            </w:r>
            <w:r w:rsidR="00FD724E">
              <w:rPr>
                <w:noProof/>
                <w:webHidden/>
              </w:rPr>
              <w:tab/>
            </w:r>
            <w:r w:rsidR="00FD724E">
              <w:rPr>
                <w:noProof/>
                <w:webHidden/>
              </w:rPr>
              <w:fldChar w:fldCharType="begin"/>
            </w:r>
            <w:r w:rsidR="00FD724E">
              <w:rPr>
                <w:noProof/>
                <w:webHidden/>
              </w:rPr>
              <w:instrText xml:space="preserve"> PAGEREF _Toc134427529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70A820EB" w14:textId="5816C77E"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0" w:history="1">
            <w:r w:rsidR="00FD724E" w:rsidRPr="007F13B3">
              <w:rPr>
                <w:rStyle w:val="Lienhypertexte"/>
                <w:noProof/>
              </w:rPr>
              <w:t>6.2 Planning prévisionnel</w:t>
            </w:r>
            <w:r w:rsidR="00FD724E">
              <w:rPr>
                <w:noProof/>
                <w:webHidden/>
              </w:rPr>
              <w:tab/>
            </w:r>
            <w:r w:rsidR="00FD724E">
              <w:rPr>
                <w:noProof/>
                <w:webHidden/>
              </w:rPr>
              <w:fldChar w:fldCharType="begin"/>
            </w:r>
            <w:r w:rsidR="00FD724E">
              <w:rPr>
                <w:noProof/>
                <w:webHidden/>
              </w:rPr>
              <w:instrText xml:space="preserve"> PAGEREF _Toc134427530 \h </w:instrText>
            </w:r>
            <w:r w:rsidR="00FD724E">
              <w:rPr>
                <w:noProof/>
                <w:webHidden/>
              </w:rPr>
            </w:r>
            <w:r w:rsidR="00FD724E">
              <w:rPr>
                <w:noProof/>
                <w:webHidden/>
              </w:rPr>
              <w:fldChar w:fldCharType="separate"/>
            </w:r>
            <w:r w:rsidR="00FD724E">
              <w:rPr>
                <w:noProof/>
                <w:webHidden/>
              </w:rPr>
              <w:t>16</w:t>
            </w:r>
            <w:r w:rsidR="00FD724E">
              <w:rPr>
                <w:noProof/>
                <w:webHidden/>
              </w:rPr>
              <w:fldChar w:fldCharType="end"/>
            </w:r>
          </w:hyperlink>
        </w:p>
        <w:p w14:paraId="7D03BDF2" w14:textId="44BBD244"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1" w:history="1">
            <w:r w:rsidR="00FD724E" w:rsidRPr="007F13B3">
              <w:rPr>
                <w:rStyle w:val="Lienhypertexte"/>
                <w:noProof/>
              </w:rPr>
              <w:t>6.3 Planning réel</w:t>
            </w:r>
            <w:r w:rsidR="00FD724E">
              <w:rPr>
                <w:noProof/>
                <w:webHidden/>
              </w:rPr>
              <w:tab/>
            </w:r>
            <w:r w:rsidR="00FD724E">
              <w:rPr>
                <w:noProof/>
                <w:webHidden/>
              </w:rPr>
              <w:fldChar w:fldCharType="begin"/>
            </w:r>
            <w:r w:rsidR="00FD724E">
              <w:rPr>
                <w:noProof/>
                <w:webHidden/>
              </w:rPr>
              <w:instrText xml:space="preserve"> PAGEREF _Toc134427531 \h </w:instrText>
            </w:r>
            <w:r w:rsidR="00FD724E">
              <w:rPr>
                <w:noProof/>
                <w:webHidden/>
              </w:rPr>
            </w:r>
            <w:r w:rsidR="00FD724E">
              <w:rPr>
                <w:noProof/>
                <w:webHidden/>
              </w:rPr>
              <w:fldChar w:fldCharType="separate"/>
            </w:r>
            <w:r w:rsidR="00FD724E">
              <w:rPr>
                <w:noProof/>
                <w:webHidden/>
              </w:rPr>
              <w:t>17</w:t>
            </w:r>
            <w:r w:rsidR="00FD724E">
              <w:rPr>
                <w:noProof/>
                <w:webHidden/>
              </w:rPr>
              <w:fldChar w:fldCharType="end"/>
            </w:r>
          </w:hyperlink>
        </w:p>
        <w:p w14:paraId="139AE062" w14:textId="4E38BF1A"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2" w:history="1">
            <w:r w:rsidR="00FD724E" w:rsidRPr="007F13B3">
              <w:rPr>
                <w:rStyle w:val="Lienhypertexte"/>
                <w:noProof/>
              </w:rPr>
              <w:t>7. Analyse fonctionnelle</w:t>
            </w:r>
            <w:r w:rsidR="00FD724E">
              <w:rPr>
                <w:noProof/>
                <w:webHidden/>
              </w:rPr>
              <w:tab/>
            </w:r>
            <w:r w:rsidR="00FD724E">
              <w:rPr>
                <w:noProof/>
                <w:webHidden/>
              </w:rPr>
              <w:fldChar w:fldCharType="begin"/>
            </w:r>
            <w:r w:rsidR="00FD724E">
              <w:rPr>
                <w:noProof/>
                <w:webHidden/>
              </w:rPr>
              <w:instrText xml:space="preserve"> PAGEREF _Toc134427532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379EBFA2" w14:textId="6655B222"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3" w:history="1">
            <w:r w:rsidR="00FD724E" w:rsidRPr="007F13B3">
              <w:rPr>
                <w:rStyle w:val="Lienhypertexte"/>
                <w:noProof/>
              </w:rPr>
              <w:t>7.1 Fonctionnalités</w:t>
            </w:r>
            <w:r w:rsidR="00FD724E">
              <w:rPr>
                <w:noProof/>
                <w:webHidden/>
              </w:rPr>
              <w:tab/>
            </w:r>
            <w:r w:rsidR="00FD724E">
              <w:rPr>
                <w:noProof/>
                <w:webHidden/>
              </w:rPr>
              <w:fldChar w:fldCharType="begin"/>
            </w:r>
            <w:r w:rsidR="00FD724E">
              <w:rPr>
                <w:noProof/>
                <w:webHidden/>
              </w:rPr>
              <w:instrText xml:space="preserve"> PAGEREF _Toc134427533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602A6DE3" w14:textId="7304CF70"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4" w:history="1">
            <w:r w:rsidR="00FD724E" w:rsidRPr="007F13B3">
              <w:rPr>
                <w:rStyle w:val="Lienhypertexte"/>
                <w:noProof/>
              </w:rPr>
              <w:t>7.2 Interfaces</w:t>
            </w:r>
            <w:r w:rsidR="00FD724E">
              <w:rPr>
                <w:noProof/>
                <w:webHidden/>
              </w:rPr>
              <w:tab/>
            </w:r>
            <w:r w:rsidR="00FD724E">
              <w:rPr>
                <w:noProof/>
                <w:webHidden/>
              </w:rPr>
              <w:fldChar w:fldCharType="begin"/>
            </w:r>
            <w:r w:rsidR="00FD724E">
              <w:rPr>
                <w:noProof/>
                <w:webHidden/>
              </w:rPr>
              <w:instrText xml:space="preserve"> PAGEREF _Toc134427534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56C6749B" w14:textId="34BC7741"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5" w:history="1">
            <w:r w:rsidR="00FD724E" w:rsidRPr="007F13B3">
              <w:rPr>
                <w:rStyle w:val="Lienhypertexte"/>
                <w:noProof/>
              </w:rPr>
              <w:t>7.3 Analyse de l’existant</w:t>
            </w:r>
            <w:r w:rsidR="00FD724E">
              <w:rPr>
                <w:noProof/>
                <w:webHidden/>
              </w:rPr>
              <w:tab/>
            </w:r>
            <w:r w:rsidR="00FD724E">
              <w:rPr>
                <w:noProof/>
                <w:webHidden/>
              </w:rPr>
              <w:fldChar w:fldCharType="begin"/>
            </w:r>
            <w:r w:rsidR="00FD724E">
              <w:rPr>
                <w:noProof/>
                <w:webHidden/>
              </w:rPr>
              <w:instrText xml:space="preserve"> PAGEREF _Toc134427535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67441AB" w14:textId="012DCFB5"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6" w:history="1">
            <w:r w:rsidR="00FD724E" w:rsidRPr="007F13B3">
              <w:rPr>
                <w:rStyle w:val="Lienhypertexte"/>
                <w:noProof/>
              </w:rPr>
              <w:t>8. Analyse organique</w:t>
            </w:r>
            <w:r w:rsidR="00FD724E">
              <w:rPr>
                <w:noProof/>
                <w:webHidden/>
              </w:rPr>
              <w:tab/>
            </w:r>
            <w:r w:rsidR="00FD724E">
              <w:rPr>
                <w:noProof/>
                <w:webHidden/>
              </w:rPr>
              <w:fldChar w:fldCharType="begin"/>
            </w:r>
            <w:r w:rsidR="00FD724E">
              <w:rPr>
                <w:noProof/>
                <w:webHidden/>
              </w:rPr>
              <w:instrText xml:space="preserve"> PAGEREF _Toc134427536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0507EB0E" w14:textId="010AD75C"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7" w:history="1">
            <w:r w:rsidR="00FD724E" w:rsidRPr="007F13B3">
              <w:rPr>
                <w:rStyle w:val="Lienhypertexte"/>
                <w:noProof/>
              </w:rPr>
              <w:t>8.1 Structure du projet</w:t>
            </w:r>
            <w:r w:rsidR="00FD724E">
              <w:rPr>
                <w:noProof/>
                <w:webHidden/>
              </w:rPr>
              <w:tab/>
            </w:r>
            <w:r w:rsidR="00FD724E">
              <w:rPr>
                <w:noProof/>
                <w:webHidden/>
              </w:rPr>
              <w:fldChar w:fldCharType="begin"/>
            </w:r>
            <w:r w:rsidR="00FD724E">
              <w:rPr>
                <w:noProof/>
                <w:webHidden/>
              </w:rPr>
              <w:instrText xml:space="preserve"> PAGEREF _Toc134427537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BD138D4" w14:textId="30D99D23"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8" w:history="1">
            <w:r w:rsidR="00FD724E" w:rsidRPr="007F13B3">
              <w:rPr>
                <w:rStyle w:val="Lienhypertexte"/>
                <w:noProof/>
              </w:rPr>
              <w:t>8.2 Base de données</w:t>
            </w:r>
            <w:r w:rsidR="00FD724E">
              <w:rPr>
                <w:noProof/>
                <w:webHidden/>
              </w:rPr>
              <w:tab/>
            </w:r>
            <w:r w:rsidR="00FD724E">
              <w:rPr>
                <w:noProof/>
                <w:webHidden/>
              </w:rPr>
              <w:fldChar w:fldCharType="begin"/>
            </w:r>
            <w:r w:rsidR="00FD724E">
              <w:rPr>
                <w:noProof/>
                <w:webHidden/>
              </w:rPr>
              <w:instrText xml:space="preserve"> PAGEREF _Toc134427538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447DCE18" w14:textId="087B73CD"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9" w:history="1">
            <w:r w:rsidR="00FD724E" w:rsidRPr="007F13B3">
              <w:rPr>
                <w:rStyle w:val="Lienhypertexte"/>
                <w:noProof/>
              </w:rPr>
              <w:t>9. Librairies et outils externes</w:t>
            </w:r>
            <w:r w:rsidR="00FD724E">
              <w:rPr>
                <w:noProof/>
                <w:webHidden/>
              </w:rPr>
              <w:tab/>
            </w:r>
            <w:r w:rsidR="00FD724E">
              <w:rPr>
                <w:noProof/>
                <w:webHidden/>
              </w:rPr>
              <w:fldChar w:fldCharType="begin"/>
            </w:r>
            <w:r w:rsidR="00FD724E">
              <w:rPr>
                <w:noProof/>
                <w:webHidden/>
              </w:rPr>
              <w:instrText xml:space="preserve"> PAGEREF _Toc134427539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29584796" w14:textId="77FFA6B6"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0" w:history="1">
            <w:r w:rsidR="00FD724E" w:rsidRPr="007F13B3">
              <w:rPr>
                <w:rStyle w:val="Lienhypertexte"/>
                <w:noProof/>
              </w:rPr>
              <w:t>9.1 Git</w:t>
            </w:r>
            <w:r w:rsidR="00FD724E">
              <w:rPr>
                <w:noProof/>
                <w:webHidden/>
              </w:rPr>
              <w:tab/>
            </w:r>
            <w:r w:rsidR="00FD724E">
              <w:rPr>
                <w:noProof/>
                <w:webHidden/>
              </w:rPr>
              <w:fldChar w:fldCharType="begin"/>
            </w:r>
            <w:r w:rsidR="00FD724E">
              <w:rPr>
                <w:noProof/>
                <w:webHidden/>
              </w:rPr>
              <w:instrText xml:space="preserve"> PAGEREF _Toc134427540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3ABF094E" w14:textId="1462C36C"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1" w:history="1">
            <w:r w:rsidR="00FD724E" w:rsidRPr="007F13B3">
              <w:rPr>
                <w:rStyle w:val="Lienhypertexte"/>
                <w:noProof/>
              </w:rPr>
              <w:t>9.2 Visual Studio Code</w:t>
            </w:r>
            <w:r w:rsidR="00FD724E">
              <w:rPr>
                <w:noProof/>
                <w:webHidden/>
              </w:rPr>
              <w:tab/>
            </w:r>
            <w:r w:rsidR="00FD724E">
              <w:rPr>
                <w:noProof/>
                <w:webHidden/>
              </w:rPr>
              <w:fldChar w:fldCharType="begin"/>
            </w:r>
            <w:r w:rsidR="00FD724E">
              <w:rPr>
                <w:noProof/>
                <w:webHidden/>
              </w:rPr>
              <w:instrText xml:space="preserve"> PAGEREF _Toc134427541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4DD4B792" w14:textId="4C66729E"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2" w:history="1">
            <w:r w:rsidR="00FD724E" w:rsidRPr="007F13B3">
              <w:rPr>
                <w:rStyle w:val="Lienhypertexte"/>
                <w:noProof/>
              </w:rPr>
              <w:t>9.3 WSL 2 (Ubuntu)</w:t>
            </w:r>
            <w:r w:rsidR="00FD724E">
              <w:rPr>
                <w:noProof/>
                <w:webHidden/>
              </w:rPr>
              <w:tab/>
            </w:r>
            <w:r w:rsidR="00FD724E">
              <w:rPr>
                <w:noProof/>
                <w:webHidden/>
              </w:rPr>
              <w:fldChar w:fldCharType="begin"/>
            </w:r>
            <w:r w:rsidR="00FD724E">
              <w:rPr>
                <w:noProof/>
                <w:webHidden/>
              </w:rPr>
              <w:instrText xml:space="preserve"> PAGEREF _Toc134427542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74934BC1" w14:textId="458E78F1"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3" w:history="1">
            <w:r w:rsidR="00FD724E" w:rsidRPr="007F13B3">
              <w:rPr>
                <w:rStyle w:val="Lienhypertexte"/>
                <w:noProof/>
              </w:rPr>
              <w:t>9.4 FullCalendar</w:t>
            </w:r>
            <w:r w:rsidR="00FD724E">
              <w:rPr>
                <w:noProof/>
                <w:webHidden/>
              </w:rPr>
              <w:tab/>
            </w:r>
            <w:r w:rsidR="00FD724E">
              <w:rPr>
                <w:noProof/>
                <w:webHidden/>
              </w:rPr>
              <w:fldChar w:fldCharType="begin"/>
            </w:r>
            <w:r w:rsidR="00FD724E">
              <w:rPr>
                <w:noProof/>
                <w:webHidden/>
              </w:rPr>
              <w:instrText xml:space="preserve"> PAGEREF _Toc134427543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1CE24A5" w14:textId="0C903C35"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4" w:history="1">
            <w:r w:rsidR="00FD724E" w:rsidRPr="007F13B3">
              <w:rPr>
                <w:rStyle w:val="Lienhypertexte"/>
                <w:noProof/>
              </w:rPr>
              <w:t>9.5 JQuery</w:t>
            </w:r>
            <w:r w:rsidR="00FD724E">
              <w:rPr>
                <w:noProof/>
                <w:webHidden/>
              </w:rPr>
              <w:tab/>
            </w:r>
            <w:r w:rsidR="00FD724E">
              <w:rPr>
                <w:noProof/>
                <w:webHidden/>
              </w:rPr>
              <w:fldChar w:fldCharType="begin"/>
            </w:r>
            <w:r w:rsidR="00FD724E">
              <w:rPr>
                <w:noProof/>
                <w:webHidden/>
              </w:rPr>
              <w:instrText xml:space="preserve"> PAGEREF _Toc134427544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6C60BFC1" w14:textId="15BD5EB7"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5" w:history="1">
            <w:r w:rsidR="00FD724E" w:rsidRPr="007F13B3">
              <w:rPr>
                <w:rStyle w:val="Lienhypertexte"/>
                <w:noProof/>
              </w:rPr>
              <w:t>9.6 Composer</w:t>
            </w:r>
            <w:r w:rsidR="00FD724E">
              <w:rPr>
                <w:noProof/>
                <w:webHidden/>
              </w:rPr>
              <w:tab/>
            </w:r>
            <w:r w:rsidR="00FD724E">
              <w:rPr>
                <w:noProof/>
                <w:webHidden/>
              </w:rPr>
              <w:fldChar w:fldCharType="begin"/>
            </w:r>
            <w:r w:rsidR="00FD724E">
              <w:rPr>
                <w:noProof/>
                <w:webHidden/>
              </w:rPr>
              <w:instrText xml:space="preserve"> PAGEREF _Toc134427545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6A94BF1" w14:textId="13694646"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6" w:history="1">
            <w:r w:rsidR="00FD724E" w:rsidRPr="007F13B3">
              <w:rPr>
                <w:rStyle w:val="Lienhypertexte"/>
                <w:noProof/>
              </w:rPr>
              <w:t>9.7 Pecee Simple Router</w:t>
            </w:r>
            <w:r w:rsidR="00FD724E">
              <w:rPr>
                <w:noProof/>
                <w:webHidden/>
              </w:rPr>
              <w:tab/>
            </w:r>
            <w:r w:rsidR="00FD724E">
              <w:rPr>
                <w:noProof/>
                <w:webHidden/>
              </w:rPr>
              <w:fldChar w:fldCharType="begin"/>
            </w:r>
            <w:r w:rsidR="00FD724E">
              <w:rPr>
                <w:noProof/>
                <w:webHidden/>
              </w:rPr>
              <w:instrText xml:space="preserve"> PAGEREF _Toc134427546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37D34E11" w14:textId="57657D0A"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7" w:history="1">
            <w:r w:rsidR="00FD724E" w:rsidRPr="007F13B3">
              <w:rPr>
                <w:rStyle w:val="Lienhypertexte"/>
                <w:noProof/>
              </w:rPr>
              <w:t>9.8 Autoload</w:t>
            </w:r>
            <w:r w:rsidR="00FD724E">
              <w:rPr>
                <w:noProof/>
                <w:webHidden/>
              </w:rPr>
              <w:tab/>
            </w:r>
            <w:r w:rsidR="00FD724E">
              <w:rPr>
                <w:noProof/>
                <w:webHidden/>
              </w:rPr>
              <w:fldChar w:fldCharType="begin"/>
            </w:r>
            <w:r w:rsidR="00FD724E">
              <w:rPr>
                <w:noProof/>
                <w:webHidden/>
              </w:rPr>
              <w:instrText xml:space="preserve"> PAGEREF _Toc134427547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4066C322" w14:textId="51D959E9"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48" w:history="1">
            <w:r w:rsidR="00FD724E" w:rsidRPr="007F13B3">
              <w:rPr>
                <w:rStyle w:val="Lienhypertexte"/>
                <w:noProof/>
              </w:rPr>
              <w:t>10. Plan de test et tests</w:t>
            </w:r>
            <w:r w:rsidR="00FD724E">
              <w:rPr>
                <w:noProof/>
                <w:webHidden/>
              </w:rPr>
              <w:tab/>
            </w:r>
            <w:r w:rsidR="00FD724E">
              <w:rPr>
                <w:noProof/>
                <w:webHidden/>
              </w:rPr>
              <w:fldChar w:fldCharType="begin"/>
            </w:r>
            <w:r w:rsidR="00FD724E">
              <w:rPr>
                <w:noProof/>
                <w:webHidden/>
              </w:rPr>
              <w:instrText xml:space="preserve"> PAGEREF _Toc134427548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4158CAD7" w14:textId="7FB590C6"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9" w:history="1">
            <w:r w:rsidR="00FD724E" w:rsidRPr="007F13B3">
              <w:rPr>
                <w:rStyle w:val="Lienhypertexte"/>
                <w:noProof/>
              </w:rPr>
              <w:t>10.1 Périmètre des tests</w:t>
            </w:r>
            <w:r w:rsidR="00FD724E">
              <w:rPr>
                <w:noProof/>
                <w:webHidden/>
              </w:rPr>
              <w:tab/>
            </w:r>
            <w:r w:rsidR="00FD724E">
              <w:rPr>
                <w:noProof/>
                <w:webHidden/>
              </w:rPr>
              <w:fldChar w:fldCharType="begin"/>
            </w:r>
            <w:r w:rsidR="00FD724E">
              <w:rPr>
                <w:noProof/>
                <w:webHidden/>
              </w:rPr>
              <w:instrText xml:space="preserve"> PAGEREF _Toc134427549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066A6BA2" w14:textId="75247433"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0" w:history="1">
            <w:r w:rsidR="00FD724E" w:rsidRPr="007F13B3">
              <w:rPr>
                <w:rStyle w:val="Lienhypertexte"/>
                <w:noProof/>
              </w:rPr>
              <w:t>10.2 Equipement de test</w:t>
            </w:r>
            <w:r w:rsidR="00FD724E">
              <w:rPr>
                <w:noProof/>
                <w:webHidden/>
              </w:rPr>
              <w:tab/>
            </w:r>
            <w:r w:rsidR="00FD724E">
              <w:rPr>
                <w:noProof/>
                <w:webHidden/>
              </w:rPr>
              <w:fldChar w:fldCharType="begin"/>
            </w:r>
            <w:r w:rsidR="00FD724E">
              <w:rPr>
                <w:noProof/>
                <w:webHidden/>
              </w:rPr>
              <w:instrText xml:space="preserve"> PAGEREF _Toc134427550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3BAFCAF1" w14:textId="37DB62AC"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1" w:history="1">
            <w:r w:rsidR="00FD724E" w:rsidRPr="007F13B3">
              <w:rPr>
                <w:rStyle w:val="Lienhypertexte"/>
                <w:noProof/>
              </w:rPr>
              <w:t>10.3 Scénarios de test</w:t>
            </w:r>
            <w:r w:rsidR="00FD724E">
              <w:rPr>
                <w:noProof/>
                <w:webHidden/>
              </w:rPr>
              <w:tab/>
            </w:r>
            <w:r w:rsidR="00FD724E">
              <w:rPr>
                <w:noProof/>
                <w:webHidden/>
              </w:rPr>
              <w:fldChar w:fldCharType="begin"/>
            </w:r>
            <w:r w:rsidR="00FD724E">
              <w:rPr>
                <w:noProof/>
                <w:webHidden/>
              </w:rPr>
              <w:instrText xml:space="preserve"> PAGEREF _Toc134427551 \h </w:instrText>
            </w:r>
            <w:r w:rsidR="00FD724E">
              <w:rPr>
                <w:noProof/>
                <w:webHidden/>
              </w:rPr>
            </w:r>
            <w:r w:rsidR="00FD724E">
              <w:rPr>
                <w:noProof/>
                <w:webHidden/>
              </w:rPr>
              <w:fldChar w:fldCharType="separate"/>
            </w:r>
            <w:r w:rsidR="00FD724E">
              <w:rPr>
                <w:noProof/>
                <w:webHidden/>
              </w:rPr>
              <w:t>24</w:t>
            </w:r>
            <w:r w:rsidR="00FD724E">
              <w:rPr>
                <w:noProof/>
                <w:webHidden/>
              </w:rPr>
              <w:fldChar w:fldCharType="end"/>
            </w:r>
          </w:hyperlink>
        </w:p>
        <w:p w14:paraId="62095604" w14:textId="2864BB21"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2" w:history="1">
            <w:r w:rsidR="00FD724E" w:rsidRPr="007F13B3">
              <w:rPr>
                <w:rStyle w:val="Lienhypertexte"/>
                <w:noProof/>
              </w:rPr>
              <w:t>10.4 Evolution des tests</w:t>
            </w:r>
            <w:r w:rsidR="00FD724E">
              <w:rPr>
                <w:noProof/>
                <w:webHidden/>
              </w:rPr>
              <w:tab/>
            </w:r>
            <w:r w:rsidR="00FD724E">
              <w:rPr>
                <w:noProof/>
                <w:webHidden/>
              </w:rPr>
              <w:fldChar w:fldCharType="begin"/>
            </w:r>
            <w:r w:rsidR="00FD724E">
              <w:rPr>
                <w:noProof/>
                <w:webHidden/>
              </w:rPr>
              <w:instrText xml:space="preserve"> PAGEREF _Toc134427552 \h </w:instrText>
            </w:r>
            <w:r w:rsidR="00FD724E">
              <w:rPr>
                <w:noProof/>
                <w:webHidden/>
              </w:rPr>
            </w:r>
            <w:r w:rsidR="00FD724E">
              <w:rPr>
                <w:noProof/>
                <w:webHidden/>
              </w:rPr>
              <w:fldChar w:fldCharType="separate"/>
            </w:r>
            <w:r w:rsidR="00FD724E">
              <w:rPr>
                <w:noProof/>
                <w:webHidden/>
              </w:rPr>
              <w:t>32</w:t>
            </w:r>
            <w:r w:rsidR="00FD724E">
              <w:rPr>
                <w:noProof/>
                <w:webHidden/>
              </w:rPr>
              <w:fldChar w:fldCharType="end"/>
            </w:r>
          </w:hyperlink>
        </w:p>
        <w:p w14:paraId="1B35C8D2" w14:textId="5F891F9E"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3" w:history="1">
            <w:r w:rsidR="00FD724E" w:rsidRPr="007F13B3">
              <w:rPr>
                <w:rStyle w:val="Lienhypertexte"/>
                <w:noProof/>
              </w:rPr>
              <w:t>10.5 Echec des tests et raison</w:t>
            </w:r>
            <w:r w:rsidR="00FD724E">
              <w:rPr>
                <w:noProof/>
                <w:webHidden/>
              </w:rPr>
              <w:tab/>
            </w:r>
            <w:r w:rsidR="00FD724E">
              <w:rPr>
                <w:noProof/>
                <w:webHidden/>
              </w:rPr>
              <w:fldChar w:fldCharType="begin"/>
            </w:r>
            <w:r w:rsidR="00FD724E">
              <w:rPr>
                <w:noProof/>
                <w:webHidden/>
              </w:rPr>
              <w:instrText xml:space="preserve"> PAGEREF _Toc134427553 \h </w:instrText>
            </w:r>
            <w:r w:rsidR="00FD724E">
              <w:rPr>
                <w:noProof/>
                <w:webHidden/>
              </w:rPr>
            </w:r>
            <w:r w:rsidR="00FD724E">
              <w:rPr>
                <w:noProof/>
                <w:webHidden/>
              </w:rPr>
              <w:fldChar w:fldCharType="separate"/>
            </w:r>
            <w:r w:rsidR="00FD724E">
              <w:rPr>
                <w:noProof/>
                <w:webHidden/>
              </w:rPr>
              <w:t>33</w:t>
            </w:r>
            <w:r w:rsidR="00FD724E">
              <w:rPr>
                <w:noProof/>
                <w:webHidden/>
              </w:rPr>
              <w:fldChar w:fldCharType="end"/>
            </w:r>
          </w:hyperlink>
        </w:p>
        <w:p w14:paraId="7965F34E" w14:textId="29DEAA36"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4" w:history="1">
            <w:r w:rsidR="00FD724E" w:rsidRPr="007F13B3">
              <w:rPr>
                <w:rStyle w:val="Lienhypertexte"/>
                <w:noProof/>
              </w:rPr>
              <w:t>11. Conclusion</w:t>
            </w:r>
            <w:r w:rsidR="00FD724E">
              <w:rPr>
                <w:noProof/>
                <w:webHidden/>
              </w:rPr>
              <w:tab/>
            </w:r>
            <w:r w:rsidR="00FD724E">
              <w:rPr>
                <w:noProof/>
                <w:webHidden/>
              </w:rPr>
              <w:fldChar w:fldCharType="begin"/>
            </w:r>
            <w:r w:rsidR="00FD724E">
              <w:rPr>
                <w:noProof/>
                <w:webHidden/>
              </w:rPr>
              <w:instrText xml:space="preserve"> PAGEREF _Toc134427554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5734016D" w14:textId="241063E1"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5" w:history="1">
            <w:r w:rsidR="00FD724E" w:rsidRPr="007F13B3">
              <w:rPr>
                <w:rStyle w:val="Lienhypertexte"/>
                <w:noProof/>
              </w:rPr>
              <w:t>11.1 Difficultés rencontrées</w:t>
            </w:r>
            <w:r w:rsidR="00FD724E">
              <w:rPr>
                <w:noProof/>
                <w:webHidden/>
              </w:rPr>
              <w:tab/>
            </w:r>
            <w:r w:rsidR="00FD724E">
              <w:rPr>
                <w:noProof/>
                <w:webHidden/>
              </w:rPr>
              <w:fldChar w:fldCharType="begin"/>
            </w:r>
            <w:r w:rsidR="00FD724E">
              <w:rPr>
                <w:noProof/>
                <w:webHidden/>
              </w:rPr>
              <w:instrText xml:space="preserve"> PAGEREF _Toc134427555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0127A9D0" w14:textId="2BAFBBB8"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6" w:history="1">
            <w:r w:rsidR="00FD724E" w:rsidRPr="007F13B3">
              <w:rPr>
                <w:rStyle w:val="Lienhypertexte"/>
                <w:noProof/>
              </w:rPr>
              <w:t>11.2 Planification</w:t>
            </w:r>
            <w:r w:rsidR="00FD724E">
              <w:rPr>
                <w:noProof/>
                <w:webHidden/>
              </w:rPr>
              <w:tab/>
            </w:r>
            <w:r w:rsidR="00FD724E">
              <w:rPr>
                <w:noProof/>
                <w:webHidden/>
              </w:rPr>
              <w:fldChar w:fldCharType="begin"/>
            </w:r>
            <w:r w:rsidR="00FD724E">
              <w:rPr>
                <w:noProof/>
                <w:webHidden/>
              </w:rPr>
              <w:instrText xml:space="preserve"> PAGEREF _Toc134427556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69AA43A9" w14:textId="3A392882"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7" w:history="1">
            <w:r w:rsidR="00FD724E" w:rsidRPr="007F13B3">
              <w:rPr>
                <w:rStyle w:val="Lienhypertexte"/>
                <w:noProof/>
              </w:rPr>
              <w:t>11.3 Améliorations possibles</w:t>
            </w:r>
            <w:r w:rsidR="00FD724E">
              <w:rPr>
                <w:noProof/>
                <w:webHidden/>
              </w:rPr>
              <w:tab/>
            </w:r>
            <w:r w:rsidR="00FD724E">
              <w:rPr>
                <w:noProof/>
                <w:webHidden/>
              </w:rPr>
              <w:fldChar w:fldCharType="begin"/>
            </w:r>
            <w:r w:rsidR="00FD724E">
              <w:rPr>
                <w:noProof/>
                <w:webHidden/>
              </w:rPr>
              <w:instrText xml:space="preserve"> PAGEREF _Toc134427557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3F2A5F4" w14:textId="13DF745A"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8" w:history="1">
            <w:r w:rsidR="00FD724E" w:rsidRPr="007F13B3">
              <w:rPr>
                <w:rStyle w:val="Lienhypertexte"/>
                <w:noProof/>
              </w:rPr>
              <w:t>11.4 Bilan personnel</w:t>
            </w:r>
            <w:r w:rsidR="00FD724E">
              <w:rPr>
                <w:noProof/>
                <w:webHidden/>
              </w:rPr>
              <w:tab/>
            </w:r>
            <w:r w:rsidR="00FD724E">
              <w:rPr>
                <w:noProof/>
                <w:webHidden/>
              </w:rPr>
              <w:fldChar w:fldCharType="begin"/>
            </w:r>
            <w:r w:rsidR="00FD724E">
              <w:rPr>
                <w:noProof/>
                <w:webHidden/>
              </w:rPr>
              <w:instrText xml:space="preserve"> PAGEREF _Toc134427558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ED554BC" w14:textId="2028EB15" w:rsidR="00FD724E" w:rsidRDefault="005C3B78">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9" w:history="1">
            <w:r w:rsidR="00FD724E" w:rsidRPr="007F13B3">
              <w:rPr>
                <w:rStyle w:val="Lienhypertexte"/>
                <w:noProof/>
              </w:rPr>
              <w:t>12. Annexes</w:t>
            </w:r>
            <w:r w:rsidR="00FD724E">
              <w:rPr>
                <w:noProof/>
                <w:webHidden/>
              </w:rPr>
              <w:tab/>
            </w:r>
            <w:r w:rsidR="00FD724E">
              <w:rPr>
                <w:noProof/>
                <w:webHidden/>
              </w:rPr>
              <w:fldChar w:fldCharType="begin"/>
            </w:r>
            <w:r w:rsidR="00FD724E">
              <w:rPr>
                <w:noProof/>
                <w:webHidden/>
              </w:rPr>
              <w:instrText xml:space="preserve"> PAGEREF _Toc134427559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69209AFE" w14:textId="486B7FA7" w:rsidR="00FD724E" w:rsidRDefault="005C3B78">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60" w:history="1">
            <w:r w:rsidR="00FD724E" w:rsidRPr="007F13B3">
              <w:rPr>
                <w:rStyle w:val="Lienhypertexte"/>
                <w:noProof/>
              </w:rPr>
              <w:t>12.1 Bibliographie</w:t>
            </w:r>
            <w:r w:rsidR="00FD724E">
              <w:rPr>
                <w:noProof/>
                <w:webHidden/>
              </w:rPr>
              <w:tab/>
            </w:r>
            <w:r w:rsidR="00FD724E">
              <w:rPr>
                <w:noProof/>
                <w:webHidden/>
              </w:rPr>
              <w:fldChar w:fldCharType="begin"/>
            </w:r>
            <w:r w:rsidR="00FD724E">
              <w:rPr>
                <w:noProof/>
                <w:webHidden/>
              </w:rPr>
              <w:instrText xml:space="preserve"> PAGEREF _Toc134427560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7079FBE3" w14:textId="22E6F54A"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40C43410" w:rsidR="009906B8" w:rsidRDefault="00471846" w:rsidP="00F91748">
      <w:pPr>
        <w:pStyle w:val="Titre1"/>
        <w:jc w:val="both"/>
        <w:rPr>
          <w:color w:val="161718" w:themeColor="text1"/>
        </w:rPr>
      </w:pPr>
      <w:bookmarkStart w:id="0" w:name="_Toc133409338"/>
      <w:bookmarkStart w:id="1" w:name="_Toc134427513"/>
      <w:r>
        <w:rPr>
          <w:color w:val="161718" w:themeColor="text1"/>
        </w:rPr>
        <w:t>1</w:t>
      </w:r>
      <w:r w:rsidR="00455D6A">
        <w:rPr>
          <w:color w:val="161718" w:themeColor="text1"/>
        </w:rPr>
        <w:t xml:space="preserve">.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3080D19D" w:rsidR="00BB1AFE" w:rsidRDefault="00471846" w:rsidP="00F91748">
      <w:pPr>
        <w:pStyle w:val="Titre1"/>
        <w:jc w:val="both"/>
        <w:rPr>
          <w:color w:val="161718" w:themeColor="text1"/>
        </w:rPr>
      </w:pPr>
      <w:bookmarkStart w:id="2" w:name="_Toc133409339"/>
      <w:bookmarkStart w:id="3" w:name="_Toc134427514"/>
      <w:r>
        <w:rPr>
          <w:color w:val="161718" w:themeColor="text1"/>
        </w:rPr>
        <w:t>2</w:t>
      </w:r>
      <w:r w:rsidR="00455D6A">
        <w:rPr>
          <w:color w:val="161718" w:themeColor="text1"/>
        </w:rPr>
        <w:t xml:space="preserve">.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3F9D01A" w:rsidR="008E0570" w:rsidRPr="001558A0" w:rsidRDefault="008E0570" w:rsidP="00F91748">
      <w:pPr>
        <w:jc w:val="both"/>
        <w:rPr>
          <w:color w:val="161718" w:themeColor="text1"/>
          <w:szCs w:val="24"/>
        </w:rPr>
      </w:pPr>
      <w:r>
        <w:rPr>
          <w:color w:val="161718" w:themeColor="text1"/>
          <w:szCs w:val="24"/>
        </w:rPr>
        <w:t>Cette application web a pour but de gérer des équipes de football. Elle permet la création d’équipe, l’ajout de joueurs, la gestion d’entrainement</w:t>
      </w:r>
      <w:r w:rsidR="00471846">
        <w:rPr>
          <w:color w:val="161718" w:themeColor="text1"/>
          <w:szCs w:val="24"/>
        </w:rPr>
        <w:t>s</w:t>
      </w:r>
      <w:r>
        <w:rPr>
          <w:color w:val="161718" w:themeColor="text1"/>
          <w:szCs w:val="24"/>
        </w:rPr>
        <w:t xml:space="preserve"> et de match</w:t>
      </w:r>
      <w:r w:rsidR="00471846">
        <w:rPr>
          <w:color w:val="161718" w:themeColor="text1"/>
          <w:szCs w:val="24"/>
        </w:rPr>
        <w:t>s</w:t>
      </w:r>
      <w:r>
        <w:rPr>
          <w:color w:val="161718" w:themeColor="text1"/>
          <w:szCs w:val="24"/>
        </w:rPr>
        <w:t xml:space="preserve">.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78F46020" w:rsidR="00B70DCA" w:rsidRDefault="00471846" w:rsidP="00F91748">
      <w:pPr>
        <w:pStyle w:val="Titre1"/>
        <w:jc w:val="both"/>
        <w:rPr>
          <w:color w:val="161718" w:themeColor="text1"/>
        </w:rPr>
      </w:pPr>
      <w:bookmarkStart w:id="4" w:name="_Toc133409340"/>
      <w:bookmarkStart w:id="5" w:name="_Toc134427515"/>
      <w:r>
        <w:rPr>
          <w:color w:val="161718" w:themeColor="text1"/>
        </w:rPr>
        <w:t>3</w:t>
      </w:r>
      <w:r w:rsidR="00455D6A">
        <w:rPr>
          <w:color w:val="161718" w:themeColor="text1"/>
        </w:rPr>
        <w:t xml:space="preserve">. </w:t>
      </w:r>
      <w:r w:rsidR="00B70DCA">
        <w:rPr>
          <w:color w:val="161718" w:themeColor="text1"/>
        </w:rPr>
        <w:t>Résumé du cahier des charges</w:t>
      </w:r>
      <w:bookmarkEnd w:id="4"/>
      <w:bookmarkEnd w:id="5"/>
    </w:p>
    <w:p w14:paraId="4FFDEBA0" w14:textId="523FAE55" w:rsidR="006836C8" w:rsidRDefault="00471846" w:rsidP="00F91748">
      <w:pPr>
        <w:pStyle w:val="Titre2"/>
        <w:jc w:val="both"/>
      </w:pPr>
      <w:bookmarkStart w:id="6" w:name="_Toc133409341"/>
      <w:bookmarkStart w:id="7" w:name="_Toc134427516"/>
      <w:r>
        <w:t>3.</w:t>
      </w:r>
      <w:r w:rsidR="00455D6A">
        <w:t xml:space="preserve">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5C3B78"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5C3B78"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5C3B78"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B8C053B" w:rsidR="00B70DCA" w:rsidRDefault="00471846" w:rsidP="00F91748">
      <w:pPr>
        <w:pStyle w:val="Titre2"/>
        <w:jc w:val="both"/>
      </w:pPr>
      <w:bookmarkStart w:id="8" w:name="_Toc133409342"/>
      <w:bookmarkStart w:id="9" w:name="_Toc134427517"/>
      <w:r>
        <w:t>3</w:t>
      </w:r>
      <w:r w:rsidR="00455D6A">
        <w:t xml:space="preserve">.2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4515D96A" w:rsidR="000336F3" w:rsidRPr="000336F3" w:rsidRDefault="000336F3" w:rsidP="000336F3">
      <w:pPr>
        <w:ind w:left="720"/>
        <w:jc w:val="both"/>
        <w:rPr>
          <w:color w:val="161718" w:themeColor="text1"/>
        </w:rPr>
      </w:pPr>
      <w:r w:rsidRPr="000336F3">
        <w:rPr>
          <w:color w:val="161718" w:themeColor="text1"/>
        </w:rPr>
        <w:t>• Annoncer leurs présences ou leurs absences aux év</w:t>
      </w:r>
      <w:r w:rsidR="00B17C3C">
        <w:rPr>
          <w:color w:val="161718" w:themeColor="text1"/>
        </w:rPr>
        <w:t>é</w:t>
      </w:r>
      <w:r w:rsidRPr="000336F3">
        <w:rPr>
          <w:color w:val="161718" w:themeColor="text1"/>
        </w:rPr>
        <w:t>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71FCF5D8" w:rsidR="002B6B59" w:rsidRDefault="00471846" w:rsidP="00F91748">
      <w:pPr>
        <w:pStyle w:val="Titre2"/>
        <w:jc w:val="both"/>
      </w:pPr>
      <w:bookmarkStart w:id="10" w:name="_Toc133409343"/>
      <w:bookmarkStart w:id="11" w:name="_Toc134427518"/>
      <w:r>
        <w:t>3</w:t>
      </w:r>
      <w:r w:rsidR="00455D6A">
        <w:t xml:space="preserve">.3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7BFD558F" w:rsidR="002B6B59" w:rsidRPr="002B6B59" w:rsidRDefault="002B6B59" w:rsidP="007A17FD">
      <w:pPr>
        <w:ind w:left="720"/>
        <w:rPr>
          <w:color w:val="161718" w:themeColor="text1"/>
        </w:rPr>
      </w:pPr>
      <w:r w:rsidRPr="002B6B59">
        <w:rPr>
          <w:color w:val="161718" w:themeColor="text1"/>
        </w:rPr>
        <w:t xml:space="preserve">• Ajouter des </w:t>
      </w:r>
      <w:r w:rsidR="00B17C3C">
        <w:rPr>
          <w:color w:val="161718" w:themeColor="text1"/>
        </w:rPr>
        <w:t>événements</w:t>
      </w:r>
      <w:r w:rsidRPr="002B6B59">
        <w:rPr>
          <w:color w:val="161718" w:themeColor="text1"/>
        </w:rPr>
        <w:t xml:space="preserve">. Pour chaque </w:t>
      </w:r>
      <w:r w:rsidR="00B17C3C">
        <w:rPr>
          <w:color w:val="161718" w:themeColor="text1"/>
        </w:rPr>
        <w:t>événement</w:t>
      </w:r>
      <w:r w:rsidRPr="002B6B59">
        <w:rPr>
          <w:color w:val="161718" w:themeColor="text1"/>
        </w:rPr>
        <w: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5FA57C15" w:rsidR="002B6B59" w:rsidRPr="002B6B59" w:rsidRDefault="002B6B59" w:rsidP="007A17FD">
      <w:pPr>
        <w:ind w:left="720"/>
        <w:rPr>
          <w:color w:val="161718" w:themeColor="text1"/>
        </w:rPr>
      </w:pPr>
      <w:r w:rsidRPr="002B6B59">
        <w:rPr>
          <w:color w:val="161718" w:themeColor="text1"/>
        </w:rPr>
        <w:lastRenderedPageBreak/>
        <w:t xml:space="preserve">• Inviter, pour chaque </w:t>
      </w:r>
      <w:r w:rsidR="00B17C3C">
        <w:rPr>
          <w:color w:val="161718" w:themeColor="text1"/>
        </w:rPr>
        <w:t>événement</w:t>
      </w:r>
      <w:r w:rsidRPr="002B6B59">
        <w:rPr>
          <w:color w:val="161718" w:themeColor="text1"/>
        </w:rPr>
        <w:t xml:space="preserve">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1CB54491" w:rsidR="002B6B59" w:rsidRPr="002B6B59" w:rsidRDefault="002B6B59" w:rsidP="007A17FD">
      <w:pPr>
        <w:ind w:left="720"/>
        <w:rPr>
          <w:color w:val="161718" w:themeColor="text1"/>
        </w:rPr>
      </w:pPr>
      <w:r w:rsidRPr="002B6B59">
        <w:rPr>
          <w:color w:val="161718" w:themeColor="text1"/>
        </w:rPr>
        <w:t>• Ajouter une information sur le résultat de l’</w:t>
      </w:r>
      <w:r w:rsidR="00B17C3C">
        <w:rPr>
          <w:color w:val="161718" w:themeColor="text1"/>
        </w:rPr>
        <w:t>événement</w:t>
      </w:r>
      <w:r w:rsidRPr="002B6B59">
        <w:rPr>
          <w:color w:val="161718" w:themeColor="text1"/>
        </w:rPr>
        <w:t xml:space="preserve"> en utilisant le champ score.</w:t>
      </w:r>
    </w:p>
    <w:p w14:paraId="651575AB" w14:textId="4622E607" w:rsidR="002B6B59" w:rsidRPr="002B6B59" w:rsidRDefault="002B6B59" w:rsidP="003C1898">
      <w:pPr>
        <w:ind w:left="720"/>
        <w:rPr>
          <w:color w:val="161718" w:themeColor="text1"/>
        </w:rPr>
      </w:pPr>
      <w:r w:rsidRPr="002B6B59">
        <w:rPr>
          <w:color w:val="161718" w:themeColor="text1"/>
        </w:rPr>
        <w:t xml:space="preserve">• Visualiser, modifier ou supprimer les équipes, sportifs, championnats et </w:t>
      </w:r>
      <w:r w:rsidR="00B17C3C">
        <w:rPr>
          <w:color w:val="161718" w:themeColor="text1"/>
        </w:rPr>
        <w:t>événements</w:t>
      </w:r>
      <w:r w:rsidRPr="002B6B59">
        <w:rPr>
          <w:color w:val="161718" w:themeColor="text1"/>
        </w:rPr>
        <w:t xml:space="preserve">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6C671D74" w:rsidR="002B6B59" w:rsidRP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587E7BBF" w:rsid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F910E3" w:rsidR="005F0B13" w:rsidRDefault="00471846" w:rsidP="00F91748">
      <w:pPr>
        <w:pStyle w:val="Titre2"/>
        <w:jc w:val="both"/>
      </w:pPr>
      <w:bookmarkStart w:id="12" w:name="_Toc133409344"/>
      <w:bookmarkStart w:id="13" w:name="_Toc134427519"/>
      <w:r>
        <w:t>3</w:t>
      </w:r>
      <w:r w:rsidR="00455D6A">
        <w:t xml:space="preserve">.4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71142286" w:rsidR="0016711C" w:rsidRDefault="0016711C" w:rsidP="0016711C">
      <w:pPr>
        <w:rPr>
          <w:color w:val="161718" w:themeColor="text1"/>
        </w:rPr>
      </w:pPr>
      <w:r w:rsidRPr="0016711C">
        <w:rPr>
          <w:color w:val="161718" w:themeColor="text1"/>
        </w:rPr>
        <w:t>• Outil de création de maquette</w:t>
      </w:r>
      <w:r w:rsidR="00B17C3C">
        <w:rPr>
          <w:color w:val="161718" w:themeColor="text1"/>
        </w:rPr>
        <w:t>s</w:t>
      </w:r>
      <w:r w:rsidRPr="0016711C">
        <w:rPr>
          <w:color w:val="161718" w:themeColor="text1"/>
        </w:rPr>
        <w:t xml:space="preserv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5400F412" w:rsidR="005F0B13" w:rsidRDefault="00471846" w:rsidP="00F91748">
      <w:pPr>
        <w:pStyle w:val="Titre2"/>
        <w:jc w:val="both"/>
      </w:pPr>
      <w:bookmarkStart w:id="15" w:name="_Toc134427520"/>
      <w:r>
        <w:t>3</w:t>
      </w:r>
      <w:r w:rsidR="00455D6A">
        <w:t xml:space="preserve">.5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7524971F" w:rsidR="003B0E0B" w:rsidRPr="00462308" w:rsidRDefault="00471846" w:rsidP="00F91748">
      <w:pPr>
        <w:pStyle w:val="Titre1"/>
        <w:jc w:val="both"/>
        <w:rPr>
          <w:color w:val="161718" w:themeColor="text1"/>
        </w:rPr>
      </w:pPr>
      <w:bookmarkStart w:id="16" w:name="_Toc133409346"/>
      <w:bookmarkStart w:id="17" w:name="_Toc134427521"/>
      <w:r>
        <w:rPr>
          <w:color w:val="161718" w:themeColor="text1"/>
        </w:rPr>
        <w:t>4</w:t>
      </w:r>
      <w:r w:rsidR="00455D6A">
        <w:rPr>
          <w:color w:val="161718" w:themeColor="text1"/>
        </w:rPr>
        <w:t xml:space="preserve">.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4427522"/>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4427523"/>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4427524"/>
      <w:r>
        <w:t xml:space="preserve">3. </w:t>
      </w:r>
      <w:r w:rsidR="005F0B13">
        <w:t>Décider</w:t>
      </w:r>
      <w:bookmarkEnd w:id="29"/>
      <w:bookmarkEnd w:id="30"/>
    </w:p>
    <w:p w14:paraId="4C71FC8F" w14:textId="1D9DDE22"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w:t>
      </w:r>
      <w:r w:rsidR="00070693">
        <w:rPr>
          <w:color w:val="161718" w:themeColor="text1"/>
          <w:szCs w:val="24"/>
        </w:rPr>
        <w:t>s</w:t>
      </w:r>
      <w:r>
        <w:rPr>
          <w:color w:val="161718" w:themeColor="text1"/>
          <w:szCs w:val="24"/>
        </w:rPr>
        <w:t xml:space="preserv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4427525"/>
      <w:r>
        <w:t xml:space="preserve">4. </w:t>
      </w:r>
      <w:r w:rsidR="005F0B13">
        <w:t>Réaliser</w:t>
      </w:r>
      <w:bookmarkEnd w:id="31"/>
      <w:bookmarkEnd w:id="32"/>
    </w:p>
    <w:p w14:paraId="7119920A" w14:textId="4C5F859C"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 des tâches</w:t>
      </w:r>
      <w:r>
        <w:rPr>
          <w:color w:val="161718" w:themeColor="text1"/>
          <w:szCs w:val="24"/>
        </w:rPr>
        <w:t>.</w:t>
      </w:r>
      <w:r w:rsidR="004B03A0">
        <w:rPr>
          <w:color w:val="161718" w:themeColor="text1"/>
          <w:szCs w:val="24"/>
        </w:rPr>
        <w:t xml:space="preserve"> Il faut donc suivre le planning </w:t>
      </w:r>
      <w:r w:rsidR="00070693">
        <w:rPr>
          <w:color w:val="161718" w:themeColor="text1"/>
          <w:szCs w:val="24"/>
        </w:rPr>
        <w:t>créé</w:t>
      </w:r>
      <w:r w:rsidR="004B03A0">
        <w:rPr>
          <w:color w:val="161718" w:themeColor="text1"/>
          <w:szCs w:val="24"/>
        </w:rPr>
        <w:t xml:space="preserve">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4427526"/>
      <w:r>
        <w:t xml:space="preserve">5. </w:t>
      </w:r>
      <w:r w:rsidR="005F0B13">
        <w:t>Contrôler</w:t>
      </w:r>
      <w:bookmarkEnd w:id="33"/>
      <w:bookmarkEnd w:id="34"/>
    </w:p>
    <w:p w14:paraId="4539DB81" w14:textId="1615A6B4"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que ce qui a été effectu</w:t>
      </w:r>
      <w:r w:rsidR="00070693">
        <w:rPr>
          <w:color w:val="161718" w:themeColor="text1"/>
          <w:szCs w:val="24"/>
        </w:rPr>
        <w:t>é</w:t>
      </w:r>
      <w:r>
        <w:rPr>
          <w:color w:val="161718" w:themeColor="text1"/>
          <w:szCs w:val="24"/>
        </w:rPr>
        <w:t xml:space="preserve"> fonctionne correctement selon ce qui a été demander. Pour </w:t>
      </w:r>
      <w:r w:rsidR="00451B43">
        <w:rPr>
          <w:color w:val="161718" w:themeColor="text1"/>
          <w:szCs w:val="24"/>
        </w:rPr>
        <w:t xml:space="preserve">cela, </w:t>
      </w:r>
      <w:r>
        <w:rPr>
          <w:color w:val="161718" w:themeColor="text1"/>
          <w:szCs w:val="24"/>
        </w:rPr>
        <w:t>il faut effectuer un protocole de test pour voir si la fonctionnalité ajout</w:t>
      </w:r>
      <w:r w:rsidR="00070693">
        <w:rPr>
          <w:color w:val="161718" w:themeColor="text1"/>
          <w:szCs w:val="24"/>
        </w:rPr>
        <w:t>ée</w:t>
      </w:r>
      <w:r>
        <w:rPr>
          <w:color w:val="161718" w:themeColor="text1"/>
          <w:szCs w:val="24"/>
        </w:rPr>
        <w:t xml:space="preserve"> est bien fonctionnel</w:t>
      </w:r>
      <w:r w:rsidR="00070693">
        <w:rPr>
          <w:color w:val="161718" w:themeColor="text1"/>
          <w:szCs w:val="24"/>
        </w:rPr>
        <w:t>le</w:t>
      </w:r>
      <w:r>
        <w:rPr>
          <w:color w:val="161718" w:themeColor="text1"/>
          <w:szCs w:val="24"/>
        </w:rPr>
        <w:t xml:space="preserve">. </w:t>
      </w:r>
    </w:p>
    <w:p w14:paraId="21F92F0B" w14:textId="77777777" w:rsidR="005E2D9C" w:rsidRPr="005E2D9C" w:rsidRDefault="005E2D9C" w:rsidP="00F91748">
      <w:pPr>
        <w:jc w:val="both"/>
        <w:rPr>
          <w:color w:val="161718" w:themeColor="text1"/>
          <w:szCs w:val="24"/>
        </w:rPr>
      </w:pPr>
    </w:p>
    <w:p w14:paraId="68B0E460" w14:textId="0771788E" w:rsidR="005F0B13" w:rsidRDefault="00471846" w:rsidP="00F91748">
      <w:pPr>
        <w:pStyle w:val="Titre2"/>
        <w:jc w:val="both"/>
      </w:pPr>
      <w:bookmarkStart w:id="35" w:name="_Toc133409352"/>
      <w:bookmarkStart w:id="36" w:name="_Toc134427527"/>
      <w:r>
        <w:lastRenderedPageBreak/>
        <w:t>6</w:t>
      </w:r>
      <w:r w:rsidR="00806AA9">
        <w:t xml:space="preserve">. </w:t>
      </w:r>
      <w:r w:rsidR="00AA10D5" w:rsidRPr="00AA10D5">
        <w:t>É</w:t>
      </w:r>
      <w:r w:rsidR="005F0B13">
        <w:t>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0C8CB46" w:rsidR="003B0E0B" w:rsidRDefault="00471846" w:rsidP="00F91748">
      <w:pPr>
        <w:pStyle w:val="Titre1"/>
        <w:jc w:val="both"/>
        <w:rPr>
          <w:color w:val="161718" w:themeColor="text1"/>
        </w:rPr>
      </w:pPr>
      <w:bookmarkStart w:id="37" w:name="_Toc133409353"/>
      <w:bookmarkStart w:id="38" w:name="_Toc134427528"/>
      <w:r>
        <w:rPr>
          <w:color w:val="161718" w:themeColor="text1"/>
        </w:rPr>
        <w:t>5</w:t>
      </w:r>
      <w:r w:rsidR="00806AA9">
        <w:rPr>
          <w:color w:val="161718" w:themeColor="text1"/>
        </w:rPr>
        <w:t xml:space="preserve">. </w:t>
      </w:r>
      <w:r w:rsidR="005F0B13">
        <w:rPr>
          <w:color w:val="161718" w:themeColor="text1"/>
        </w:rPr>
        <w:t>Planification</w:t>
      </w:r>
      <w:bookmarkEnd w:id="37"/>
      <w:bookmarkEnd w:id="38"/>
    </w:p>
    <w:p w14:paraId="680EBC71" w14:textId="2A842108" w:rsidR="005E7BFE" w:rsidRDefault="00471846" w:rsidP="00F91748">
      <w:pPr>
        <w:pStyle w:val="Titre2"/>
        <w:jc w:val="both"/>
      </w:pPr>
      <w:bookmarkStart w:id="39" w:name="_Toc133409354"/>
      <w:bookmarkStart w:id="40" w:name="_Toc134427529"/>
      <w:r>
        <w:t>5</w:t>
      </w:r>
      <w:r w:rsidR="00806AA9">
        <w:t xml:space="preserve">.1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DFE52F9" w:rsidR="00395C36" w:rsidRPr="00214024" w:rsidRDefault="00797194" w:rsidP="00F91748">
            <w:pPr>
              <w:spacing w:line="276" w:lineRule="auto"/>
              <w:jc w:val="both"/>
              <w:rPr>
                <w:color w:val="161718" w:themeColor="text1"/>
              </w:rPr>
            </w:pPr>
            <w:r>
              <w:rPr>
                <w:color w:val="161718" w:themeColor="text1"/>
              </w:rPr>
              <w:t>En tant que développe</w:t>
            </w:r>
            <w:r w:rsidR="00AA10D5">
              <w:rPr>
                <w:color w:val="161718" w:themeColor="text1"/>
              </w:rPr>
              <w:t>u</w:t>
            </w:r>
            <w:r>
              <w:rPr>
                <w:color w:val="161718" w:themeColor="text1"/>
              </w:rPr>
              <w:t>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2A4C65B4" w:rsidR="00395C36" w:rsidRPr="00214024" w:rsidRDefault="00797194" w:rsidP="00F91748">
            <w:pPr>
              <w:spacing w:line="276" w:lineRule="auto"/>
              <w:jc w:val="both"/>
              <w:rPr>
                <w:color w:val="161718" w:themeColor="text1"/>
              </w:rPr>
            </w:pPr>
            <w:r>
              <w:rPr>
                <w:color w:val="161718" w:themeColor="text1"/>
              </w:rPr>
              <w:t>Dépôt Git cré</w:t>
            </w:r>
            <w:r w:rsidR="00AA10D5">
              <w:rPr>
                <w:color w:val="161718" w:themeColor="text1"/>
              </w:rPr>
              <w:t>é</w:t>
            </w:r>
            <w:r>
              <w:rPr>
                <w:color w:val="161718" w:themeColor="text1"/>
              </w:rPr>
              <w:t xml:space="preserve"> en privé avec un droit d’</w:t>
            </w:r>
            <w:r w:rsidR="00BF7031">
              <w:rPr>
                <w:color w:val="161718" w:themeColor="text1"/>
              </w:rPr>
              <w:t>accès</w:t>
            </w:r>
            <w:r>
              <w:rPr>
                <w:color w:val="161718" w:themeColor="text1"/>
              </w:rPr>
              <w:t xml:space="preserve"> pour moi</w:t>
            </w:r>
            <w:r w:rsidR="00AA10D5">
              <w:rPr>
                <w:color w:val="161718" w:themeColor="text1"/>
              </w:rPr>
              <w:t xml:space="preserve"> et </w:t>
            </w:r>
            <w:r>
              <w:rPr>
                <w:color w:val="161718" w:themeColor="text1"/>
              </w:rPr>
              <w:t>pour la maître</w:t>
            </w:r>
            <w:r w:rsidR="00AA10D5">
              <w:rPr>
                <w:color w:val="161718" w:themeColor="text1"/>
              </w:rPr>
              <w:t>sse</w:t>
            </w:r>
            <w:r>
              <w:rPr>
                <w:color w:val="161718" w:themeColor="text1"/>
              </w:rPr>
              <w:t xml:space="preserv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219E6D25"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 dans le cahier des charges. Je le crée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06C3B0C5" w:rsidR="00A20782" w:rsidRPr="00214024" w:rsidRDefault="00A20782" w:rsidP="00F91748">
            <w:pPr>
              <w:spacing w:line="276" w:lineRule="auto"/>
              <w:jc w:val="both"/>
              <w:rPr>
                <w:color w:val="161718" w:themeColor="text1"/>
              </w:rPr>
            </w:pPr>
            <w:r>
              <w:rPr>
                <w:color w:val="161718" w:themeColor="text1"/>
              </w:rPr>
              <w:t>En tant que développe</w:t>
            </w:r>
            <w:r w:rsidR="009C4CC8">
              <w:rPr>
                <w:color w:val="161718" w:themeColor="text1"/>
              </w:rPr>
              <w:t>u</w:t>
            </w:r>
            <w:r>
              <w:rPr>
                <w:color w:val="161718" w:themeColor="text1"/>
              </w:rPr>
              <w:t>r, je dois incorporer la Template dédi</w:t>
            </w:r>
            <w:r w:rsidR="00D6394E">
              <w:rPr>
                <w:color w:val="161718" w:themeColor="text1"/>
              </w:rPr>
              <w:t>é</w:t>
            </w:r>
            <w:r>
              <w:rPr>
                <w:color w:val="161718" w:themeColor="text1"/>
              </w:rPr>
              <w:t xml:space="preserve">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18CEF228" w:rsidR="00A20782" w:rsidRPr="00214024" w:rsidRDefault="00A20782" w:rsidP="00F91748">
            <w:pPr>
              <w:spacing w:line="276" w:lineRule="auto"/>
              <w:jc w:val="both"/>
              <w:rPr>
                <w:color w:val="161718" w:themeColor="text1"/>
              </w:rPr>
            </w:pPr>
            <w:r>
              <w:rPr>
                <w:color w:val="161718" w:themeColor="text1"/>
              </w:rPr>
              <w:t>Le design respecte les consigne</w:t>
            </w:r>
            <w:r w:rsidR="00D6394E">
              <w:rPr>
                <w:color w:val="161718" w:themeColor="text1"/>
              </w:rPr>
              <w:t>s</w:t>
            </w:r>
            <w:r>
              <w:rPr>
                <w:color w:val="161718" w:themeColor="text1"/>
              </w:rPr>
              <w:t xml:space="preserve"> du cahier des charges et possède les élément</w:t>
            </w:r>
            <w:r w:rsidR="00D6394E">
              <w:rPr>
                <w:color w:val="161718" w:themeColor="text1"/>
              </w:rPr>
              <w:t>s</w:t>
            </w:r>
            <w:r>
              <w:rPr>
                <w:color w:val="161718" w:themeColor="text1"/>
              </w:rPr>
              <w:t xml:space="preserve"> </w:t>
            </w:r>
            <w:r w:rsidR="00DC4B7F">
              <w:rPr>
                <w:color w:val="161718" w:themeColor="text1"/>
              </w:rPr>
              <w:t>requis comme une navigation, le contenu spécifique à la page</w:t>
            </w:r>
            <w:r w:rsidR="00D6394E">
              <w:rPr>
                <w:color w:val="161718" w:themeColor="text1"/>
              </w:rPr>
              <w:t>,</w:t>
            </w:r>
            <w:r w:rsidR="00DC4B7F">
              <w:rPr>
                <w:color w:val="161718" w:themeColor="text1"/>
              </w:rPr>
              <w:t xml:space="preserve"> et</w:t>
            </w:r>
            <w:r w:rsidR="00D6394E">
              <w:rPr>
                <w:color w:val="161718" w:themeColor="text1"/>
              </w:rPr>
              <w: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3E824F7A" w:rsidR="00BF7031" w:rsidRPr="00214024" w:rsidRDefault="00BF7031" w:rsidP="00F91748">
            <w:pPr>
              <w:spacing w:line="276" w:lineRule="auto"/>
              <w:jc w:val="both"/>
              <w:rPr>
                <w:color w:val="161718" w:themeColor="text1"/>
              </w:rPr>
            </w:pPr>
            <w:r>
              <w:rPr>
                <w:color w:val="161718" w:themeColor="text1"/>
              </w:rPr>
              <w:t>Des données peuvent être insér</w:t>
            </w:r>
            <w:r w:rsidR="002D1876">
              <w:rPr>
                <w:color w:val="161718" w:themeColor="text1"/>
              </w:rPr>
              <w:t>ées</w:t>
            </w:r>
            <w:r>
              <w:rPr>
                <w:color w:val="161718" w:themeColor="text1"/>
              </w:rPr>
              <w:t>, récupér</w:t>
            </w:r>
            <w:r w:rsidR="002D1876">
              <w:rPr>
                <w:color w:val="161718" w:themeColor="text1"/>
              </w:rPr>
              <w:t>ées</w:t>
            </w:r>
            <w:r>
              <w:rPr>
                <w:color w:val="161718" w:themeColor="text1"/>
              </w:rPr>
              <w:t>, supprim</w:t>
            </w:r>
            <w:r w:rsidR="002D1876">
              <w:rPr>
                <w:color w:val="161718" w:themeColor="text1"/>
              </w:rPr>
              <w:t>ées</w:t>
            </w:r>
            <w:r>
              <w:rPr>
                <w:color w:val="161718" w:themeColor="text1"/>
              </w:rPr>
              <w:t xml:space="preserve"> ou modifi</w:t>
            </w:r>
            <w:r w:rsidR="002D1876">
              <w:rPr>
                <w:color w:val="161718" w:themeColor="text1"/>
              </w:rPr>
              <w:t>ées</w:t>
            </w:r>
            <w:r>
              <w:rPr>
                <w:color w:val="161718" w:themeColor="text1"/>
              </w:rPr>
              <w:t xml:space="preserve"> dans la base de données grâce à mes fonction</w:t>
            </w:r>
            <w:r w:rsidR="002D1876">
              <w:rPr>
                <w:color w:val="161718" w:themeColor="text1"/>
              </w:rPr>
              <w:t>s</w:t>
            </w:r>
            <w:r>
              <w:rPr>
                <w:color w:val="161718" w:themeColor="text1"/>
              </w:rPr>
              <w:t xml:space="preserve">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282FE32C" w:rsidR="00711D7C" w:rsidRPr="00214024" w:rsidRDefault="004C5EC1" w:rsidP="00D620BA">
            <w:pPr>
              <w:spacing w:line="276" w:lineRule="auto"/>
              <w:jc w:val="both"/>
              <w:rPr>
                <w:color w:val="161718" w:themeColor="text1"/>
              </w:rPr>
            </w:pPr>
            <w:r>
              <w:rPr>
                <w:color w:val="161718" w:themeColor="text1"/>
              </w:rPr>
              <w:t>En tant que développe</w:t>
            </w:r>
            <w:r w:rsidR="002D1876">
              <w:rPr>
                <w:color w:val="161718" w:themeColor="text1"/>
              </w:rPr>
              <w:t>u</w:t>
            </w:r>
            <w:r>
              <w:rPr>
                <w:color w:val="161718" w:themeColor="text1"/>
              </w:rPr>
              <w:t>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FBF4778" w:rsidR="00711D7C" w:rsidRPr="00214024" w:rsidRDefault="004C5EC1" w:rsidP="00D620BA">
            <w:pPr>
              <w:spacing w:line="276" w:lineRule="auto"/>
              <w:jc w:val="both"/>
              <w:rPr>
                <w:color w:val="161718" w:themeColor="text1"/>
              </w:rPr>
            </w:pPr>
            <w:r>
              <w:rPr>
                <w:color w:val="161718" w:themeColor="text1"/>
              </w:rPr>
              <w:t>La navigation entre les pages se fait correctement grâce Simple Router, les class sont bien reli</w:t>
            </w:r>
            <w:r w:rsidR="002D1876">
              <w:rPr>
                <w:color w:val="161718" w:themeColor="text1"/>
              </w:rPr>
              <w:t>ées</w:t>
            </w:r>
            <w:r>
              <w:rPr>
                <w:color w:val="161718" w:themeColor="text1"/>
              </w:rPr>
              <w:t xml:space="preserve">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95061B1" w:rsidR="004C5EC1" w:rsidRPr="00214024" w:rsidRDefault="004C5EC1" w:rsidP="00D620BA">
            <w:pPr>
              <w:spacing w:line="276" w:lineRule="auto"/>
              <w:jc w:val="both"/>
              <w:rPr>
                <w:color w:val="161718" w:themeColor="text1"/>
              </w:rPr>
            </w:pPr>
            <w:r>
              <w:rPr>
                <w:color w:val="161718" w:themeColor="text1"/>
              </w:rPr>
              <w:t>En tant que développe</w:t>
            </w:r>
            <w:r w:rsidR="00C82656">
              <w:rPr>
                <w:color w:val="161718" w:themeColor="text1"/>
              </w:rPr>
              <w:t>u</w:t>
            </w:r>
            <w:r>
              <w:rPr>
                <w:color w:val="161718" w:themeColor="text1"/>
              </w:rPr>
              <w:t xml:space="preserve">r, je dois avoir </w:t>
            </w:r>
            <w:r w:rsidR="00FE77AD">
              <w:rPr>
                <w:color w:val="161718" w:themeColor="text1"/>
              </w:rPr>
              <w:t>un design qui s’adapte au</w:t>
            </w:r>
            <w:r w:rsidR="00C82656">
              <w:rPr>
                <w:color w:val="161718" w:themeColor="text1"/>
              </w:rPr>
              <w:t>x</w:t>
            </w:r>
            <w:r w:rsidR="00FE77AD">
              <w:rPr>
                <w:color w:val="161718" w:themeColor="text1"/>
              </w:rPr>
              <w:t xml:space="preserve">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6C06BB67" w:rsidR="004C5EC1" w:rsidRPr="00214024" w:rsidRDefault="00FE77AD" w:rsidP="00D620BA">
            <w:pPr>
              <w:spacing w:line="276" w:lineRule="auto"/>
              <w:jc w:val="both"/>
              <w:rPr>
                <w:color w:val="161718" w:themeColor="text1"/>
              </w:rPr>
            </w:pPr>
            <w:r>
              <w:rPr>
                <w:color w:val="161718" w:themeColor="text1"/>
              </w:rPr>
              <w:t xml:space="preserve">Chaque page ajoutée </w:t>
            </w:r>
            <w:r w:rsidR="00C82656">
              <w:rPr>
                <w:color w:val="161718" w:themeColor="text1"/>
              </w:rPr>
              <w:t>à</w:t>
            </w:r>
            <w:r>
              <w:rPr>
                <w:color w:val="161718" w:themeColor="text1"/>
              </w:rPr>
              <w:t xml:space="preserve">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7BC0A621"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7CB87E02"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sidR="00FA782F">
              <w:rPr>
                <w:color w:val="161718" w:themeColor="text1"/>
              </w:rPr>
              <w:t>s</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EB69C9F"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w:t>
            </w:r>
            <w:r w:rsidR="00FA782F">
              <w:rPr>
                <w:color w:val="161718" w:themeColor="text1"/>
              </w:rPr>
              <w:t>e</w:t>
            </w:r>
            <w:r>
              <w:rPr>
                <w:color w:val="161718" w:themeColor="text1"/>
              </w:rPr>
              <w:t>ls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7329B9E6"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w:t>
            </w:r>
            <w:r w:rsidR="00DD5C23">
              <w:rPr>
                <w:color w:val="161718" w:themeColor="text1"/>
              </w:rPr>
              <w:t>s</w:t>
            </w:r>
            <w:r>
              <w:rPr>
                <w:color w:val="161718" w:themeColor="text1"/>
              </w:rPr>
              <w:t xml:space="preserve">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81B9834"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w:t>
            </w:r>
            <w:r w:rsidR="00DD5C23">
              <w:rPr>
                <w:color w:val="161718" w:themeColor="text1"/>
              </w:rPr>
              <w:t>x</w:t>
            </w:r>
            <w:r>
              <w:rPr>
                <w:color w:val="161718" w:themeColor="text1"/>
              </w:rPr>
              <w:t xml:space="preserve"> matchs qui sont terminé</w:t>
            </w:r>
            <w:r w:rsidR="00DD5C23">
              <w:rPr>
                <w:color w:val="161718" w:themeColor="text1"/>
              </w:rPr>
              <w:t>s</w:t>
            </w:r>
            <w:r>
              <w:rPr>
                <w:color w:val="161718" w:themeColor="text1"/>
              </w:rPr>
              <w:t>.</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75A3F184"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w:t>
      </w:r>
      <w:r w:rsidR="004D7C9D">
        <w:rPr>
          <w:rFonts w:ascii="Book Antiqua" w:hAnsi="Book Antiqua"/>
          <w:b/>
          <w:bCs/>
          <w:color w:val="161718" w:themeColor="text1"/>
          <w:sz w:val="28"/>
          <w:szCs w:val="28"/>
        </w:rPr>
        <w:t>e</w:t>
      </w:r>
      <w:r w:rsidRPr="00483506">
        <w:rPr>
          <w:rFonts w:ascii="Book Antiqua" w:hAnsi="Book Antiqua"/>
          <w:b/>
          <w:bCs/>
          <w:color w:val="161718" w:themeColor="text1"/>
          <w:sz w:val="28"/>
          <w:szCs w:val="28"/>
        </w:rPr>
        <w:t xml:space="preserve"> mon Trello pendant la réalisation de mon TPI. J’ai pris comme exemple le deuxième jour, </w:t>
      </w:r>
      <w:r w:rsidR="004D7C9D">
        <w:rPr>
          <w:rFonts w:ascii="Book Antiqua" w:hAnsi="Book Antiqua"/>
          <w:b/>
          <w:bCs/>
          <w:color w:val="161718" w:themeColor="text1"/>
          <w:sz w:val="28"/>
          <w:szCs w:val="28"/>
        </w:rPr>
        <w:t>m</w:t>
      </w:r>
      <w:r w:rsidRPr="00483506">
        <w:rPr>
          <w:rFonts w:ascii="Book Antiqua" w:hAnsi="Book Antiqua"/>
          <w:b/>
          <w:bCs/>
          <w:color w:val="161718" w:themeColor="text1"/>
          <w:sz w:val="28"/>
          <w:szCs w:val="28"/>
        </w:rPr>
        <w:t>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125D539B" w:rsidR="002F5A14" w:rsidRDefault="00471846" w:rsidP="00EC5301">
      <w:pPr>
        <w:pStyle w:val="Titre2"/>
        <w:jc w:val="both"/>
      </w:pPr>
      <w:bookmarkStart w:id="43" w:name="_Toc134427530"/>
      <w:r>
        <w:t>5</w:t>
      </w:r>
      <w:r w:rsidR="00495B35">
        <w:t xml:space="preserve">.2 Planning </w:t>
      </w:r>
      <w:r w:rsidR="00FB0F2C">
        <w:t>prévisionnel</w:t>
      </w:r>
      <w:bookmarkEnd w:id="43"/>
    </w:p>
    <w:p w14:paraId="249FB0A6" w14:textId="6B235FD8" w:rsidR="00C65D3A" w:rsidRDefault="00C65D3A" w:rsidP="00C65D3A">
      <w:pPr>
        <w:rPr>
          <w:noProof/>
          <w:lang w:val="fr-CH"/>
        </w:rPr>
      </w:pPr>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0AA59830" w:rsidR="005F0B13" w:rsidRPr="00D84222" w:rsidRDefault="00471846" w:rsidP="00F91748">
      <w:pPr>
        <w:pStyle w:val="Titre2"/>
        <w:jc w:val="both"/>
        <w:rPr>
          <w:lang w:val="fr-CH"/>
        </w:rPr>
      </w:pPr>
      <w:bookmarkStart w:id="44" w:name="_Toc134427531"/>
      <w:r>
        <w:rPr>
          <w:lang w:val="fr-CH"/>
        </w:rPr>
        <w:lastRenderedPageBreak/>
        <w:t>5</w:t>
      </w:r>
      <w:r w:rsidR="00806AA9">
        <w:rPr>
          <w:lang w:val="fr-CH"/>
        </w:rPr>
        <w:t xml:space="preserve">.3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r>
        <w:rPr>
          <w:color w:val="161718" w:themeColor="text1"/>
        </w:rPr>
        <w:br w:type="page"/>
      </w:r>
    </w:p>
    <w:p w14:paraId="57396A24" w14:textId="22A0C09D" w:rsidR="003B0E0B" w:rsidRDefault="00471846" w:rsidP="00F91748">
      <w:pPr>
        <w:pStyle w:val="Titre1"/>
        <w:jc w:val="both"/>
        <w:rPr>
          <w:color w:val="161718" w:themeColor="text1"/>
        </w:rPr>
      </w:pPr>
      <w:bookmarkStart w:id="46" w:name="_Toc134427532"/>
      <w:r>
        <w:rPr>
          <w:color w:val="161718" w:themeColor="text1"/>
        </w:rPr>
        <w:lastRenderedPageBreak/>
        <w:t>6</w:t>
      </w:r>
      <w:r w:rsidR="00806AA9">
        <w:rPr>
          <w:color w:val="161718" w:themeColor="text1"/>
        </w:rPr>
        <w:t xml:space="preserve">. </w:t>
      </w:r>
      <w:r w:rsidR="005F0B13">
        <w:rPr>
          <w:color w:val="161718" w:themeColor="text1"/>
        </w:rPr>
        <w:t>Analyse fonctionnelle</w:t>
      </w:r>
      <w:bookmarkEnd w:id="45"/>
      <w:bookmarkEnd w:id="46"/>
    </w:p>
    <w:p w14:paraId="203680E5" w14:textId="77777777" w:rsidR="006366BA" w:rsidRDefault="006366BA" w:rsidP="006366BA"/>
    <w:p w14:paraId="23CB9839" w14:textId="7AD88BD6" w:rsidR="005F0B13" w:rsidRDefault="00471846" w:rsidP="00F91748">
      <w:pPr>
        <w:pStyle w:val="Titre2"/>
        <w:jc w:val="both"/>
      </w:pPr>
      <w:bookmarkStart w:id="47" w:name="_Toc133409358"/>
      <w:bookmarkStart w:id="48" w:name="_Toc134427533"/>
      <w:r>
        <w:t>6</w:t>
      </w:r>
      <w:r w:rsidR="00806AA9">
        <w:t xml:space="preserve">.1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5E3D88A1" w:rsidR="005F0B13" w:rsidRPr="001E74E4" w:rsidRDefault="00471846" w:rsidP="00F91748">
      <w:pPr>
        <w:pStyle w:val="Titre2"/>
        <w:jc w:val="both"/>
        <w:rPr>
          <w:lang w:val="fr-CH"/>
        </w:rPr>
      </w:pPr>
      <w:bookmarkStart w:id="49" w:name="_Toc133409359"/>
      <w:bookmarkStart w:id="50" w:name="_Toc134427534"/>
      <w:r>
        <w:t>6</w:t>
      </w:r>
      <w:r w:rsidR="00806AA9">
        <w:t xml:space="preserve">.2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34699243" w:rsidR="00501F2E" w:rsidRDefault="00471846" w:rsidP="00F91748">
      <w:pPr>
        <w:pStyle w:val="Titre2"/>
        <w:jc w:val="both"/>
      </w:pPr>
      <w:bookmarkStart w:id="51" w:name="_Toc133409360"/>
      <w:bookmarkStart w:id="52" w:name="_Toc134427535"/>
      <w:r>
        <w:t>6</w:t>
      </w:r>
      <w:r w:rsidR="00806AA9">
        <w:t xml:space="preserve">.3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2584DDC"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 xml:space="preserve">la gestion d’un agenda comme l’agenda de </w:t>
      </w:r>
      <w:r w:rsidR="00F1551C">
        <w:rPr>
          <w:color w:val="161718" w:themeColor="text1"/>
        </w:rPr>
        <w:t>G</w:t>
      </w:r>
      <w:r>
        <w:rPr>
          <w:color w:val="161718" w:themeColor="text1"/>
        </w:rPr>
        <w:t>oogle</w:t>
      </w:r>
      <w:r w:rsidRPr="00D75B21">
        <w:rPr>
          <w:color w:val="161718" w:themeColor="text1"/>
        </w:rPr>
        <w:t>.</w:t>
      </w:r>
    </w:p>
    <w:p w14:paraId="720CCF58" w14:textId="77777777" w:rsidR="00D75B21" w:rsidRDefault="00D75B21" w:rsidP="00F91748">
      <w:pPr>
        <w:jc w:val="both"/>
      </w:pPr>
    </w:p>
    <w:p w14:paraId="5F6EA80A" w14:textId="3B79A34B"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 xml:space="preserve">agenda partagé de </w:t>
      </w:r>
      <w:r w:rsidR="00F1551C">
        <w:rPr>
          <w:rFonts w:ascii="Book Antiqua" w:hAnsi="Book Antiqua"/>
          <w:b/>
          <w:bCs/>
          <w:color w:val="161718" w:themeColor="text1"/>
          <w:sz w:val="28"/>
          <w:szCs w:val="28"/>
        </w:rPr>
        <w:t>G</w:t>
      </w:r>
      <w:r w:rsidRPr="002F5A14">
        <w:rPr>
          <w:rFonts w:ascii="Book Antiqua" w:hAnsi="Book Antiqua"/>
          <w:b/>
          <w:bCs/>
          <w:color w:val="161718" w:themeColor="text1"/>
          <w:sz w:val="28"/>
          <w:szCs w:val="28"/>
        </w:rPr>
        <w:t>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5B0124A7" w:rsidR="00DC6F87" w:rsidRDefault="004B3A37" w:rsidP="00F91748">
      <w:pPr>
        <w:jc w:val="both"/>
      </w:pPr>
      <w:r>
        <w:tab/>
      </w:r>
    </w:p>
    <w:p w14:paraId="55E8036B" w14:textId="77777777" w:rsidR="00DC6F87" w:rsidRDefault="00DC6F87">
      <w:pPr>
        <w:spacing w:after="200"/>
      </w:pPr>
      <w:r>
        <w:br w:type="page"/>
      </w:r>
    </w:p>
    <w:p w14:paraId="18A70896" w14:textId="77777777" w:rsidR="004B3A37" w:rsidRPr="00367D57" w:rsidRDefault="004B3A37" w:rsidP="00F91748">
      <w:pPr>
        <w:jc w:val="both"/>
      </w:pPr>
    </w:p>
    <w:p w14:paraId="619A94E2" w14:textId="636B51AF" w:rsidR="00DC6F87" w:rsidRDefault="00471846" w:rsidP="00F91748">
      <w:pPr>
        <w:pStyle w:val="Titre1"/>
        <w:jc w:val="both"/>
        <w:rPr>
          <w:color w:val="161718" w:themeColor="text1"/>
        </w:rPr>
      </w:pPr>
      <w:bookmarkStart w:id="54" w:name="_Toc133409362"/>
      <w:bookmarkStart w:id="55" w:name="_Toc134427536"/>
      <w:r>
        <w:rPr>
          <w:color w:val="161718" w:themeColor="text1"/>
        </w:rPr>
        <w:t>7</w:t>
      </w:r>
      <w:r w:rsidR="00806AA9">
        <w:rPr>
          <w:color w:val="161718" w:themeColor="text1"/>
        </w:rPr>
        <w:t xml:space="preserve">. </w:t>
      </w:r>
      <w:r w:rsidR="005F0B13">
        <w:rPr>
          <w:color w:val="161718" w:themeColor="text1"/>
        </w:rPr>
        <w:t>Analyse organique</w:t>
      </w:r>
      <w:bookmarkEnd w:id="54"/>
      <w:bookmarkEnd w:id="55"/>
    </w:p>
    <w:p w14:paraId="317A5734" w14:textId="4A6D115B" w:rsidR="005C3B78" w:rsidRDefault="00471846" w:rsidP="00DC6F87">
      <w:pPr>
        <w:pStyle w:val="Titre2"/>
        <w:jc w:val="both"/>
      </w:pPr>
      <w:bookmarkStart w:id="56" w:name="_Toc133409363"/>
      <w:bookmarkStart w:id="57" w:name="_Toc134427537"/>
      <w:r>
        <w:t>7</w:t>
      </w:r>
      <w:r w:rsidR="00806AA9">
        <w:t xml:space="preserve">.1 </w:t>
      </w:r>
      <w:r w:rsidR="005F0B13">
        <w:t>Structure du projet</w:t>
      </w:r>
      <w:bookmarkEnd w:id="56"/>
      <w:bookmarkEnd w:id="57"/>
    </w:p>
    <w:p w14:paraId="719E3BDF" w14:textId="553FA0AE" w:rsidR="00DC6F87" w:rsidRDefault="005C3B78" w:rsidP="005C3B78">
      <w:r>
        <w:rPr>
          <w:noProof/>
        </w:rPr>
        <w:drawing>
          <wp:anchor distT="0" distB="0" distL="114300" distR="114300" simplePos="0" relativeHeight="251679231" behindDoc="1" locked="0" layoutInCell="1" allowOverlap="1" wp14:anchorId="2ECCBCAB" wp14:editId="41EF9F9D">
            <wp:simplePos x="0" y="0"/>
            <wp:positionH relativeFrom="column">
              <wp:posOffset>4392151</wp:posOffset>
            </wp:positionH>
            <wp:positionV relativeFrom="paragraph">
              <wp:posOffset>194945</wp:posOffset>
            </wp:positionV>
            <wp:extent cx="2216785" cy="6650355"/>
            <wp:effectExtent l="0" t="0" r="0" b="0"/>
            <wp:wrapTight wrapText="bothSides">
              <wp:wrapPolygon edited="0">
                <wp:start x="0" y="0"/>
                <wp:lineTo x="0" y="21532"/>
                <wp:lineTo x="21346" y="21532"/>
                <wp:lineTo x="21346" y="0"/>
                <wp:lineTo x="0" y="0"/>
              </wp:wrapPolygon>
            </wp:wrapTight>
            <wp:docPr id="4942358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5820" name="Image 1" descr="Une image contenant texte, capture d’écran, Police,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16785" cy="6650355"/>
                    </a:xfrm>
                    <a:prstGeom prst="rect">
                      <a:avLst/>
                    </a:prstGeom>
                  </pic:spPr>
                </pic:pic>
              </a:graphicData>
            </a:graphic>
            <wp14:sizeRelH relativeFrom="margin">
              <wp14:pctWidth>0</wp14:pctWidth>
            </wp14:sizeRelH>
            <wp14:sizeRelV relativeFrom="margin">
              <wp14:pctHeight>0</wp14:pctHeight>
            </wp14:sizeRelV>
          </wp:anchor>
        </w:drawing>
      </w:r>
      <w:r w:rsidR="00DC6F87">
        <w:br w:type="page"/>
      </w:r>
    </w:p>
    <w:p w14:paraId="76422D90" w14:textId="77777777" w:rsidR="00DC6F87" w:rsidRDefault="00DC6F87">
      <w:pPr>
        <w:spacing w:after="200"/>
      </w:pPr>
    </w:p>
    <w:p w14:paraId="36CF4AE0" w14:textId="77777777" w:rsidR="00DC6F87" w:rsidRDefault="00DC6F87" w:rsidP="00DC6F87"/>
    <w:p w14:paraId="2043B10C" w14:textId="0AD303A0" w:rsidR="00830B61" w:rsidRDefault="00DC6F87" w:rsidP="00F91748">
      <w:pPr>
        <w:pStyle w:val="Titre2"/>
        <w:jc w:val="both"/>
      </w:pPr>
      <w:bookmarkStart w:id="58" w:name="_Toc133409364"/>
      <w:bookmarkStart w:id="59" w:name="_Toc134427538"/>
      <w:r>
        <w:rPr>
          <w:noProof/>
        </w:rPr>
        <w:drawing>
          <wp:anchor distT="0" distB="0" distL="114300" distR="114300" simplePos="0" relativeHeight="251678207" behindDoc="1" locked="0" layoutInCell="1" allowOverlap="1" wp14:anchorId="72A2FCE4" wp14:editId="400B6C98">
            <wp:simplePos x="0" y="0"/>
            <wp:positionH relativeFrom="column">
              <wp:posOffset>1270</wp:posOffset>
            </wp:positionH>
            <wp:positionV relativeFrom="paragraph">
              <wp:posOffset>351299</wp:posOffset>
            </wp:positionV>
            <wp:extent cx="6097270" cy="4131945"/>
            <wp:effectExtent l="0" t="0" r="0" b="1905"/>
            <wp:wrapTight wrapText="bothSides">
              <wp:wrapPolygon edited="0">
                <wp:start x="0" y="0"/>
                <wp:lineTo x="0" y="21510"/>
                <wp:lineTo x="21528" y="21510"/>
                <wp:lineTo x="21528" y="0"/>
                <wp:lineTo x="0" y="0"/>
              </wp:wrapPolygon>
            </wp:wrapTight>
            <wp:docPr id="555623275"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3275" name="Image 1" descr="Une image contenant texte, diagramme, ligne,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097270" cy="4131945"/>
                    </a:xfrm>
                    <a:prstGeom prst="rect">
                      <a:avLst/>
                    </a:prstGeom>
                  </pic:spPr>
                </pic:pic>
              </a:graphicData>
            </a:graphic>
          </wp:anchor>
        </w:drawing>
      </w:r>
      <w:r w:rsidR="00471846">
        <w:t>7</w:t>
      </w:r>
      <w:r w:rsidR="00806AA9">
        <w:t xml:space="preserve">.2 </w:t>
      </w:r>
      <w:r w:rsidR="005F0B13">
        <w:t>Base de données</w:t>
      </w:r>
      <w:bookmarkEnd w:id="58"/>
      <w:bookmarkEnd w:id="59"/>
    </w:p>
    <w:p w14:paraId="4190C235" w14:textId="2C09B0DE" w:rsidR="00DC6F87" w:rsidRDefault="00DC6F87" w:rsidP="00DC6F87"/>
    <w:p w14:paraId="1D8251E1" w14:textId="40D7F72A" w:rsidR="005F0B13" w:rsidRPr="00DC6F87" w:rsidRDefault="00830B61" w:rsidP="00DC6F87">
      <w:pPr>
        <w:spacing w:after="200"/>
        <w:jc w:val="both"/>
        <w:rPr>
          <w:rFonts w:ascii="Book Antiqua" w:eastAsia="Times New Roman" w:hAnsi="Book Antiqua" w:cs="Times New Roman"/>
          <w:b/>
          <w:color w:val="auto"/>
          <w:sz w:val="36"/>
        </w:rPr>
      </w:pPr>
      <w:r>
        <w:br w:type="page"/>
      </w:r>
    </w:p>
    <w:p w14:paraId="30D35481" w14:textId="5639C47E" w:rsidR="0007739D" w:rsidRDefault="00471846" w:rsidP="00F91748">
      <w:pPr>
        <w:pStyle w:val="Titre1"/>
        <w:jc w:val="both"/>
        <w:rPr>
          <w:color w:val="161718" w:themeColor="text1"/>
        </w:rPr>
      </w:pPr>
      <w:bookmarkStart w:id="60" w:name="_Toc133409365"/>
      <w:bookmarkStart w:id="61" w:name="_Toc134427539"/>
      <w:r>
        <w:rPr>
          <w:color w:val="161718" w:themeColor="text1"/>
        </w:rPr>
        <w:lastRenderedPageBreak/>
        <w:t>8</w:t>
      </w:r>
      <w:r w:rsidR="00806AA9">
        <w:rPr>
          <w:color w:val="161718" w:themeColor="text1"/>
        </w:rPr>
        <w:t xml:space="preserve">. </w:t>
      </w:r>
      <w:r w:rsidR="005F0B13">
        <w:rPr>
          <w:color w:val="161718" w:themeColor="text1"/>
        </w:rPr>
        <w:t>Librairies et outils externes</w:t>
      </w:r>
      <w:bookmarkEnd w:id="60"/>
      <w:bookmarkEnd w:id="61"/>
    </w:p>
    <w:p w14:paraId="710D6062" w14:textId="77777777" w:rsidR="00501F2E" w:rsidRDefault="00501F2E" w:rsidP="00501F2E"/>
    <w:p w14:paraId="43D7ECB1" w14:textId="40344EF1" w:rsidR="001A315B" w:rsidRDefault="0007739D" w:rsidP="00F91748">
      <w:pPr>
        <w:pStyle w:val="Titre2"/>
        <w:jc w:val="both"/>
      </w:pPr>
      <w:bookmarkStart w:id="62" w:name="_Toc133409366"/>
      <w:bookmarkStart w:id="63" w:name="_Toc134427540"/>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7756C80F" w:rsidR="001A315B" w:rsidRDefault="001A315B" w:rsidP="00F91748">
      <w:pPr>
        <w:pStyle w:val="Titre2"/>
        <w:jc w:val="both"/>
      </w:pPr>
      <w:bookmarkStart w:id="64" w:name="_Toc133409367"/>
      <w:bookmarkStart w:id="65" w:name="_Toc134427541"/>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471846">
        <w:t>8</w:t>
      </w:r>
      <w:r w:rsidR="00806AA9">
        <w:t xml:space="preserve">.2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2E36D60A" w:rsidR="005F0B13" w:rsidRDefault="00471846" w:rsidP="00F91748">
      <w:pPr>
        <w:pStyle w:val="Titre2"/>
        <w:jc w:val="both"/>
      </w:pPr>
      <w:bookmarkStart w:id="66" w:name="_Toc133409368"/>
      <w:bookmarkStart w:id="67" w:name="_Toc134427542"/>
      <w:r>
        <w:t>8</w:t>
      </w:r>
      <w:r w:rsidR="00806AA9">
        <w:t xml:space="preserve">.3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7D83868D" w:rsidR="00A6475C" w:rsidRDefault="00471846" w:rsidP="00F91748">
      <w:pPr>
        <w:pStyle w:val="Titre2"/>
        <w:jc w:val="both"/>
      </w:pPr>
      <w:bookmarkStart w:id="69" w:name="_Toc134427543"/>
      <w:r>
        <w:t>8</w:t>
      </w:r>
      <w:r w:rsidR="00806AA9">
        <w:t xml:space="preserve">.4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26CF4374" w:rsidR="009B5A82" w:rsidRDefault="009B5A82" w:rsidP="00F91748">
      <w:pPr>
        <w:pStyle w:val="Titre2"/>
        <w:jc w:val="both"/>
      </w:pPr>
      <w:bookmarkStart w:id="70" w:name="_Toc133409370"/>
      <w:bookmarkStart w:id="71" w:name="_Toc134427544"/>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69EC3255" w:rsidR="00C23685" w:rsidRDefault="00471846" w:rsidP="00C23685">
      <w:pPr>
        <w:pStyle w:val="Titre2"/>
        <w:jc w:val="both"/>
      </w:pPr>
      <w:bookmarkStart w:id="72" w:name="_Toc133409371"/>
      <w:bookmarkStart w:id="73" w:name="_Toc134427545"/>
      <w:r>
        <w:t>8</w:t>
      </w:r>
      <w:r w:rsidR="00806AA9">
        <w:t xml:space="preserve">.6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19F55A6E" w:rsidR="00B14EDF" w:rsidRDefault="00471846" w:rsidP="00B14EDF">
      <w:pPr>
        <w:pStyle w:val="Titre2"/>
      </w:pPr>
      <w:bookmarkStart w:id="74" w:name="_Toc134427546"/>
      <w:r>
        <w:lastRenderedPageBreak/>
        <w:t>8</w:t>
      </w:r>
      <w:r w:rsidR="00B14EDF">
        <w:t xml:space="preserve">.7 </w:t>
      </w:r>
      <w:proofErr w:type="spellStart"/>
      <w:r w:rsidR="00BB107C">
        <w:t>Pecee</w:t>
      </w:r>
      <w:proofErr w:type="spellEnd"/>
      <w:r w:rsidR="00BB107C">
        <w:t xml:space="preserve"> </w:t>
      </w:r>
      <w:r w:rsidR="00B14EDF">
        <w:t>Simple</w:t>
      </w:r>
      <w:r w:rsidR="00BB107C">
        <w:t xml:space="preserve"> </w:t>
      </w:r>
      <w:r w:rsidR="00B14EDF">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78482F02" w:rsidR="00BB107C" w:rsidRDefault="00471846" w:rsidP="00BB107C">
      <w:pPr>
        <w:pStyle w:val="Titre2"/>
      </w:pPr>
      <w:bookmarkStart w:id="75" w:name="_Toc134427547"/>
      <w:r>
        <w:t>8</w:t>
      </w:r>
      <w:r w:rsidR="00BB107C">
        <w:t xml:space="preserve">.8 </w:t>
      </w:r>
      <w:proofErr w:type="spellStart"/>
      <w:r w:rsidR="00BB107C">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018B7D6C" w:rsidR="00F1551C" w:rsidRDefault="00F1551C" w:rsidP="00F1551C">
      <w:pPr>
        <w:pStyle w:val="Titre"/>
        <w:rPr>
          <w:color w:val="FF0000"/>
        </w:rPr>
      </w:pPr>
      <w:r>
        <w:rPr>
          <w:color w:val="FF0000"/>
        </w:rPr>
        <w:t>Rajout dexemple de code</w:t>
      </w:r>
    </w:p>
    <w:p w14:paraId="1CCB9A3E" w14:textId="0FE57894" w:rsidR="00830B61" w:rsidRPr="00F1551C" w:rsidRDefault="00F1551C" w:rsidP="00F1551C">
      <w:pPr>
        <w:spacing w:after="200"/>
        <w:rPr>
          <w:rFonts w:asciiTheme="majorHAnsi" w:eastAsia="Times New Roman" w:hAnsiTheme="majorHAnsi" w:cs="Times New Roman"/>
          <w:b/>
          <w:caps/>
          <w:color w:val="FF0000"/>
          <w:spacing w:val="-4"/>
          <w:sz w:val="80"/>
          <w:szCs w:val="40"/>
        </w:rPr>
      </w:pPr>
      <w:r>
        <w:rPr>
          <w:color w:val="FF0000"/>
        </w:rPr>
        <w:br w:type="page"/>
      </w:r>
    </w:p>
    <w:p w14:paraId="762B9353" w14:textId="7A1099E9" w:rsidR="00462308" w:rsidRDefault="00471846" w:rsidP="00F91748">
      <w:pPr>
        <w:pStyle w:val="Titre1"/>
        <w:jc w:val="both"/>
        <w:rPr>
          <w:color w:val="161718" w:themeColor="text1"/>
        </w:rPr>
      </w:pPr>
      <w:bookmarkStart w:id="76" w:name="_Toc133409372"/>
      <w:bookmarkStart w:id="77" w:name="_Toc134427548"/>
      <w:r>
        <w:rPr>
          <w:color w:val="161718" w:themeColor="text1"/>
        </w:rPr>
        <w:lastRenderedPageBreak/>
        <w:t>9</w:t>
      </w:r>
      <w:r w:rsidR="00806AA9">
        <w:rPr>
          <w:color w:val="161718" w:themeColor="text1"/>
        </w:rPr>
        <w:t xml:space="preserve">. </w:t>
      </w:r>
      <w:r w:rsidR="00462308">
        <w:rPr>
          <w:color w:val="161718" w:themeColor="text1"/>
        </w:rPr>
        <w:t>Plan de test et tests</w:t>
      </w:r>
      <w:bookmarkEnd w:id="76"/>
      <w:bookmarkEnd w:id="77"/>
    </w:p>
    <w:p w14:paraId="6AAF8DDE" w14:textId="77777777" w:rsidR="00455D6A" w:rsidRDefault="00455D6A" w:rsidP="00455D6A"/>
    <w:p w14:paraId="28BBC6A3" w14:textId="0FCA86F9" w:rsidR="00462308" w:rsidRDefault="00471846" w:rsidP="00F91748">
      <w:pPr>
        <w:pStyle w:val="Titre2"/>
        <w:jc w:val="both"/>
        <w:rPr>
          <w:color w:val="161718" w:themeColor="text1"/>
        </w:rPr>
      </w:pPr>
      <w:bookmarkStart w:id="78" w:name="_Toc133409373"/>
      <w:bookmarkStart w:id="79" w:name="_Toc134427549"/>
      <w:r>
        <w:rPr>
          <w:color w:val="161718" w:themeColor="text1"/>
        </w:rPr>
        <w:t>9</w:t>
      </w:r>
      <w:r w:rsidR="00806AA9">
        <w:rPr>
          <w:color w:val="161718" w:themeColor="text1"/>
        </w:rPr>
        <w:t xml:space="preserve">.1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08EF1525"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07624C3A" w:rsidR="00DC7024" w:rsidRDefault="00471846" w:rsidP="00DC7024">
      <w:pPr>
        <w:pStyle w:val="Titre2"/>
        <w:jc w:val="both"/>
      </w:pPr>
      <w:bookmarkStart w:id="80" w:name="_Toc133409374"/>
      <w:bookmarkStart w:id="81" w:name="_Toc134427550"/>
      <w:r>
        <w:t>9</w:t>
      </w:r>
      <w:r w:rsidR="00806AA9">
        <w:t xml:space="preserve">.2 </w:t>
      </w:r>
      <w:r w:rsidR="00F1551C" w:rsidRPr="00F1551C">
        <w:t>É</w:t>
      </w:r>
      <w:r w:rsidR="00B25827" w:rsidRPr="00F1551C">
        <w:t>quipement</w:t>
      </w:r>
      <w:r w:rsidR="00B25827">
        <w:t xml:space="preserve">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4328A002"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B17C3C">
        <w:rPr>
          <w:color w:val="161718" w:themeColor="text1"/>
          <w:szCs w:val="24"/>
        </w:rPr>
        <w:t>événements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07CF93AF" w:rsidR="005F0B13" w:rsidRDefault="00471846" w:rsidP="00F91748">
      <w:pPr>
        <w:pStyle w:val="Titre2"/>
        <w:jc w:val="both"/>
      </w:pPr>
      <w:bookmarkStart w:id="84" w:name="_Toc133409377"/>
      <w:bookmarkStart w:id="85" w:name="_Toc134427551"/>
      <w:r>
        <w:lastRenderedPageBreak/>
        <w:t>9</w:t>
      </w:r>
      <w:r w:rsidR="00806AA9">
        <w:t xml:space="preserve">.3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2F80085"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w:t>
            </w:r>
            <w:r w:rsidR="00F1551C">
              <w:rPr>
                <w:color w:val="161718" w:themeColor="text1"/>
              </w:rPr>
              <w:t>és</w:t>
            </w:r>
            <w:r>
              <w:rPr>
                <w:color w:val="161718" w:themeColor="text1"/>
              </w:rPr>
              <w:t xml:space="preserve">.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6B233FFC" w:rsidR="00722FBD" w:rsidRPr="00DE5861" w:rsidRDefault="00722FBD" w:rsidP="00F34C68">
            <w:pPr>
              <w:jc w:val="both"/>
              <w:rPr>
                <w:b/>
                <w:bCs/>
                <w:color w:val="161718" w:themeColor="text1"/>
              </w:rPr>
            </w:pPr>
            <w:r>
              <w:rPr>
                <w:b/>
                <w:bCs/>
                <w:color w:val="161718" w:themeColor="text1"/>
              </w:rPr>
              <w:t>4.1 Création de compte</w:t>
            </w:r>
            <w:r w:rsidR="008A1AE5">
              <w:rPr>
                <w:b/>
                <w:bCs/>
                <w:color w:val="161718" w:themeColor="text1"/>
              </w:rPr>
              <w:t>s</w:t>
            </w:r>
            <w:r>
              <w:rPr>
                <w:b/>
                <w:bCs/>
                <w:color w:val="161718" w:themeColor="text1"/>
              </w:rPr>
              <w:t xml:space="preserv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725B30DA" w:rsidR="00722FBD" w:rsidRPr="00214024" w:rsidRDefault="00722FBD" w:rsidP="00F34C68">
            <w:pPr>
              <w:jc w:val="both"/>
              <w:rPr>
                <w:color w:val="161718" w:themeColor="text1"/>
              </w:rPr>
            </w:pPr>
            <w:r>
              <w:rPr>
                <w:color w:val="161718" w:themeColor="text1"/>
              </w:rPr>
              <w:t>L’entra</w:t>
            </w:r>
            <w:r w:rsidR="008A1AE5">
              <w:rPr>
                <w:color w:val="161718" w:themeColor="text1"/>
              </w:rPr>
              <w:t>î</w:t>
            </w:r>
            <w:r>
              <w:rPr>
                <w:color w:val="161718" w:themeColor="text1"/>
              </w:rPr>
              <w:t>neur peut accéder à la page de création de compte</w:t>
            </w:r>
            <w:r w:rsidR="008A1AE5">
              <w:rPr>
                <w:color w:val="161718" w:themeColor="text1"/>
              </w:rPr>
              <w:t>s</w:t>
            </w:r>
            <w:r>
              <w:rPr>
                <w:color w:val="161718" w:themeColor="text1"/>
              </w:rPr>
              <w:t xml:space="preserv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2B12F5AD"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w:t>
            </w:r>
            <w:r w:rsidR="008A1AE5">
              <w:rPr>
                <w:color w:val="161718" w:themeColor="text1"/>
              </w:rPr>
              <w:t>é</w:t>
            </w:r>
            <w:r>
              <w:rPr>
                <w:color w:val="161718" w:themeColor="text1"/>
              </w:rPr>
              <w:t xml:space="preserve">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77777777" w:rsidR="00D13FF9" w:rsidRPr="00214024" w:rsidRDefault="00D13FF9" w:rsidP="00F97F8D">
            <w:pPr>
              <w:jc w:val="both"/>
              <w:rPr>
                <w:color w:val="161718" w:themeColor="text1"/>
              </w:rPr>
            </w:pPr>
            <w:r>
              <w:rPr>
                <w:color w:val="161718" w:themeColor="text1"/>
              </w:rPr>
              <w:t>KO</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2921D63B" w:rsidR="00B36E79" w:rsidRPr="00214024" w:rsidRDefault="00B36E79" w:rsidP="00F34C68">
            <w:pPr>
              <w:jc w:val="both"/>
              <w:rPr>
                <w:color w:val="161718" w:themeColor="text1"/>
              </w:rPr>
            </w:pPr>
            <w:r>
              <w:rPr>
                <w:color w:val="161718" w:themeColor="text1"/>
              </w:rPr>
              <w:t>L’entra</w:t>
            </w:r>
            <w:r w:rsidR="00B842D9">
              <w:rPr>
                <w:color w:val="161718" w:themeColor="text1"/>
              </w:rPr>
              <w:t>î</w:t>
            </w:r>
            <w:r>
              <w:rPr>
                <w:color w:val="161718" w:themeColor="text1"/>
              </w:rPr>
              <w:t xml:space="preserve">neur peut créer un événement avec un nom une date un lieux et une description. </w:t>
            </w:r>
            <w:r w:rsidR="00B842D9" w:rsidRPr="00B842D9">
              <w:rPr>
                <w:color w:val="161718" w:themeColor="text1"/>
              </w:rPr>
              <w:t>À</w:t>
            </w:r>
            <w:r>
              <w:rPr>
                <w:color w:val="161718" w:themeColor="text1"/>
              </w:rPr>
              <w:t xml:space="preserve"> la création de l’événement un message qui montre que l’événement a bien été cré</w:t>
            </w:r>
            <w:r w:rsidR="00B842D9">
              <w:rPr>
                <w:color w:val="161718" w:themeColor="text1"/>
              </w:rPr>
              <w:t>é</w:t>
            </w:r>
            <w:r>
              <w:rPr>
                <w:color w:val="161718" w:themeColor="text1"/>
              </w:rPr>
              <w:t xml:space="preserve">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343E66E4" w:rsidR="00B36E79" w:rsidRPr="00214024" w:rsidRDefault="00B36E79" w:rsidP="00F34C68">
            <w:pPr>
              <w:jc w:val="both"/>
              <w:rPr>
                <w:color w:val="161718" w:themeColor="text1"/>
              </w:rPr>
            </w:pPr>
            <w:r>
              <w:rPr>
                <w:color w:val="161718" w:themeColor="text1"/>
              </w:rPr>
              <w:t>Le message de confirmations s’affiche et l’événement est cré</w:t>
            </w:r>
            <w:r w:rsidR="00BA3B8E">
              <w:rPr>
                <w:color w:val="161718" w:themeColor="text1"/>
              </w:rPr>
              <w:t>é</w:t>
            </w:r>
            <w:r>
              <w:rPr>
                <w:color w:val="161718" w:themeColor="text1"/>
              </w:rPr>
              <w:t xml:space="preserve">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482A3B50" w:rsidR="00B74B70" w:rsidRPr="00DE5861" w:rsidRDefault="00B74B70" w:rsidP="00F34C68">
            <w:pPr>
              <w:jc w:val="both"/>
              <w:rPr>
                <w:b/>
                <w:bCs/>
                <w:color w:val="161718" w:themeColor="text1"/>
              </w:rPr>
            </w:pPr>
            <w:r>
              <w:rPr>
                <w:b/>
                <w:bCs/>
                <w:color w:val="161718" w:themeColor="text1"/>
              </w:rPr>
              <w:t>10.1 Invitations au</w:t>
            </w:r>
            <w:r w:rsidR="00595F9D">
              <w:rPr>
                <w:b/>
                <w:bCs/>
                <w:color w:val="161718" w:themeColor="text1"/>
              </w:rPr>
              <w:t>x</w:t>
            </w:r>
            <w:r>
              <w:rPr>
                <w:b/>
                <w:bCs/>
                <w:color w:val="161718" w:themeColor="text1"/>
              </w:rPr>
              <w:t xml:space="preserve">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582EDF7A"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les joueurs et staff</w:t>
            </w:r>
            <w:r w:rsidR="00595F9D">
              <w:rPr>
                <w:color w:val="161718" w:themeColor="text1"/>
              </w:rPr>
              <w:t>s</w:t>
            </w:r>
            <w:r w:rsidR="00C66CA7">
              <w:rPr>
                <w:color w:val="161718" w:themeColor="text1"/>
              </w:rPr>
              <w:t xml:space="preserve"> qu’il souhaite en les cochant dans une liste comportant tous les sportifs de l’équipe. Une fois l’invitation envoyée, les sportifs invités verront deux boutons sur l’événement pour choisir d’être présent</w:t>
            </w:r>
            <w:r w:rsidR="00595F9D">
              <w:rPr>
                <w:color w:val="161718" w:themeColor="text1"/>
              </w:rPr>
              <w:t>s</w:t>
            </w:r>
            <w:r w:rsidR="00C66CA7">
              <w:rPr>
                <w:color w:val="161718" w:themeColor="text1"/>
              </w:rPr>
              <w:t xml:space="preserve"> ou absent</w:t>
            </w:r>
            <w:r w:rsidR="00595F9D">
              <w:rPr>
                <w:color w:val="161718" w:themeColor="text1"/>
              </w:rPr>
              <w:t>s</w:t>
            </w:r>
            <w:r w:rsidR="00C66CA7">
              <w:rPr>
                <w:color w:val="161718" w:themeColor="text1"/>
              </w:rPr>
              <w:t xml:space="preserve">.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1F3D9BF6" w:rsidR="00B74B70" w:rsidRPr="00214024" w:rsidRDefault="00C66CA7" w:rsidP="00F34C68">
            <w:pPr>
              <w:jc w:val="both"/>
              <w:rPr>
                <w:color w:val="161718" w:themeColor="text1"/>
              </w:rPr>
            </w:pPr>
            <w:r>
              <w:rPr>
                <w:color w:val="161718" w:themeColor="text1"/>
              </w:rPr>
              <w:t>Les sportif</w:t>
            </w:r>
            <w:r w:rsidR="00595F9D">
              <w:rPr>
                <w:color w:val="161718" w:themeColor="text1"/>
              </w:rPr>
              <w:t>s</w:t>
            </w:r>
            <w:r>
              <w:rPr>
                <w:color w:val="161718" w:themeColor="text1"/>
              </w:rPr>
              <w:t xml:space="preserve"> invit</w:t>
            </w:r>
            <w:r w:rsidR="00595F9D">
              <w:rPr>
                <w:color w:val="161718" w:themeColor="text1"/>
              </w:rPr>
              <w:t>és</w:t>
            </w:r>
            <w:r>
              <w:rPr>
                <w:color w:val="161718" w:themeColor="text1"/>
              </w:rPr>
              <w:t xml:space="preserve">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39DCDEDF"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t</w:t>
            </w:r>
            <w:r w:rsidR="009751F6">
              <w:rPr>
                <w:color w:val="161718" w:themeColor="text1"/>
              </w:rPr>
              <w:t xml:space="preserve"> et s’il est recliquer, le bouton « Présent » disparaît et laisse place au bouton « Absence ».</w:t>
            </w:r>
            <w:r>
              <w:rPr>
                <w:color w:val="161718" w:themeColor="text1"/>
              </w:rPr>
              <w:t xml:space="preserve">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5D956BDF"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gestion </w:t>
            </w:r>
            <w:r w:rsidR="00595F9D">
              <w:rPr>
                <w:color w:val="161718" w:themeColor="text1"/>
              </w:rPr>
              <w:t>d’</w:t>
            </w:r>
            <w:r>
              <w:rPr>
                <w:color w:val="161718" w:themeColor="text1"/>
              </w:rPr>
              <w:t>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611FF9">
      <w:bookmarkStart w:id="88" w:name="_Toc133409378"/>
      <w:bookmarkEnd w:id="86"/>
      <w:bookmarkEnd w:id="87"/>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289B007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sidR="008C417D">
              <w:rPr>
                <w:color w:val="161718" w:themeColor="text1"/>
              </w:rPr>
              <w:t>s</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77777777" w:rsidR="00611FF9" w:rsidRPr="00214024" w:rsidRDefault="00611FF9" w:rsidP="00F97F8D">
            <w:pPr>
              <w:jc w:val="both"/>
              <w:rPr>
                <w:color w:val="161718" w:themeColor="text1"/>
              </w:rPr>
            </w:pPr>
            <w:r>
              <w:rPr>
                <w:color w:val="161718" w:themeColor="text1"/>
              </w:rPr>
              <w:t>KO</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2D77D5D6"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w:t>
            </w:r>
            <w:r w:rsidR="008C417D">
              <w:rPr>
                <w:color w:val="161718" w:themeColor="text1"/>
              </w:rPr>
              <w:t>,</w:t>
            </w:r>
            <w:r w:rsidR="00A439A0">
              <w:rPr>
                <w:color w:val="161718" w:themeColor="text1"/>
              </w:rPr>
              <w:t xml:space="preserve"> on accède à ses informations</w:t>
            </w:r>
            <w:r w:rsidR="008C417D">
              <w:rPr>
                <w:color w:val="161718" w:themeColor="text1"/>
              </w:rPr>
              <w:t>.</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77777777" w:rsidR="00E120C1" w:rsidRPr="00214024" w:rsidRDefault="00E120C1" w:rsidP="00F97F8D">
            <w:pPr>
              <w:jc w:val="both"/>
              <w:rPr>
                <w:color w:val="161718" w:themeColor="text1"/>
              </w:rPr>
            </w:pPr>
            <w:r>
              <w:rPr>
                <w:color w:val="161718" w:themeColor="text1"/>
              </w:rPr>
              <w:t>KO</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15C74DDD" w:rsidR="000D70C5" w:rsidRDefault="00471846" w:rsidP="00A36C40">
      <w:pPr>
        <w:pStyle w:val="Titre2"/>
        <w:jc w:val="both"/>
      </w:pPr>
      <w:bookmarkStart w:id="89" w:name="_Toc134427552"/>
      <w:r>
        <w:lastRenderedPageBreak/>
        <w:t>9</w:t>
      </w:r>
      <w:r w:rsidR="00806AA9">
        <w:t xml:space="preserve">.4 </w:t>
      </w:r>
      <w:r w:rsidR="0006651F" w:rsidRPr="0006651F">
        <w:t>É</w:t>
      </w:r>
      <w:r w:rsidR="005F0B13" w:rsidRPr="0006651F">
        <w:t>volution</w:t>
      </w:r>
      <w:r w:rsidR="005F0B13">
        <w:t xml:space="preserve"> </w:t>
      </w:r>
      <w:r w:rsidR="00775D56">
        <w:t>des tests</w:t>
      </w:r>
      <w:bookmarkEnd w:id="88"/>
      <w:bookmarkEnd w:id="89"/>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DC6F87" w14:paraId="2F94CD73" w14:textId="77777777" w:rsidTr="000D70C5">
        <w:trPr>
          <w:trHeight w:val="497"/>
        </w:trPr>
        <w:tc>
          <w:tcPr>
            <w:tcW w:w="745" w:type="dxa"/>
            <w:tcBorders>
              <w:top w:val="single" w:sz="4" w:space="0" w:color="auto"/>
            </w:tcBorders>
            <w:shd w:val="clear" w:color="auto" w:fill="6F5AAD"/>
          </w:tcPr>
          <w:p w14:paraId="1ED7C8BE" w14:textId="4142171E" w:rsidR="00DC6F87" w:rsidRPr="00451B43" w:rsidRDefault="00DC6F87" w:rsidP="00DC6F87">
            <w:pPr>
              <w:spacing w:after="200"/>
              <w:jc w:val="both"/>
              <w:rPr>
                <w:b/>
                <w:bCs/>
              </w:rPr>
            </w:pPr>
            <w:r>
              <w:rPr>
                <w:b/>
                <w:bCs/>
              </w:rPr>
              <w:t>1.1</w:t>
            </w:r>
          </w:p>
        </w:tc>
        <w:tc>
          <w:tcPr>
            <w:tcW w:w="817" w:type="dxa"/>
            <w:tcBorders>
              <w:top w:val="single" w:sz="4" w:space="0" w:color="auto"/>
            </w:tcBorders>
          </w:tcPr>
          <w:p w14:paraId="573CF577" w14:textId="0E5D1089" w:rsidR="00DC6F87" w:rsidRPr="005E7BFE" w:rsidRDefault="00DC6F87" w:rsidP="00DC6F87">
            <w:pPr>
              <w:spacing w:after="200"/>
              <w:jc w:val="center"/>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DC6F87" w:rsidRPr="005E7BFE" w:rsidRDefault="00DC6F87" w:rsidP="00DC6F87">
            <w:pPr>
              <w:spacing w:after="200"/>
              <w:jc w:val="center"/>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380F61D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2B7DAE57" w14:textId="19F3B45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F960CB6" w14:textId="6E949BF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A725213" w14:textId="1B23216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EC35FF8" w14:textId="7F80D0D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845885C" w14:textId="5EED77F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E8CEE09" w14:textId="2156185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2AA63A12" w14:textId="77777777" w:rsidTr="000D70C5">
        <w:trPr>
          <w:trHeight w:val="497"/>
        </w:trPr>
        <w:tc>
          <w:tcPr>
            <w:tcW w:w="745" w:type="dxa"/>
            <w:shd w:val="clear" w:color="auto" w:fill="6F5AAD"/>
          </w:tcPr>
          <w:p w14:paraId="29338CDE" w14:textId="7F529711" w:rsidR="00DC6F87" w:rsidRPr="00451B43" w:rsidRDefault="00DC6F87" w:rsidP="00DC6F87">
            <w:pPr>
              <w:spacing w:after="200"/>
              <w:jc w:val="both"/>
              <w:rPr>
                <w:b/>
                <w:bCs/>
              </w:rPr>
            </w:pPr>
            <w:r>
              <w:rPr>
                <w:b/>
                <w:bCs/>
              </w:rPr>
              <w:t>2.1</w:t>
            </w:r>
          </w:p>
        </w:tc>
        <w:tc>
          <w:tcPr>
            <w:tcW w:w="817" w:type="dxa"/>
          </w:tcPr>
          <w:p w14:paraId="39AFFC36" w14:textId="1B0A4FE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5104DFF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60A994" w14:textId="4B42E5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7565202" w14:textId="795195A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4D5E4" w14:textId="4A7220A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DE78C2" w14:textId="0BD8A97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6CB69DF" w14:textId="5720B64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4A936C0" w14:textId="7EF1B2C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A8ABD48" w14:textId="77777777" w:rsidTr="000D70C5">
        <w:trPr>
          <w:trHeight w:val="497"/>
        </w:trPr>
        <w:tc>
          <w:tcPr>
            <w:tcW w:w="745" w:type="dxa"/>
            <w:shd w:val="clear" w:color="auto" w:fill="6F5AAD"/>
          </w:tcPr>
          <w:p w14:paraId="73F3213E" w14:textId="48B05CE8" w:rsidR="00DC6F87" w:rsidRPr="00451B43" w:rsidRDefault="00DC6F87" w:rsidP="00DC6F87">
            <w:pPr>
              <w:spacing w:after="200"/>
              <w:jc w:val="both"/>
              <w:rPr>
                <w:b/>
                <w:bCs/>
              </w:rPr>
            </w:pPr>
            <w:r>
              <w:rPr>
                <w:b/>
                <w:bCs/>
              </w:rPr>
              <w:t>2.2</w:t>
            </w:r>
          </w:p>
        </w:tc>
        <w:tc>
          <w:tcPr>
            <w:tcW w:w="817" w:type="dxa"/>
          </w:tcPr>
          <w:p w14:paraId="514F331F" w14:textId="41A10FA0"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6765BAA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0014EF" w14:textId="4A4B7E1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B2FBEEF" w14:textId="5195D3F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BCB3D0" w14:textId="15DDBE9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F4AF600" w14:textId="11E905B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9CC23C3" w14:textId="1CFE3A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784BE70" w14:textId="196453F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C14FB64" w14:textId="77777777" w:rsidTr="000D70C5">
        <w:trPr>
          <w:trHeight w:val="497"/>
        </w:trPr>
        <w:tc>
          <w:tcPr>
            <w:tcW w:w="745" w:type="dxa"/>
            <w:shd w:val="clear" w:color="auto" w:fill="6F5AAD"/>
          </w:tcPr>
          <w:p w14:paraId="0BFD25B6" w14:textId="0CE1A6DC" w:rsidR="00DC6F87" w:rsidRPr="00451B43" w:rsidRDefault="00DC6F87" w:rsidP="00DC6F87">
            <w:pPr>
              <w:spacing w:after="200"/>
              <w:jc w:val="both"/>
              <w:rPr>
                <w:b/>
                <w:bCs/>
              </w:rPr>
            </w:pPr>
            <w:r>
              <w:rPr>
                <w:b/>
                <w:bCs/>
              </w:rPr>
              <w:t>3.1</w:t>
            </w:r>
          </w:p>
        </w:tc>
        <w:tc>
          <w:tcPr>
            <w:tcW w:w="817" w:type="dxa"/>
          </w:tcPr>
          <w:p w14:paraId="099C716A" w14:textId="2F8F241A"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6FDB7AB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91C0C35" w14:textId="70EC72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0D3F24" w14:textId="3399F7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B3C4BE1" w14:textId="7E90B98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37BDB3" w14:textId="338D9AD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C753007" w14:textId="6016555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6C058A2" w14:textId="38F5CBE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6E766C7" w14:textId="77777777" w:rsidTr="000D70C5">
        <w:trPr>
          <w:trHeight w:val="497"/>
        </w:trPr>
        <w:tc>
          <w:tcPr>
            <w:tcW w:w="745" w:type="dxa"/>
            <w:shd w:val="clear" w:color="auto" w:fill="6F5AAD"/>
          </w:tcPr>
          <w:p w14:paraId="5A94B043" w14:textId="40BAB9E7" w:rsidR="00DC6F87" w:rsidRPr="00451B43" w:rsidRDefault="00DC6F87" w:rsidP="00DC6F87">
            <w:pPr>
              <w:spacing w:after="200"/>
              <w:jc w:val="both"/>
              <w:rPr>
                <w:b/>
                <w:bCs/>
              </w:rPr>
            </w:pPr>
            <w:r>
              <w:rPr>
                <w:b/>
                <w:bCs/>
              </w:rPr>
              <w:t>3.2</w:t>
            </w:r>
          </w:p>
        </w:tc>
        <w:tc>
          <w:tcPr>
            <w:tcW w:w="817" w:type="dxa"/>
          </w:tcPr>
          <w:p w14:paraId="153AE650" w14:textId="0EE1C84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2917FA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936AF4" w14:textId="608F3A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7AC61E" w14:textId="5AFC6C3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90F3E92" w14:textId="6EE732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E0406E" w14:textId="5A79337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E148A2F" w14:textId="53D541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5061F30" w14:textId="489D08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68D097C" w14:textId="77777777" w:rsidTr="000D70C5">
        <w:trPr>
          <w:trHeight w:val="497"/>
        </w:trPr>
        <w:tc>
          <w:tcPr>
            <w:tcW w:w="745" w:type="dxa"/>
            <w:shd w:val="clear" w:color="auto" w:fill="6F5AAD"/>
          </w:tcPr>
          <w:p w14:paraId="4BE9E244" w14:textId="517FCBD3" w:rsidR="00DC6F87" w:rsidRPr="00451B43" w:rsidRDefault="00DC6F87" w:rsidP="00DC6F87">
            <w:pPr>
              <w:spacing w:after="200"/>
              <w:jc w:val="both"/>
              <w:rPr>
                <w:b/>
                <w:bCs/>
              </w:rPr>
            </w:pPr>
            <w:r>
              <w:rPr>
                <w:b/>
                <w:bCs/>
              </w:rPr>
              <w:t>4.1</w:t>
            </w:r>
          </w:p>
        </w:tc>
        <w:tc>
          <w:tcPr>
            <w:tcW w:w="817" w:type="dxa"/>
          </w:tcPr>
          <w:p w14:paraId="669A1B79" w14:textId="407EFADD"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01D81B0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0A3E02" w14:textId="7049C9C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F9B722" w14:textId="7AE3102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3F3561C" w14:textId="6FCFDD4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93B6A50" w14:textId="76B9545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76A2606" w14:textId="373603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419F67" w14:textId="4B5B38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FEF9B4" w14:textId="77777777" w:rsidTr="000D70C5">
        <w:trPr>
          <w:trHeight w:val="497"/>
        </w:trPr>
        <w:tc>
          <w:tcPr>
            <w:tcW w:w="745" w:type="dxa"/>
            <w:shd w:val="clear" w:color="auto" w:fill="6F5AAD"/>
          </w:tcPr>
          <w:p w14:paraId="5074FA1A" w14:textId="51D9AF2F" w:rsidR="00DC6F87" w:rsidRDefault="00DC6F87" w:rsidP="00DC6F87">
            <w:pPr>
              <w:spacing w:after="200"/>
              <w:jc w:val="both"/>
              <w:rPr>
                <w:b/>
                <w:bCs/>
              </w:rPr>
            </w:pPr>
            <w:r>
              <w:rPr>
                <w:b/>
                <w:bCs/>
              </w:rPr>
              <w:t>4.2</w:t>
            </w:r>
          </w:p>
        </w:tc>
        <w:tc>
          <w:tcPr>
            <w:tcW w:w="817" w:type="dxa"/>
          </w:tcPr>
          <w:p w14:paraId="32AB9AF4" w14:textId="650AC4EE"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DC6F87" w:rsidRPr="005E7BFE" w:rsidRDefault="00DC6F87" w:rsidP="00DC6F87">
            <w:pPr>
              <w:spacing w:after="200"/>
              <w:jc w:val="center"/>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D5A63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59C4C" w14:textId="3B994C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799FCB5" w14:textId="723460D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9808838" w14:textId="2AFE3BC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2F6855D" w14:textId="3EE6940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6672365" w14:textId="2E36123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DC58EAB" w14:textId="058689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4DC4C2B" w14:textId="77777777" w:rsidTr="000D70C5">
        <w:trPr>
          <w:trHeight w:val="497"/>
        </w:trPr>
        <w:tc>
          <w:tcPr>
            <w:tcW w:w="745" w:type="dxa"/>
            <w:shd w:val="clear" w:color="auto" w:fill="6F5AAD"/>
          </w:tcPr>
          <w:p w14:paraId="606BCBB6" w14:textId="26F842FA" w:rsidR="00DC6F87" w:rsidRPr="00451B43" w:rsidRDefault="00DC6F87" w:rsidP="00DC6F87">
            <w:pPr>
              <w:spacing w:after="200"/>
              <w:jc w:val="both"/>
              <w:rPr>
                <w:b/>
                <w:bCs/>
              </w:rPr>
            </w:pPr>
            <w:r>
              <w:rPr>
                <w:b/>
                <w:bCs/>
              </w:rPr>
              <w:t>5.1</w:t>
            </w:r>
          </w:p>
        </w:tc>
        <w:tc>
          <w:tcPr>
            <w:tcW w:w="817" w:type="dxa"/>
          </w:tcPr>
          <w:p w14:paraId="2273015A" w14:textId="3784CA9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1603AD6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503FE1" w14:textId="2623A9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DAF6512" w14:textId="23F271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CC51E35" w14:textId="0C0C50D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124B9B5" w14:textId="2ECACB4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8F548AB" w14:textId="6B6613A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4F1A1E2" w14:textId="1548C4E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B05D981" w14:textId="77777777" w:rsidTr="000D70C5">
        <w:trPr>
          <w:trHeight w:val="497"/>
        </w:trPr>
        <w:tc>
          <w:tcPr>
            <w:tcW w:w="745" w:type="dxa"/>
            <w:shd w:val="clear" w:color="auto" w:fill="6F5AAD"/>
          </w:tcPr>
          <w:p w14:paraId="0C884A46" w14:textId="2D494A48" w:rsidR="00DC6F87" w:rsidRPr="00451B43" w:rsidRDefault="00DC6F87" w:rsidP="00DC6F87">
            <w:pPr>
              <w:spacing w:after="200"/>
              <w:jc w:val="both"/>
              <w:rPr>
                <w:b/>
                <w:bCs/>
              </w:rPr>
            </w:pPr>
            <w:r>
              <w:rPr>
                <w:b/>
                <w:bCs/>
              </w:rPr>
              <w:t>6.1</w:t>
            </w:r>
          </w:p>
        </w:tc>
        <w:tc>
          <w:tcPr>
            <w:tcW w:w="817" w:type="dxa"/>
          </w:tcPr>
          <w:p w14:paraId="639617C6" w14:textId="5FF19ED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DC6F87" w:rsidRPr="0062247E" w:rsidRDefault="00DC6F87" w:rsidP="00DC6F87">
            <w:pPr>
              <w:spacing w:after="200"/>
              <w:jc w:val="center"/>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36D6CA0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8D7B293" w14:textId="03F2971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EA94D5" w14:textId="4B5B2FE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35C8AA5" w14:textId="278DC7A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03F9890" w14:textId="34E6509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2CC7DC3" w14:textId="460C228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A019D8C" w14:textId="23B7D2E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7C70FE3" w14:textId="77777777" w:rsidTr="000D70C5">
        <w:trPr>
          <w:trHeight w:val="497"/>
        </w:trPr>
        <w:tc>
          <w:tcPr>
            <w:tcW w:w="745" w:type="dxa"/>
            <w:shd w:val="clear" w:color="auto" w:fill="6F5AAD"/>
          </w:tcPr>
          <w:p w14:paraId="5ACF0B7E" w14:textId="42F790DD" w:rsidR="00DC6F87" w:rsidRPr="00451B43" w:rsidRDefault="00DC6F87" w:rsidP="00DC6F87">
            <w:pPr>
              <w:spacing w:after="200"/>
              <w:jc w:val="both"/>
              <w:rPr>
                <w:b/>
                <w:bCs/>
              </w:rPr>
            </w:pPr>
            <w:r>
              <w:rPr>
                <w:b/>
                <w:bCs/>
              </w:rPr>
              <w:t>7.1</w:t>
            </w:r>
          </w:p>
        </w:tc>
        <w:tc>
          <w:tcPr>
            <w:tcW w:w="817" w:type="dxa"/>
          </w:tcPr>
          <w:p w14:paraId="40CD0C7A" w14:textId="36C5186C"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19CE347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DA7F068" w14:textId="64AF628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EBEB833" w14:textId="5342C5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AD3E16" w14:textId="491A07C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233CFB9" w14:textId="02AEA83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8B4BE1A" w14:textId="5A94F4B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EDD9BE" w14:textId="5E22A5B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3D09832" w14:textId="77777777" w:rsidTr="000D70C5">
        <w:trPr>
          <w:trHeight w:val="497"/>
        </w:trPr>
        <w:tc>
          <w:tcPr>
            <w:tcW w:w="745" w:type="dxa"/>
            <w:shd w:val="clear" w:color="auto" w:fill="6F5AAD"/>
          </w:tcPr>
          <w:p w14:paraId="3AB94458" w14:textId="45DB5ABE" w:rsidR="00DC6F87" w:rsidRPr="00451B43" w:rsidRDefault="00DC6F87" w:rsidP="00DC6F87">
            <w:pPr>
              <w:spacing w:after="200"/>
              <w:jc w:val="both"/>
              <w:rPr>
                <w:b/>
                <w:bCs/>
              </w:rPr>
            </w:pPr>
            <w:r>
              <w:rPr>
                <w:b/>
                <w:bCs/>
              </w:rPr>
              <w:t>8.1</w:t>
            </w:r>
          </w:p>
        </w:tc>
        <w:tc>
          <w:tcPr>
            <w:tcW w:w="817" w:type="dxa"/>
          </w:tcPr>
          <w:p w14:paraId="4C3D1193" w14:textId="0BA89E0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3B99696E"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764869E" w14:textId="1CBEA61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8D2B45" w14:textId="51D3CC5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0C1E809" w14:textId="3878FA5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9EF5F63" w14:textId="01782D6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F2B22B1" w14:textId="1F7E389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DED650" w14:textId="723CF18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71207C5" w14:textId="77777777" w:rsidTr="000D70C5">
        <w:trPr>
          <w:trHeight w:val="508"/>
        </w:trPr>
        <w:tc>
          <w:tcPr>
            <w:tcW w:w="745" w:type="dxa"/>
            <w:shd w:val="clear" w:color="auto" w:fill="6F5AAD"/>
          </w:tcPr>
          <w:p w14:paraId="546BADE6" w14:textId="62559A04" w:rsidR="00DC6F87" w:rsidRPr="00451B43" w:rsidRDefault="00DC6F87" w:rsidP="00DC6F87">
            <w:pPr>
              <w:spacing w:after="200"/>
              <w:jc w:val="both"/>
              <w:rPr>
                <w:b/>
                <w:bCs/>
              </w:rPr>
            </w:pPr>
            <w:r>
              <w:rPr>
                <w:b/>
                <w:bCs/>
              </w:rPr>
              <w:t>8.2</w:t>
            </w:r>
          </w:p>
        </w:tc>
        <w:tc>
          <w:tcPr>
            <w:tcW w:w="817" w:type="dxa"/>
          </w:tcPr>
          <w:p w14:paraId="43D55BA3" w14:textId="1AC8D7A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64D455F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064F2BE" w14:textId="56146B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C14999" w14:textId="658DBB6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13165F9" w14:textId="7DB0318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F21D0CF" w14:textId="7A71D58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F545662" w14:textId="484D3C8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82EEDB" w14:textId="270A351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F0D6DE6" w14:textId="77777777" w:rsidTr="000D70C5">
        <w:trPr>
          <w:trHeight w:val="497"/>
        </w:trPr>
        <w:tc>
          <w:tcPr>
            <w:tcW w:w="745" w:type="dxa"/>
            <w:shd w:val="clear" w:color="auto" w:fill="6F5AAD"/>
          </w:tcPr>
          <w:p w14:paraId="39C103F5" w14:textId="4EA37BD9" w:rsidR="00DC6F87" w:rsidRPr="00451B43" w:rsidRDefault="00DC6F87" w:rsidP="00DC6F87">
            <w:pPr>
              <w:spacing w:after="200"/>
              <w:jc w:val="both"/>
              <w:rPr>
                <w:b/>
                <w:bCs/>
              </w:rPr>
            </w:pPr>
            <w:r>
              <w:rPr>
                <w:b/>
                <w:bCs/>
              </w:rPr>
              <w:t>9.1</w:t>
            </w:r>
          </w:p>
        </w:tc>
        <w:tc>
          <w:tcPr>
            <w:tcW w:w="817" w:type="dxa"/>
          </w:tcPr>
          <w:p w14:paraId="2ADD1403" w14:textId="0B0467F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37DA1C5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A62666E" w14:textId="17BDCB2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007662" w14:textId="53077B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CA6126" w14:textId="69B5CBE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FDB695" w14:textId="7C1A87F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E5272C7" w14:textId="56184B8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C0A37DA" w14:textId="4DA368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B29A397" w14:textId="77777777" w:rsidTr="000D70C5">
        <w:trPr>
          <w:trHeight w:val="497"/>
        </w:trPr>
        <w:tc>
          <w:tcPr>
            <w:tcW w:w="745" w:type="dxa"/>
            <w:shd w:val="clear" w:color="auto" w:fill="6F5AAD"/>
          </w:tcPr>
          <w:p w14:paraId="713E0A3C" w14:textId="5588C140" w:rsidR="00DC6F87" w:rsidRPr="00451B43" w:rsidRDefault="00DC6F87" w:rsidP="00DC6F87">
            <w:pPr>
              <w:spacing w:after="200"/>
              <w:jc w:val="both"/>
              <w:rPr>
                <w:b/>
                <w:bCs/>
              </w:rPr>
            </w:pPr>
            <w:r>
              <w:rPr>
                <w:b/>
                <w:bCs/>
              </w:rPr>
              <w:t>10.1</w:t>
            </w:r>
          </w:p>
        </w:tc>
        <w:tc>
          <w:tcPr>
            <w:tcW w:w="817" w:type="dxa"/>
          </w:tcPr>
          <w:p w14:paraId="2FD4781B" w14:textId="4315845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6C667C4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39E23BD" w14:textId="1F43431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4CDEDD7" w14:textId="2FD2D59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2A2554" w14:textId="1567A2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E6C14A" w14:textId="20DEDE3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91E915" w14:textId="7D1577B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A7A31E" w14:textId="10F1C7F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DCD0A37" w14:textId="77777777" w:rsidTr="000D70C5">
        <w:trPr>
          <w:trHeight w:val="497"/>
        </w:trPr>
        <w:tc>
          <w:tcPr>
            <w:tcW w:w="745" w:type="dxa"/>
            <w:shd w:val="clear" w:color="auto" w:fill="6F5AAD"/>
          </w:tcPr>
          <w:p w14:paraId="3775D510" w14:textId="677A254B" w:rsidR="00DC6F87" w:rsidRPr="00451B43" w:rsidRDefault="00DC6F87" w:rsidP="00DC6F87">
            <w:pPr>
              <w:spacing w:after="200"/>
              <w:jc w:val="both"/>
              <w:rPr>
                <w:b/>
                <w:bCs/>
              </w:rPr>
            </w:pPr>
            <w:r>
              <w:rPr>
                <w:b/>
                <w:bCs/>
              </w:rPr>
              <w:t>11.1</w:t>
            </w:r>
          </w:p>
        </w:tc>
        <w:tc>
          <w:tcPr>
            <w:tcW w:w="817" w:type="dxa"/>
          </w:tcPr>
          <w:p w14:paraId="61E83B0C" w14:textId="0D18815B"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006F22F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D026563" w14:textId="6B14B4D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86201" w14:textId="77C36C9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6D48E71" w14:textId="48114EC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36942DD" w14:textId="21004CA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3712DF" w14:textId="3B9F92B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3DBAEC8" w14:textId="2690787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9E93CDA" w14:textId="77777777" w:rsidTr="000D70C5">
        <w:trPr>
          <w:trHeight w:val="497"/>
        </w:trPr>
        <w:tc>
          <w:tcPr>
            <w:tcW w:w="745" w:type="dxa"/>
            <w:shd w:val="clear" w:color="auto" w:fill="6F5AAD"/>
          </w:tcPr>
          <w:p w14:paraId="3E0DDED6" w14:textId="5EB161D1" w:rsidR="00DC6F87" w:rsidRPr="00451B43" w:rsidRDefault="00DC6F87" w:rsidP="00DC6F87">
            <w:pPr>
              <w:spacing w:after="200"/>
              <w:jc w:val="both"/>
              <w:rPr>
                <w:b/>
                <w:bCs/>
              </w:rPr>
            </w:pPr>
            <w:r>
              <w:rPr>
                <w:b/>
                <w:bCs/>
              </w:rPr>
              <w:t>12.1</w:t>
            </w:r>
          </w:p>
        </w:tc>
        <w:tc>
          <w:tcPr>
            <w:tcW w:w="817" w:type="dxa"/>
          </w:tcPr>
          <w:p w14:paraId="778DAD8E" w14:textId="3F2D0DE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0DC01A6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3869A1" w14:textId="4FCEA88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F392792" w14:textId="4A4FD3C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AFDD0A" w14:textId="5DA26A2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BBF89AD" w14:textId="2388BC7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11586F" w14:textId="73CD008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7A8912" w14:textId="0F6B2A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93D6718" w14:textId="77777777" w:rsidTr="000D70C5">
        <w:trPr>
          <w:trHeight w:val="497"/>
        </w:trPr>
        <w:tc>
          <w:tcPr>
            <w:tcW w:w="745" w:type="dxa"/>
            <w:shd w:val="clear" w:color="auto" w:fill="6F5AAD"/>
          </w:tcPr>
          <w:p w14:paraId="4AAA98A8" w14:textId="382477A6" w:rsidR="00DC6F87" w:rsidRDefault="00DC6F87" w:rsidP="00DC6F87">
            <w:pPr>
              <w:spacing w:after="200"/>
              <w:jc w:val="both"/>
              <w:rPr>
                <w:b/>
                <w:bCs/>
              </w:rPr>
            </w:pPr>
            <w:r>
              <w:rPr>
                <w:b/>
                <w:bCs/>
              </w:rPr>
              <w:t>13.1</w:t>
            </w:r>
          </w:p>
        </w:tc>
        <w:tc>
          <w:tcPr>
            <w:tcW w:w="817" w:type="dxa"/>
          </w:tcPr>
          <w:p w14:paraId="0DAF46AB" w14:textId="2E30BCC7"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A4191D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EE21BB8" w14:textId="1C40D8E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34E6C16" w14:textId="7DBFDCE2"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29566C7" w14:textId="0BEE1F8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94B184" w14:textId="4FB3045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B6AEAE5" w14:textId="1A9AFB4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FC23A24" w14:textId="1D4F26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5535D5" w14:textId="77777777" w:rsidTr="000D70C5">
        <w:trPr>
          <w:trHeight w:val="497"/>
        </w:trPr>
        <w:tc>
          <w:tcPr>
            <w:tcW w:w="745" w:type="dxa"/>
            <w:shd w:val="clear" w:color="auto" w:fill="6F5AAD"/>
          </w:tcPr>
          <w:p w14:paraId="3985000E" w14:textId="6AC0A605" w:rsidR="00DC6F87" w:rsidRDefault="00DC6F87" w:rsidP="00DC6F87">
            <w:pPr>
              <w:spacing w:after="200"/>
              <w:jc w:val="both"/>
              <w:rPr>
                <w:b/>
                <w:bCs/>
              </w:rPr>
            </w:pPr>
            <w:r>
              <w:rPr>
                <w:b/>
                <w:bCs/>
              </w:rPr>
              <w:t>14.1</w:t>
            </w:r>
          </w:p>
        </w:tc>
        <w:tc>
          <w:tcPr>
            <w:tcW w:w="817" w:type="dxa"/>
          </w:tcPr>
          <w:p w14:paraId="3E5FF70C" w14:textId="239933C2"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6BCB933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E16BE90" w14:textId="4E7AD5B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9999651" w14:textId="2A1A4A8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2892F2" w14:textId="31CD48D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39A0895" w14:textId="21BB232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7481E95" w14:textId="46A7063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4CA2E0C" w14:textId="0082D9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9AF001" w14:textId="77777777" w:rsidTr="000D70C5">
        <w:trPr>
          <w:trHeight w:val="497"/>
        </w:trPr>
        <w:tc>
          <w:tcPr>
            <w:tcW w:w="745" w:type="dxa"/>
            <w:shd w:val="clear" w:color="auto" w:fill="6F5AAD"/>
          </w:tcPr>
          <w:p w14:paraId="759F83E4" w14:textId="1C2222F4" w:rsidR="00DC6F87" w:rsidRDefault="00DC6F87" w:rsidP="00DC6F87">
            <w:pPr>
              <w:spacing w:after="200"/>
              <w:jc w:val="both"/>
              <w:rPr>
                <w:b/>
                <w:bCs/>
              </w:rPr>
            </w:pPr>
            <w:r>
              <w:rPr>
                <w:b/>
                <w:bCs/>
              </w:rPr>
              <w:t>15.1</w:t>
            </w:r>
          </w:p>
        </w:tc>
        <w:tc>
          <w:tcPr>
            <w:tcW w:w="817" w:type="dxa"/>
          </w:tcPr>
          <w:p w14:paraId="0393CAA7" w14:textId="7E75CAA8"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2D31572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463364" w14:textId="584A3CD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C2E529B" w14:textId="60CF7E7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823BE87" w14:textId="63B79B3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51200D" w14:textId="234142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4778DA" w14:textId="10A779D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F40CC6" w14:textId="36F026C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4666B65" w14:textId="77777777" w:rsidTr="000D70C5">
        <w:trPr>
          <w:trHeight w:val="497"/>
        </w:trPr>
        <w:tc>
          <w:tcPr>
            <w:tcW w:w="745" w:type="dxa"/>
            <w:shd w:val="clear" w:color="auto" w:fill="6F5AAD"/>
          </w:tcPr>
          <w:p w14:paraId="2A541B0D" w14:textId="33E1C72A" w:rsidR="00DC6F87" w:rsidRDefault="00DC6F87" w:rsidP="00DC6F87">
            <w:pPr>
              <w:spacing w:after="200"/>
              <w:jc w:val="both"/>
              <w:rPr>
                <w:b/>
                <w:bCs/>
              </w:rPr>
            </w:pPr>
            <w:r>
              <w:rPr>
                <w:b/>
                <w:bCs/>
              </w:rPr>
              <w:t>16.1</w:t>
            </w:r>
          </w:p>
        </w:tc>
        <w:tc>
          <w:tcPr>
            <w:tcW w:w="817" w:type="dxa"/>
          </w:tcPr>
          <w:p w14:paraId="779E92DE" w14:textId="3FE483E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4482E5D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920894" w14:textId="42A89CD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25FD622" w14:textId="0100ADF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A68AF5" w14:textId="29666E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D2D79BF" w14:textId="199F0C1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4A47CB1" w14:textId="03FA674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504B52" w14:textId="360B8E0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93BF1F" w14:textId="77777777" w:rsidTr="000D70C5">
        <w:trPr>
          <w:trHeight w:val="497"/>
        </w:trPr>
        <w:tc>
          <w:tcPr>
            <w:tcW w:w="745" w:type="dxa"/>
            <w:shd w:val="clear" w:color="auto" w:fill="6F5AAD"/>
          </w:tcPr>
          <w:p w14:paraId="10B0A894" w14:textId="59F00F1C" w:rsidR="00DC6F87" w:rsidRDefault="00DC6F87" w:rsidP="00DC6F87">
            <w:pPr>
              <w:spacing w:after="200"/>
              <w:jc w:val="both"/>
              <w:rPr>
                <w:b/>
                <w:bCs/>
              </w:rPr>
            </w:pPr>
            <w:r>
              <w:rPr>
                <w:b/>
                <w:bCs/>
              </w:rPr>
              <w:t>17.1</w:t>
            </w:r>
          </w:p>
        </w:tc>
        <w:tc>
          <w:tcPr>
            <w:tcW w:w="817" w:type="dxa"/>
          </w:tcPr>
          <w:p w14:paraId="643FEBF0" w14:textId="3BEDDB0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8C6AAD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CB2C35" w14:textId="3881A4C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6B9B2F" w14:textId="21A2B6A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F2D412D" w14:textId="3D03594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62A32C9" w14:textId="059FD82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EB483F" w14:textId="3859DD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C3F8310" w14:textId="7454BEF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118CB7C" w14:textId="77777777" w:rsidTr="000D70C5">
        <w:trPr>
          <w:trHeight w:val="497"/>
        </w:trPr>
        <w:tc>
          <w:tcPr>
            <w:tcW w:w="745" w:type="dxa"/>
            <w:shd w:val="clear" w:color="auto" w:fill="6F5AAD"/>
          </w:tcPr>
          <w:p w14:paraId="0217DF00" w14:textId="7B3C720D" w:rsidR="00DC6F87" w:rsidRDefault="00DC6F87" w:rsidP="00DC6F87">
            <w:pPr>
              <w:spacing w:after="200"/>
              <w:jc w:val="both"/>
              <w:rPr>
                <w:b/>
                <w:bCs/>
              </w:rPr>
            </w:pPr>
            <w:r>
              <w:rPr>
                <w:b/>
                <w:bCs/>
              </w:rPr>
              <w:t>18.1</w:t>
            </w:r>
          </w:p>
        </w:tc>
        <w:tc>
          <w:tcPr>
            <w:tcW w:w="817" w:type="dxa"/>
          </w:tcPr>
          <w:p w14:paraId="68D2BA85" w14:textId="0945F624"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DC6F87" w:rsidRPr="00A8664B"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DC6F87" w:rsidRPr="00A8664B"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370C645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E027ACD" w14:textId="6F32EC4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2DD315" w14:textId="200EDC8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907807A" w14:textId="270E3C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D8BCD6" w14:textId="6034051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D130FD" w14:textId="6A8A9A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C512C2E" w14:textId="722FFA4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bl>
    <w:p w14:paraId="1EABFE4F" w14:textId="3E53BED0" w:rsidR="00721EA2" w:rsidRDefault="00471846" w:rsidP="00F91748">
      <w:pPr>
        <w:pStyle w:val="Titre2"/>
        <w:jc w:val="both"/>
        <w:rPr>
          <w:color w:val="161718" w:themeColor="text1"/>
        </w:rPr>
      </w:pPr>
      <w:bookmarkStart w:id="90" w:name="_Toc133409379"/>
      <w:bookmarkStart w:id="91" w:name="_Toc134427553"/>
      <w:r>
        <w:rPr>
          <w:color w:val="161718" w:themeColor="text1"/>
        </w:rPr>
        <w:lastRenderedPageBreak/>
        <w:t>9</w:t>
      </w:r>
      <w:r w:rsidR="00806AA9">
        <w:rPr>
          <w:color w:val="161718" w:themeColor="text1"/>
        </w:rPr>
        <w:t xml:space="preserve">.5 </w:t>
      </w:r>
      <w:r w:rsidR="0006651F" w:rsidRPr="0006651F">
        <w:rPr>
          <w:color w:val="161718" w:themeColor="text1"/>
        </w:rPr>
        <w:t>É</w:t>
      </w:r>
      <w:r w:rsidR="00462308" w:rsidRPr="0006651F">
        <w:rPr>
          <w:color w:val="161718" w:themeColor="text1"/>
        </w:rPr>
        <w:t>chec</w:t>
      </w:r>
      <w:r w:rsidR="00462308">
        <w:rPr>
          <w:color w:val="161718" w:themeColor="text1"/>
        </w:rPr>
        <w:t xml:space="preserve">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575497E7"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6354553A" w:rsidR="0085783F" w:rsidRPr="00214024" w:rsidRDefault="0085783F" w:rsidP="00210FCB">
            <w:pPr>
              <w:jc w:val="both"/>
              <w:rPr>
                <w:color w:val="161718" w:themeColor="text1"/>
              </w:rPr>
            </w:pPr>
            <w:r>
              <w:rPr>
                <w:color w:val="161718" w:themeColor="text1"/>
              </w:rPr>
              <w:t>Lorsqu’un entraîneur est identifié</w:t>
            </w:r>
            <w:r w:rsidR="0006651F">
              <w:rPr>
                <w:color w:val="161718" w:themeColor="text1"/>
              </w:rPr>
              <w:t>,</w:t>
            </w:r>
            <w:r>
              <w:rPr>
                <w:color w:val="161718" w:themeColor="text1"/>
              </w:rPr>
              <w:t xml:space="preserve">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790B6F2F" w:rsidR="005F0B13" w:rsidRDefault="00471846" w:rsidP="00F91748">
      <w:pPr>
        <w:pStyle w:val="Titre1"/>
        <w:jc w:val="both"/>
        <w:rPr>
          <w:color w:val="161718" w:themeColor="text1"/>
        </w:rPr>
      </w:pPr>
      <w:bookmarkStart w:id="92" w:name="_Toc133409380"/>
      <w:bookmarkStart w:id="93" w:name="_Toc134427554"/>
      <w:r>
        <w:rPr>
          <w:color w:val="161718" w:themeColor="text1"/>
        </w:rPr>
        <w:lastRenderedPageBreak/>
        <w:t>10</w:t>
      </w:r>
      <w:r w:rsidR="00806AA9">
        <w:rPr>
          <w:color w:val="161718" w:themeColor="text1"/>
        </w:rPr>
        <w:t xml:space="preserve">. </w:t>
      </w:r>
      <w:r w:rsidR="005F0B13">
        <w:rPr>
          <w:color w:val="161718" w:themeColor="text1"/>
        </w:rPr>
        <w:t>Conclusion</w:t>
      </w:r>
      <w:bookmarkEnd w:id="92"/>
      <w:bookmarkEnd w:id="93"/>
    </w:p>
    <w:p w14:paraId="74B039ED" w14:textId="6750806C" w:rsidR="00302E8F" w:rsidRDefault="00471846" w:rsidP="00F91748">
      <w:pPr>
        <w:pStyle w:val="Titre2"/>
        <w:jc w:val="both"/>
      </w:pPr>
      <w:bookmarkStart w:id="94" w:name="_Toc133409381"/>
      <w:bookmarkStart w:id="95" w:name="_Toc134427555"/>
      <w:r>
        <w:t>10</w:t>
      </w:r>
      <w:r w:rsidR="00806AA9">
        <w:t xml:space="preserve">.1 </w:t>
      </w:r>
      <w:r w:rsidR="00302E8F">
        <w:t>Difficulté</w:t>
      </w:r>
      <w:r w:rsidR="009906B8">
        <w:t>s rencontrées</w:t>
      </w:r>
      <w:bookmarkEnd w:id="94"/>
      <w:bookmarkEnd w:id="95"/>
    </w:p>
    <w:p w14:paraId="09A4D9DC" w14:textId="788EB88E" w:rsidR="005F0B13" w:rsidRDefault="00471846" w:rsidP="00F91748">
      <w:pPr>
        <w:pStyle w:val="Titre2"/>
        <w:jc w:val="both"/>
      </w:pPr>
      <w:bookmarkStart w:id="96" w:name="_Toc133409382"/>
      <w:bookmarkStart w:id="97" w:name="_Toc134427556"/>
      <w:r>
        <w:t>10</w:t>
      </w:r>
      <w:r w:rsidR="00806AA9">
        <w:t xml:space="preserve">.2 </w:t>
      </w:r>
      <w:r w:rsidR="00775D56">
        <w:t>Planification</w:t>
      </w:r>
      <w:bookmarkEnd w:id="96"/>
      <w:bookmarkEnd w:id="97"/>
    </w:p>
    <w:p w14:paraId="3AEB338D" w14:textId="141BE038" w:rsidR="00775D56" w:rsidRDefault="00471846" w:rsidP="00F91748">
      <w:pPr>
        <w:pStyle w:val="Titre2"/>
        <w:jc w:val="both"/>
      </w:pPr>
      <w:bookmarkStart w:id="98" w:name="_Toc133409383"/>
      <w:bookmarkStart w:id="99" w:name="_Toc134427557"/>
      <w:r>
        <w:t>10</w:t>
      </w:r>
      <w:r w:rsidR="00806AA9">
        <w:t xml:space="preserve">.3 </w:t>
      </w:r>
      <w:r w:rsidR="00775D56">
        <w:t>Améliorations possibles</w:t>
      </w:r>
      <w:bookmarkEnd w:id="98"/>
      <w:bookmarkEnd w:id="99"/>
    </w:p>
    <w:p w14:paraId="6A553872" w14:textId="5ADD583B" w:rsidR="00775D56" w:rsidRDefault="00806AA9" w:rsidP="00F91748">
      <w:pPr>
        <w:pStyle w:val="Titre2"/>
        <w:jc w:val="both"/>
      </w:pPr>
      <w:bookmarkStart w:id="100" w:name="_Toc133409384"/>
      <w:bookmarkStart w:id="101" w:name="_Toc134427558"/>
      <w:r>
        <w:t>1</w:t>
      </w:r>
      <w:r w:rsidR="00471846">
        <w:t>0</w:t>
      </w:r>
      <w:r>
        <w:t xml:space="preserve">.4 </w:t>
      </w:r>
      <w:r w:rsidR="00775D56">
        <w:t>Bilan personnel</w:t>
      </w:r>
      <w:bookmarkEnd w:id="100"/>
      <w:bookmarkEnd w:id="101"/>
    </w:p>
    <w:p w14:paraId="449B6227" w14:textId="77777777" w:rsidR="000574F7" w:rsidRPr="00486535" w:rsidRDefault="000574F7" w:rsidP="00F91748">
      <w:pPr>
        <w:spacing w:after="200"/>
        <w:jc w:val="both"/>
        <w:rPr>
          <w:rFonts w:ascii="Book Antiqua" w:eastAsia="Times New Roman" w:hAnsi="Book Antiqua" w:cs="Times New Roman"/>
          <w:b/>
          <w:color w:val="161718" w:themeColor="text1"/>
          <w:sz w:val="48"/>
          <w:szCs w:val="24"/>
          <w:lang w:val="fr-CH"/>
        </w:rPr>
      </w:pPr>
      <w:r>
        <w:rPr>
          <w:color w:val="161718" w:themeColor="text1"/>
        </w:rPr>
        <w:br w:type="page"/>
      </w:r>
    </w:p>
    <w:p w14:paraId="4768FF33" w14:textId="6E6D3B34" w:rsidR="00775D56" w:rsidRDefault="00471846" w:rsidP="00F91748">
      <w:pPr>
        <w:pStyle w:val="Titre1"/>
        <w:jc w:val="both"/>
        <w:rPr>
          <w:color w:val="161718" w:themeColor="text1"/>
        </w:rPr>
      </w:pPr>
      <w:bookmarkStart w:id="102" w:name="_Toc133409385"/>
      <w:bookmarkStart w:id="103" w:name="_Toc134427559"/>
      <w:r>
        <w:rPr>
          <w:color w:val="161718" w:themeColor="text1"/>
        </w:rPr>
        <w:lastRenderedPageBreak/>
        <w:t>11</w:t>
      </w:r>
      <w:r w:rsidR="00806AA9">
        <w:rPr>
          <w:color w:val="161718" w:themeColor="text1"/>
        </w:rPr>
        <w:t xml:space="preserve">. </w:t>
      </w:r>
      <w:r w:rsidR="00775D56">
        <w:rPr>
          <w:color w:val="161718" w:themeColor="text1"/>
        </w:rPr>
        <w:t>Annexe</w:t>
      </w:r>
      <w:bookmarkEnd w:id="102"/>
      <w:bookmarkEnd w:id="103"/>
    </w:p>
    <w:p w14:paraId="33123629" w14:textId="1615240C" w:rsidR="00775D56" w:rsidRDefault="00471846" w:rsidP="00806AA9">
      <w:pPr>
        <w:pStyle w:val="Titre2"/>
      </w:pPr>
      <w:bookmarkStart w:id="104" w:name="_Toc133409386"/>
      <w:bookmarkStart w:id="105" w:name="_Toc134427560"/>
      <w:r>
        <w:t>11</w:t>
      </w:r>
      <w:r w:rsidR="00806AA9">
        <w:t xml:space="preserve">.1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5878E794" w:rsidR="00015B9E" w:rsidRPr="00015B9E" w:rsidRDefault="00015B9E" w:rsidP="00806AA9">
      <w:pPr>
        <w:pStyle w:val="Paragraphedeliste"/>
        <w:numPr>
          <w:ilvl w:val="0"/>
          <w:numId w:val="4"/>
        </w:numPr>
        <w:ind w:left="1080"/>
        <w:jc w:val="both"/>
        <w:rPr>
          <w:color w:val="161718" w:themeColor="text1"/>
        </w:rPr>
      </w:pPr>
      <w:r>
        <w:rPr>
          <w:color w:val="161718" w:themeColor="text1"/>
        </w:rPr>
        <w:t>Template du site repris et modifi</w:t>
      </w:r>
      <w:r w:rsidR="00F40354">
        <w:rPr>
          <w:color w:val="161718" w:themeColor="text1"/>
        </w:rPr>
        <w:t>é</w:t>
      </w:r>
      <w:r>
        <w:rPr>
          <w:color w:val="161718" w:themeColor="text1"/>
        </w:rPr>
        <w:t xml:space="preserve"> de mon ancien projet : </w:t>
      </w:r>
      <w:hyperlink r:id="rId28"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75AFC93C" w:rsidR="00015B9E" w:rsidRDefault="00015B9E" w:rsidP="00806AA9">
      <w:pPr>
        <w:pStyle w:val="Paragraphedeliste"/>
        <w:ind w:left="1080"/>
        <w:jc w:val="both"/>
        <w:rPr>
          <w:color w:val="161718" w:themeColor="text1"/>
        </w:rPr>
      </w:pPr>
      <w:r>
        <w:rPr>
          <w:color w:val="161718" w:themeColor="text1"/>
        </w:rPr>
        <w:t>Lui-même repris de ce Template :</w:t>
      </w:r>
    </w:p>
    <w:p w14:paraId="5644E4A3" w14:textId="31C44EE5" w:rsidR="0078666A" w:rsidRPr="0078666A" w:rsidRDefault="005C3B78" w:rsidP="00806AA9">
      <w:pPr>
        <w:pStyle w:val="Paragraphedeliste"/>
        <w:ind w:left="1080"/>
        <w:jc w:val="both"/>
        <w:rPr>
          <w:color w:val="161718" w:themeColor="text1"/>
        </w:rPr>
      </w:pPr>
      <w:hyperlink r:id="rId29"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30">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31"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2"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3"/>
      <w:footerReference w:type="default" r:id="rId34"/>
      <w:footerReference w:type="first" r:id="rId35"/>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6651F"/>
    <w:rsid w:val="00070693"/>
    <w:rsid w:val="0007712A"/>
    <w:rsid w:val="0007739D"/>
    <w:rsid w:val="00081BF6"/>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B3332"/>
    <w:rsid w:val="001D4DC2"/>
    <w:rsid w:val="001D609C"/>
    <w:rsid w:val="001E741D"/>
    <w:rsid w:val="001E74E4"/>
    <w:rsid w:val="002135B9"/>
    <w:rsid w:val="00214024"/>
    <w:rsid w:val="0024583A"/>
    <w:rsid w:val="00250EB2"/>
    <w:rsid w:val="00255AB5"/>
    <w:rsid w:val="002647C0"/>
    <w:rsid w:val="002773AA"/>
    <w:rsid w:val="00293B83"/>
    <w:rsid w:val="002B6B59"/>
    <w:rsid w:val="002C5163"/>
    <w:rsid w:val="002D1876"/>
    <w:rsid w:val="002F5A14"/>
    <w:rsid w:val="00302E8F"/>
    <w:rsid w:val="00303C20"/>
    <w:rsid w:val="00313011"/>
    <w:rsid w:val="00317EB2"/>
    <w:rsid w:val="00322D72"/>
    <w:rsid w:val="003304E0"/>
    <w:rsid w:val="00347607"/>
    <w:rsid w:val="00352A67"/>
    <w:rsid w:val="00367D57"/>
    <w:rsid w:val="003741B2"/>
    <w:rsid w:val="00395C36"/>
    <w:rsid w:val="003A4C9D"/>
    <w:rsid w:val="003B0E0B"/>
    <w:rsid w:val="003B63EC"/>
    <w:rsid w:val="003C1898"/>
    <w:rsid w:val="003C5DC4"/>
    <w:rsid w:val="003D6FCE"/>
    <w:rsid w:val="004226F1"/>
    <w:rsid w:val="004334A6"/>
    <w:rsid w:val="00451B43"/>
    <w:rsid w:val="00455D6A"/>
    <w:rsid w:val="00462308"/>
    <w:rsid w:val="00471846"/>
    <w:rsid w:val="004736AA"/>
    <w:rsid w:val="00483506"/>
    <w:rsid w:val="00486535"/>
    <w:rsid w:val="00495B35"/>
    <w:rsid w:val="004B03A0"/>
    <w:rsid w:val="004B3A37"/>
    <w:rsid w:val="004B7E44"/>
    <w:rsid w:val="004C5EC1"/>
    <w:rsid w:val="004D5252"/>
    <w:rsid w:val="004D7C9D"/>
    <w:rsid w:val="004E0950"/>
    <w:rsid w:val="004E35F1"/>
    <w:rsid w:val="004E541F"/>
    <w:rsid w:val="004F2B86"/>
    <w:rsid w:val="00501F2E"/>
    <w:rsid w:val="0051336D"/>
    <w:rsid w:val="00520A6E"/>
    <w:rsid w:val="005331B9"/>
    <w:rsid w:val="005415FA"/>
    <w:rsid w:val="00541E13"/>
    <w:rsid w:val="0057393B"/>
    <w:rsid w:val="00576AF9"/>
    <w:rsid w:val="00595AB6"/>
    <w:rsid w:val="00595F9D"/>
    <w:rsid w:val="005A718F"/>
    <w:rsid w:val="005C3B78"/>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A66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A1AE5"/>
    <w:rsid w:val="008B33BC"/>
    <w:rsid w:val="008B7F5C"/>
    <w:rsid w:val="008C417D"/>
    <w:rsid w:val="008D5C5B"/>
    <w:rsid w:val="008E0570"/>
    <w:rsid w:val="008E60A4"/>
    <w:rsid w:val="009120E9"/>
    <w:rsid w:val="0091364D"/>
    <w:rsid w:val="00915E6E"/>
    <w:rsid w:val="0092594D"/>
    <w:rsid w:val="00945900"/>
    <w:rsid w:val="00952F33"/>
    <w:rsid w:val="00971AA3"/>
    <w:rsid w:val="009751F6"/>
    <w:rsid w:val="009807BC"/>
    <w:rsid w:val="00987613"/>
    <w:rsid w:val="009906B8"/>
    <w:rsid w:val="0099332A"/>
    <w:rsid w:val="009A0019"/>
    <w:rsid w:val="009A2BF5"/>
    <w:rsid w:val="009A4071"/>
    <w:rsid w:val="009B5A82"/>
    <w:rsid w:val="009C396C"/>
    <w:rsid w:val="009C4CC8"/>
    <w:rsid w:val="009D56C4"/>
    <w:rsid w:val="009E7EF7"/>
    <w:rsid w:val="00A146A3"/>
    <w:rsid w:val="00A20770"/>
    <w:rsid w:val="00A20782"/>
    <w:rsid w:val="00A364E1"/>
    <w:rsid w:val="00A36C40"/>
    <w:rsid w:val="00A439A0"/>
    <w:rsid w:val="00A52908"/>
    <w:rsid w:val="00A53464"/>
    <w:rsid w:val="00A56F19"/>
    <w:rsid w:val="00A6475C"/>
    <w:rsid w:val="00AA10D5"/>
    <w:rsid w:val="00AC3BBE"/>
    <w:rsid w:val="00AD7CB2"/>
    <w:rsid w:val="00AF289D"/>
    <w:rsid w:val="00B14EDF"/>
    <w:rsid w:val="00B17C3C"/>
    <w:rsid w:val="00B20160"/>
    <w:rsid w:val="00B25427"/>
    <w:rsid w:val="00B25827"/>
    <w:rsid w:val="00B36E79"/>
    <w:rsid w:val="00B4273C"/>
    <w:rsid w:val="00B54C68"/>
    <w:rsid w:val="00B572B4"/>
    <w:rsid w:val="00B5742C"/>
    <w:rsid w:val="00B63650"/>
    <w:rsid w:val="00B66104"/>
    <w:rsid w:val="00B70DCA"/>
    <w:rsid w:val="00B74B70"/>
    <w:rsid w:val="00B7737B"/>
    <w:rsid w:val="00B842D9"/>
    <w:rsid w:val="00B94D40"/>
    <w:rsid w:val="00BA2501"/>
    <w:rsid w:val="00BA3503"/>
    <w:rsid w:val="00BA3B8E"/>
    <w:rsid w:val="00BB107C"/>
    <w:rsid w:val="00BB1AFE"/>
    <w:rsid w:val="00BD1E4A"/>
    <w:rsid w:val="00BD7FE4"/>
    <w:rsid w:val="00BF06D9"/>
    <w:rsid w:val="00BF3E17"/>
    <w:rsid w:val="00BF7031"/>
    <w:rsid w:val="00C01D39"/>
    <w:rsid w:val="00C11D29"/>
    <w:rsid w:val="00C13486"/>
    <w:rsid w:val="00C1790B"/>
    <w:rsid w:val="00C23685"/>
    <w:rsid w:val="00C25229"/>
    <w:rsid w:val="00C536AE"/>
    <w:rsid w:val="00C6178A"/>
    <w:rsid w:val="00C65D3A"/>
    <w:rsid w:val="00C66CA7"/>
    <w:rsid w:val="00C70D6B"/>
    <w:rsid w:val="00C82656"/>
    <w:rsid w:val="00C9363F"/>
    <w:rsid w:val="00CA4069"/>
    <w:rsid w:val="00CE014A"/>
    <w:rsid w:val="00CE475C"/>
    <w:rsid w:val="00CF5123"/>
    <w:rsid w:val="00D12F2D"/>
    <w:rsid w:val="00D13FF9"/>
    <w:rsid w:val="00D31967"/>
    <w:rsid w:val="00D62C52"/>
    <w:rsid w:val="00D6394E"/>
    <w:rsid w:val="00D65B0D"/>
    <w:rsid w:val="00D75B21"/>
    <w:rsid w:val="00D84222"/>
    <w:rsid w:val="00D962E5"/>
    <w:rsid w:val="00DB25E1"/>
    <w:rsid w:val="00DB26A7"/>
    <w:rsid w:val="00DC055E"/>
    <w:rsid w:val="00DC2DE1"/>
    <w:rsid w:val="00DC374F"/>
    <w:rsid w:val="00DC4B7F"/>
    <w:rsid w:val="00DC6F87"/>
    <w:rsid w:val="00DC7024"/>
    <w:rsid w:val="00DD5C23"/>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1551C"/>
    <w:rsid w:val="00F24C94"/>
    <w:rsid w:val="00F3291F"/>
    <w:rsid w:val="00F40354"/>
    <w:rsid w:val="00F41C79"/>
    <w:rsid w:val="00F5725C"/>
    <w:rsid w:val="00F91748"/>
    <w:rsid w:val="00FA782F"/>
    <w:rsid w:val="00FB0F2C"/>
    <w:rsid w:val="00FD06B5"/>
    <w:rsid w:val="00FD724E"/>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dzarrorn/NFTwebsite_html-s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hyperlink" Target="https://fullcalendar.io/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gotham226/CloseLake.git" TargetMode="External"/><Relationship Id="rId36" Type="http://schemas.openxmlformats.org/officeDocument/2006/relationships/fontTable" Target="fontTable.xm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skipperbent/simple-php-router" TargetMode="External"/><Relationship Id="rId35" Type="http://schemas.openxmlformats.org/officeDocument/2006/relationships/footer" Target="footer2.xm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5163</TotalTime>
  <Pages>38</Pages>
  <Words>6197</Words>
  <Characters>34086</Characters>
  <Application>Microsoft Office Word</Application>
  <DocSecurity>0</DocSecurity>
  <Lines>284</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 Informatique</Company>
  <LinksUpToDate>false</LinksUpToDate>
  <CharactersWithSpaces>40203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158</cp:revision>
  <dcterms:created xsi:type="dcterms:W3CDTF">2023-03-07T15:20:00Z</dcterms:created>
  <dcterms:modified xsi:type="dcterms:W3CDTF">2023-05-11T14:40:00Z</dcterms:modified>
</cp:coreProperties>
</file>